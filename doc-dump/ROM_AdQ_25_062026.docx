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54372C82">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713792CF" w:rsidR="005D26A6" w:rsidRPr="005967D0" w:rsidRDefault="00FD5612" w:rsidP="000210BB">
                              <w:pPr>
                                <w:pStyle w:val="Title1"/>
                              </w:pPr>
                              <w:r>
                                <w:t>Christian Liberty</w:t>
                              </w:r>
                            </w:p>
                            <w:p w14:paraId="52A69CAA" w14:textId="77777777" w:rsidR="00586B6B" w:rsidRPr="00E20D85" w:rsidRDefault="00586B6B" w:rsidP="00E20D85"/>
                            <w:p w14:paraId="5CD51985" w14:textId="600AC89D" w:rsidR="00D756EC" w:rsidRDefault="00FD5612" w:rsidP="00D756EC">
                              <w:pPr>
                                <w:pStyle w:val="ChapterRange"/>
                              </w:pPr>
                              <w:r>
                                <w:t>Romans 14</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6A3D7ED2"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FD5612">
                                <w:rPr>
                                  <w:rFonts w:ascii="Roboto" w:hAnsi="Roboto"/>
                                  <w:b/>
                                  <w:bCs/>
                                  <w14:numSpacing w14:val="proportional"/>
                                </w:rPr>
                                <w:t>25</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713792CF" w:rsidR="005D26A6" w:rsidRPr="005967D0" w:rsidRDefault="00FD5612" w:rsidP="000210BB">
                        <w:pPr>
                          <w:pStyle w:val="Title1"/>
                        </w:pPr>
                        <w:r>
                          <w:t>Christian Liberty</w:t>
                        </w:r>
                      </w:p>
                      <w:p w14:paraId="52A69CAA" w14:textId="77777777" w:rsidR="00586B6B" w:rsidRPr="00E20D85" w:rsidRDefault="00586B6B" w:rsidP="00E20D85"/>
                      <w:p w14:paraId="5CD51985" w14:textId="600AC89D" w:rsidR="00D756EC" w:rsidRDefault="00FD5612" w:rsidP="00D756EC">
                        <w:pPr>
                          <w:pStyle w:val="ChapterRange"/>
                        </w:pPr>
                        <w:r>
                          <w:t>Romans 14</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6A3D7ED2"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FD5612">
                          <w:rPr>
                            <w:rFonts w:ascii="Roboto" w:hAnsi="Roboto"/>
                            <w:b/>
                            <w:bCs/>
                            <w14:numSpacing w14:val="proportional"/>
                          </w:rPr>
                          <w:t>25</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1103EA30"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128C7171" w:rsidR="00F15B67" w:rsidRPr="005967D0" w:rsidRDefault="002D77BB" w:rsidP="00E7406D">
      <w:pPr>
        <w:pStyle w:val="Heading1"/>
      </w:pPr>
      <w:r w:rsidRPr="005967D0">
        <w:t xml:space="preserve">Lesson </w:t>
      </w:r>
      <w:r w:rsidR="00FD5612">
        <w:t>25</w:t>
      </w:r>
      <w:r w:rsidR="00A75A34">
        <w:t xml:space="preserve"> </w:t>
      </w:r>
      <w:r w:rsidRPr="00E7406D">
        <w:t>Questions</w:t>
      </w:r>
    </w:p>
    <w:p w14:paraId="406D19B3" w14:textId="3D2E21CC" w:rsidR="00F15B67" w:rsidRPr="009E5329" w:rsidRDefault="002D77BB" w:rsidP="009E5329">
      <w:pPr>
        <w:pStyle w:val="Heading4"/>
      </w:pPr>
      <w:r w:rsidRPr="005967D0">
        <w:t xml:space="preserve">First Day: Read </w:t>
      </w:r>
      <w:r w:rsidR="0011071D">
        <w:t>the Lesson</w:t>
      </w:r>
      <w:r w:rsidR="009E5329">
        <w:t xml:space="preserve"> </w:t>
      </w:r>
      <w:r w:rsidR="00FD5612">
        <w:t>24</w:t>
      </w:r>
      <w:r w:rsidR="00E74951" w:rsidRPr="005967D0">
        <w:t xml:space="preserve"> </w:t>
      </w:r>
      <w:r w:rsidRPr="005967D0">
        <w:t>Notes.</w:t>
      </w:r>
      <w:r w:rsidR="009E5329">
        <w:t xml:space="preserve"> </w:t>
      </w:r>
    </w:p>
    <w:p w14:paraId="347FD0C7" w14:textId="75A65D01" w:rsidR="00FD5612" w:rsidRDefault="00797736" w:rsidP="00FD5612">
      <w:pPr>
        <w:pStyle w:val="DaySummaryItal"/>
      </w:pPr>
      <w:r w:rsidRPr="005967D0">
        <w:t>The notes and lecture fortify the truth of the passage for understanding and application to daily life.</w:t>
      </w:r>
    </w:p>
    <w:p w14:paraId="23AD4DAB" w14:textId="77777777" w:rsidR="00FD5612" w:rsidRDefault="00FD5612" w:rsidP="00FD5612">
      <w:pPr>
        <w:pStyle w:val="Question"/>
      </w:pPr>
      <w:r>
        <w:t>How did the lecture impact your view of holy living?</w:t>
      </w:r>
    </w:p>
    <w:p w14:paraId="4A89500B" w14:textId="77777777" w:rsidR="00FD5612" w:rsidRDefault="00FD5612" w:rsidP="00FD5612">
      <w:pPr>
        <w:pStyle w:val="writingspacesregular"/>
      </w:pPr>
    </w:p>
    <w:p w14:paraId="10D0954F" w14:textId="77777777" w:rsidR="00FD5612" w:rsidRDefault="00FD5612" w:rsidP="00FD5612">
      <w:pPr>
        <w:pStyle w:val="Question"/>
      </w:pPr>
      <w:r>
        <w:t>From the notes, what stood out to you about Christ’s second coming?</w:t>
      </w:r>
    </w:p>
    <w:p w14:paraId="2CFCACFA" w14:textId="77777777" w:rsidR="00FD5612" w:rsidRDefault="00FD5612" w:rsidP="00FD5612">
      <w:pPr>
        <w:pStyle w:val="writingspacesregular"/>
      </w:pPr>
    </w:p>
    <w:p w14:paraId="7484ABEA" w14:textId="77777777" w:rsidR="00FD5612" w:rsidRDefault="00FD5612" w:rsidP="00FD5612">
      <w:pPr>
        <w:pStyle w:val="Heading4"/>
      </w:pPr>
      <w:r>
        <w:t>Second Day: Read Romans 14:1-8.</w:t>
      </w:r>
    </w:p>
    <w:p w14:paraId="20C41996" w14:textId="77777777" w:rsidR="00FD5612" w:rsidRDefault="00FD5612" w:rsidP="00FD5612">
      <w:pPr>
        <w:pStyle w:val="DaySummaryItal"/>
      </w:pPr>
      <w:r>
        <w:t xml:space="preserve">Paul taught believers how to treat others when they hold different views about disputable issues. </w:t>
      </w:r>
    </w:p>
    <w:p w14:paraId="1E16406C" w14:textId="77777777" w:rsidR="00FD5612" w:rsidRDefault="00FD5612" w:rsidP="00FD5612">
      <w:pPr>
        <w:pStyle w:val="Question"/>
      </w:pPr>
      <w:r>
        <w:t>How did Paul encourage weaker and stronger believers to respond to one another?</w:t>
      </w:r>
    </w:p>
    <w:p w14:paraId="56B23A29" w14:textId="77777777" w:rsidR="00FD5612" w:rsidRDefault="00FD5612" w:rsidP="00FD5612">
      <w:pPr>
        <w:pStyle w:val="writingspacesregular"/>
      </w:pPr>
    </w:p>
    <w:p w14:paraId="0E6E2950" w14:textId="77777777" w:rsidR="00FD5612" w:rsidRDefault="00FD5612" w:rsidP="00FD5612">
      <w:pPr>
        <w:pStyle w:val="Question"/>
      </w:pPr>
      <w:r>
        <w:t>a.</w:t>
      </w:r>
      <w:r>
        <w:tab/>
        <w:t>What types of disputable practices did Paul mention?</w:t>
      </w:r>
    </w:p>
    <w:p w14:paraId="3333A38D" w14:textId="77777777" w:rsidR="00FD5612" w:rsidRDefault="00FD5612" w:rsidP="00FD5612">
      <w:pPr>
        <w:pStyle w:val="writingspacesregular"/>
      </w:pPr>
    </w:p>
    <w:p w14:paraId="5F16289F" w14:textId="77777777" w:rsidR="00FD5612" w:rsidRDefault="00FD5612" w:rsidP="00FD5612">
      <w:pPr>
        <w:pStyle w:val="Pointb"/>
      </w:pPr>
      <w:r>
        <w:t>b.</w:t>
      </w:r>
      <w:r>
        <w:tab/>
        <w:t>Compare disputable practices with matters the Bible says are not disputable. (See also Exodus 20:1-17; Acts 4:11-12; Romans 3:21-26; 6:1-2; 13:9-10; or other verses you know.)</w:t>
      </w:r>
    </w:p>
    <w:p w14:paraId="702131C7" w14:textId="77777777" w:rsidR="00FD5612" w:rsidRDefault="00FD5612" w:rsidP="00FD5612">
      <w:pPr>
        <w:pStyle w:val="writingspacesregular"/>
      </w:pPr>
    </w:p>
    <w:p w14:paraId="447F8D36" w14:textId="77777777" w:rsidR="00FD5612" w:rsidRDefault="00FD5612" w:rsidP="00FD5612">
      <w:pPr>
        <w:pStyle w:val="Question"/>
      </w:pPr>
      <w:r>
        <w:t>a.</w:t>
      </w:r>
      <w:r>
        <w:tab/>
        <w:t xml:space="preserve">What standards and convictions do both weaker and stronger believers </w:t>
      </w:r>
      <w:r w:rsidRPr="00FD5612">
        <w:t>share</w:t>
      </w:r>
      <w:r>
        <w:t>?</w:t>
      </w:r>
    </w:p>
    <w:p w14:paraId="6C593C70" w14:textId="77777777" w:rsidR="00FD5612" w:rsidRDefault="00FD5612" w:rsidP="00FD5612">
      <w:pPr>
        <w:pStyle w:val="writingspacesregular"/>
      </w:pPr>
    </w:p>
    <w:p w14:paraId="36707D23" w14:textId="77777777" w:rsidR="00FD5612" w:rsidRDefault="00FD5612" w:rsidP="00FD5612">
      <w:pPr>
        <w:pStyle w:val="Pointb"/>
      </w:pPr>
      <w:r>
        <w:t>b.</w:t>
      </w:r>
      <w:r>
        <w:tab/>
        <w:t>How might you reflect these convictions in your life?</w:t>
      </w:r>
    </w:p>
    <w:p w14:paraId="36707D23" w14:textId="77777777" w:rsidR="00FD5612" w:rsidRDefault="00FD5612" w:rsidP="00FD5612">
      <w:pPr>
        <w:pStyle w:val="writingspacesregular"/>
      </w:pPr>
    </w:p>
    <w:p w14:paraId="36707D23" w14:textId="77777777" w:rsidR="00FD5612" w:rsidRDefault="00FD5612" w:rsidP="00FD5612">
      <w:pPr>
        <w:pStyle w:val="Heading4"/>
      </w:pPr>
      <w:r>
        <w:t>Third Day: Read Romans 14:9-12.</w:t>
      </w:r>
    </w:p>
    <w:p w14:paraId="36707D23" w14:textId="77777777" w:rsidR="00FD5612" w:rsidRDefault="00FD5612" w:rsidP="00FD5612">
      <w:pPr>
        <w:pStyle w:val="DaySummaryItal"/>
      </w:pPr>
      <w:r>
        <w:t>Paul reminded believers that Jesus is the risen Lord and judge of all.</w:t>
      </w:r>
    </w:p>
    <w:p w14:paraId="36707D23" w14:textId="77777777" w:rsidR="00FD5612" w:rsidRDefault="00FD5612" w:rsidP="00FD5612">
      <w:pPr>
        <w:pStyle w:val="Question"/>
      </w:pPr>
      <w:r>
        <w:t>Why should believers not judge or look down on one another? (See also Acts 10:42; 17:30-</w:t>
      </w:r>
      <w:proofErr w:type="gramStart"/>
      <w:r>
        <w:t>31;</w:t>
      </w:r>
      <w:proofErr w:type="gramEnd"/>
      <w:r>
        <w:t xml:space="preserve"> </w:t>
      </w:r>
    </w:p>
    <w:p w14:paraId="36707D23" w14:textId="77777777" w:rsidR="00FD5612" w:rsidRDefault="00FD5612" w:rsidP="00FD5612">
      <w:pPr>
        <w:pStyle w:val="writingspacesregular"/>
      </w:pPr>
      <w:r>
        <w:t>Romans 2:16.)</w:t>
      </w:r>
    </w:p>
    <w:p w14:paraId="147D8980" w14:textId="77777777" w:rsidR="00FD5612" w:rsidRDefault="00FD5612" w:rsidP="00FD5612">
      <w:pPr>
        <w:pStyle w:val="writingspacesregular"/>
      </w:pPr>
    </w:p>
    <w:p w14:paraId="2F10A88D" w14:textId="77777777" w:rsidR="00FD5612" w:rsidRDefault="00FD5612" w:rsidP="00FD5612">
      <w:pPr>
        <w:pStyle w:val="Question"/>
      </w:pPr>
      <w:r>
        <w:t>What will happen at God’s judgment seat?</w:t>
      </w:r>
    </w:p>
    <w:p w14:paraId="2D1EF3C7" w14:textId="77777777" w:rsidR="00FD5612" w:rsidRDefault="00FD5612" w:rsidP="00FD5612">
      <w:pPr>
        <w:pStyle w:val="writingspacesregular"/>
      </w:pPr>
    </w:p>
    <w:p w14:paraId="177AE8DF" w14:textId="77777777" w:rsidR="00FD5612" w:rsidRDefault="00FD5612" w:rsidP="00FD5612">
      <w:pPr>
        <w:pStyle w:val="Question"/>
      </w:pPr>
      <w:r>
        <w:t>a.</w:t>
      </w:r>
      <w:r>
        <w:tab/>
        <w:t>When are you tempted to judge or look down on others regarding disputable matters?</w:t>
      </w:r>
    </w:p>
    <w:p w14:paraId="614462BD" w14:textId="77777777" w:rsidR="00FD5612" w:rsidRDefault="00FD5612" w:rsidP="00FD5612">
      <w:pPr>
        <w:pStyle w:val="writingspacesregular"/>
      </w:pPr>
    </w:p>
    <w:p w14:paraId="178CE18D" w14:textId="77777777" w:rsidR="00FD5612" w:rsidRDefault="00FD5612" w:rsidP="00FD5612">
      <w:pPr>
        <w:pStyle w:val="Pointb"/>
      </w:pPr>
      <w:r>
        <w:t>b.</w:t>
      </w:r>
      <w:r>
        <w:tab/>
        <w:t>How might your personal accountability to God help you stop judging others?</w:t>
      </w:r>
    </w:p>
    <w:p w14:paraId="12B59F7D" w14:textId="77777777" w:rsidR="00FD5612" w:rsidRDefault="00FD5612" w:rsidP="00FD5612">
      <w:pPr>
        <w:pStyle w:val="writingspacesregular"/>
      </w:pPr>
    </w:p>
    <w:p w14:paraId="5CB439E7" w14:textId="77777777" w:rsidR="00FD5612" w:rsidRDefault="00FD5612" w:rsidP="00FD5612">
      <w:pPr>
        <w:pStyle w:val="Heading4"/>
      </w:pPr>
      <w:r>
        <w:lastRenderedPageBreak/>
        <w:t>Fourth Day: Read Romans 14:13-18.</w:t>
      </w:r>
    </w:p>
    <w:p w14:paraId="091E354D" w14:textId="77777777" w:rsidR="00FD5612" w:rsidRDefault="00FD5612" w:rsidP="00FD5612">
      <w:pPr>
        <w:pStyle w:val="DaySummaryItal"/>
      </w:pPr>
      <w:r>
        <w:t>Paul encouraged believers not to create obstacles for others with their lifestyle practices.</w:t>
      </w:r>
    </w:p>
    <w:p w14:paraId="66EF9167" w14:textId="77777777" w:rsidR="00FD5612" w:rsidRDefault="00FD5612" w:rsidP="00FD5612">
      <w:pPr>
        <w:pStyle w:val="Question"/>
      </w:pPr>
      <w:r>
        <w:t>From these verses, list several responsibilities Christians have toward fellow believers.</w:t>
      </w:r>
    </w:p>
    <w:p w14:paraId="0FAA12BC" w14:textId="77777777" w:rsidR="00FD5612" w:rsidRDefault="00FD5612" w:rsidP="00FD5612">
      <w:pPr>
        <w:pStyle w:val="writingspacesregular"/>
      </w:pPr>
    </w:p>
    <w:p w14:paraId="0A9D6282" w14:textId="77777777" w:rsidR="00FD5612" w:rsidRDefault="00FD5612" w:rsidP="00FD5612">
      <w:pPr>
        <w:pStyle w:val="Question"/>
      </w:pPr>
      <w:r>
        <w:t>a.</w:t>
      </w:r>
      <w:r>
        <w:tab/>
        <w:t>How did Paul describe the kingdom of God?</w:t>
      </w:r>
    </w:p>
    <w:p w14:paraId="52D8CF25" w14:textId="77777777" w:rsidR="00FD5612" w:rsidRDefault="00FD5612" w:rsidP="00FD5612">
      <w:pPr>
        <w:pStyle w:val="writingspacesregular"/>
      </w:pPr>
    </w:p>
    <w:p w14:paraId="628FA7F0" w14:textId="77777777" w:rsidR="00FD5612" w:rsidRDefault="00FD5612" w:rsidP="00FD5612">
      <w:pPr>
        <w:pStyle w:val="Pointb"/>
      </w:pPr>
      <w:r>
        <w:t>b.</w:t>
      </w:r>
      <w:r>
        <w:tab/>
        <w:t>How does this description support Paul’s teaching about not causing others to stumble?</w:t>
      </w:r>
    </w:p>
    <w:p w14:paraId="3C2A98CD" w14:textId="77777777" w:rsidR="00FD5612" w:rsidRDefault="00FD5612" w:rsidP="00FD5612">
      <w:pPr>
        <w:pStyle w:val="writingspacesregular"/>
      </w:pPr>
    </w:p>
    <w:p w14:paraId="4934B88E" w14:textId="77777777" w:rsidR="00FD5612" w:rsidRDefault="00FD5612" w:rsidP="00FD5612">
      <w:pPr>
        <w:pStyle w:val="Question"/>
      </w:pPr>
      <w:r>
        <w:t>How does a believer cause another Christian to stumble today? How have you experienced this?</w:t>
      </w:r>
    </w:p>
    <w:p w14:paraId="0698EF63" w14:textId="77777777" w:rsidR="00FD5612" w:rsidRDefault="00FD5612" w:rsidP="00FD5612">
      <w:pPr>
        <w:pStyle w:val="writingspacesregular"/>
      </w:pPr>
    </w:p>
    <w:p w14:paraId="34246D9A" w14:textId="77777777" w:rsidR="00FD5612" w:rsidRDefault="00FD5612" w:rsidP="00FD5612">
      <w:pPr>
        <w:pStyle w:val="Heading4"/>
      </w:pPr>
      <w:r>
        <w:t>Fifth Day: Read Romans 14:19-23.</w:t>
      </w:r>
    </w:p>
    <w:p w14:paraId="748D6F1B" w14:textId="77777777" w:rsidR="00FD5612" w:rsidRDefault="00FD5612" w:rsidP="00FD5612">
      <w:pPr>
        <w:pStyle w:val="DaySummaryItal"/>
      </w:pPr>
      <w:r>
        <w:t>Paul pointed believers toward lives that promote peace and mutual edification.</w:t>
      </w:r>
    </w:p>
    <w:p w14:paraId="70EC478E" w14:textId="77777777" w:rsidR="00FD5612" w:rsidRDefault="00FD5612" w:rsidP="00FD5612">
      <w:pPr>
        <w:pStyle w:val="Question"/>
      </w:pPr>
      <w:r>
        <w:t>a.</w:t>
      </w:r>
      <w:r>
        <w:tab/>
        <w:t>What best practices did Paul offer for dealing with other believers on disputable matters?</w:t>
      </w:r>
    </w:p>
    <w:p w14:paraId="3382103E" w14:textId="77777777" w:rsidR="00FD5612" w:rsidRDefault="00FD5612" w:rsidP="00FD5612">
      <w:pPr>
        <w:pStyle w:val="writingspacesregular"/>
      </w:pPr>
    </w:p>
    <w:p w14:paraId="1FB5E587" w14:textId="77777777" w:rsidR="00FD5612" w:rsidRDefault="00FD5612" w:rsidP="00FD5612">
      <w:pPr>
        <w:pStyle w:val="Pointb"/>
      </w:pPr>
      <w:r>
        <w:t>b.</w:t>
      </w:r>
      <w:r>
        <w:tab/>
        <w:t>How might overly zealous focus on disputable matters destroy the work of God? (See also Romans 12:1-8.)</w:t>
      </w:r>
    </w:p>
    <w:p w14:paraId="20333F11" w14:textId="77777777" w:rsidR="00FD5612" w:rsidRDefault="00FD5612" w:rsidP="00FD5612">
      <w:pPr>
        <w:pStyle w:val="writingspacesregular"/>
      </w:pPr>
    </w:p>
    <w:p w14:paraId="69072C8A" w14:textId="77777777" w:rsidR="00FD5612" w:rsidRDefault="00FD5612" w:rsidP="00FD5612">
      <w:pPr>
        <w:pStyle w:val="Question"/>
      </w:pPr>
      <w:r>
        <w:t>In verses 21-22, what did Paul conclude for stronger and weaker believers in disputable matters?</w:t>
      </w:r>
    </w:p>
    <w:p w14:paraId="5344A145" w14:textId="77777777" w:rsidR="00FD5612" w:rsidRDefault="00FD5612" w:rsidP="00FD5612">
      <w:pPr>
        <w:pStyle w:val="writingspacesregular"/>
      </w:pPr>
    </w:p>
    <w:p w14:paraId="0AEBA691" w14:textId="77777777" w:rsidR="00FD5612" w:rsidRDefault="00FD5612" w:rsidP="00FD5612">
      <w:pPr>
        <w:pStyle w:val="Question"/>
      </w:pPr>
      <w:r>
        <w:t>What personal preferences might the Lord be prompting you to set aside or keep to yourself for the good of others?</w:t>
      </w:r>
    </w:p>
    <w:p w14:paraId="0D61BBA1" w14:textId="77777777" w:rsidR="00FD5612" w:rsidRDefault="00FD5612" w:rsidP="00FD5612">
      <w:pPr>
        <w:pStyle w:val="writingspacesregular"/>
      </w:pPr>
    </w:p>
    <w:p w14:paraId="7967D6BE" w14:textId="77777777" w:rsidR="00FD5612" w:rsidRDefault="00FD5612" w:rsidP="00FD5612">
      <w:pPr>
        <w:pStyle w:val="Heading4"/>
      </w:pPr>
      <w:r>
        <w:t>Sixth Day: Review Romans 14.</w:t>
      </w:r>
    </w:p>
    <w:p w14:paraId="1FA62D43" w14:textId="77777777" w:rsidR="00FD5612" w:rsidRDefault="00FD5612" w:rsidP="00FD5612">
      <w:pPr>
        <w:pStyle w:val="DaySummaryItal"/>
      </w:pPr>
      <w:r>
        <w:t>God calls believers to love one another even when they disagree on disputable matters.</w:t>
      </w:r>
    </w:p>
    <w:p w14:paraId="45232EF1" w14:textId="77777777" w:rsidR="00FD5612" w:rsidRDefault="00FD5612" w:rsidP="00FD5612">
      <w:pPr>
        <w:pStyle w:val="Question"/>
      </w:pPr>
      <w:r>
        <w:t>Write a prayer asking the Holy Spirit to help you apply Paul’s teaching to your relationships with others.</w:t>
      </w:r>
    </w:p>
    <w:p w14:paraId="71CCB7F4" w14:textId="77777777" w:rsidR="00FD5612" w:rsidRDefault="00FD5612" w:rsidP="00FD5612">
      <w:pPr>
        <w:pStyle w:val="writingspacesregular"/>
      </w:pPr>
    </w:p>
    <w:p w14:paraId="609719C6" w14:textId="55B9F4C4" w:rsidR="00FD5612" w:rsidRPr="005967D0" w:rsidRDefault="00FD5612" w:rsidP="00FD5612">
      <w:pPr>
        <w:pStyle w:val="DaySummaryItal"/>
        <w:sectPr w:rsidR="00FD5612"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14</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2105F" w14:textId="77777777" w:rsidR="00AE56F5" w:rsidRDefault="00AE56F5">
      <w:r>
        <w:separator/>
      </w:r>
    </w:p>
    <w:p w14:paraId="3E6AC7EE" w14:textId="77777777" w:rsidR="00AE56F5" w:rsidRDefault="00AE56F5"/>
  </w:endnote>
  <w:endnote w:type="continuationSeparator" w:id="0">
    <w:p w14:paraId="7F4E02EE" w14:textId="77777777" w:rsidR="00AE56F5" w:rsidRDefault="00AE56F5">
      <w:r>
        <w:continuationSeparator/>
      </w:r>
    </w:p>
    <w:p w14:paraId="6ED35154" w14:textId="77777777" w:rsidR="00AE56F5" w:rsidRDefault="00AE56F5"/>
  </w:endnote>
  <w:endnote w:type="continuationNotice" w:id="1">
    <w:p w14:paraId="35024082" w14:textId="77777777" w:rsidR="00AE56F5" w:rsidRDefault="00AE56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03A84C8D"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FD5612">
                            <w:rPr>
                              <w:rFonts w:ascii="Roboto" w:hAnsi="Roboto"/>
                              <w:sz w:val="18"/>
                              <w:szCs w:val="18"/>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03A84C8D"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FD5612">
                      <w:rPr>
                        <w:rFonts w:ascii="Roboto" w:hAnsi="Roboto"/>
                        <w:sz w:val="18"/>
                        <w:szCs w:val="18"/>
                      </w:rPr>
                      <w:t>25</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4450D" w14:textId="77777777" w:rsidR="00AE56F5" w:rsidRDefault="00AE56F5">
      <w:r>
        <w:separator/>
      </w:r>
    </w:p>
    <w:p w14:paraId="1989D1BA" w14:textId="77777777" w:rsidR="00AE56F5" w:rsidRDefault="00AE56F5"/>
  </w:footnote>
  <w:footnote w:type="continuationSeparator" w:id="0">
    <w:p w14:paraId="3AA17836" w14:textId="77777777" w:rsidR="00AE56F5" w:rsidRDefault="00AE56F5">
      <w:r>
        <w:continuationSeparator/>
      </w:r>
    </w:p>
    <w:p w14:paraId="5F8D8F60" w14:textId="77777777" w:rsidR="00AE56F5" w:rsidRDefault="00AE56F5"/>
  </w:footnote>
  <w:footnote w:type="continuationNotice" w:id="1">
    <w:p w14:paraId="3976881A" w14:textId="77777777" w:rsidR="00AE56F5" w:rsidRDefault="00AE56F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15E1"/>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27A69"/>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3353"/>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6A59"/>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C7D46"/>
    <w:rsid w:val="007D06AF"/>
    <w:rsid w:val="007D1B3D"/>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747"/>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E56F5"/>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733"/>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3453"/>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DF7883"/>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252E"/>
    <w:rsid w:val="00FD4AC8"/>
    <w:rsid w:val="00FD5612"/>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2.xml><?xml version="1.0" encoding="utf-8"?>
<ds:datastoreItem xmlns:ds="http://schemas.openxmlformats.org/officeDocument/2006/customXml" ds:itemID="{CE8CDE8A-5E00-40FD-8AF2-BEEA257D75F0}"/>
</file>

<file path=customXml/itemProps3.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4.xml><?xml version="1.0" encoding="utf-8"?>
<ds:datastoreItem xmlns:ds="http://schemas.openxmlformats.org/officeDocument/2006/customXml" ds:itemID="{A48583BB-6239-4D9C-B616-0C58BCFCB2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446</Words>
  <Characters>2112</Characters>
  <Application>Microsoft Office Word</Application>
  <DocSecurity>0</DocSecurity>
  <Lines>81</Lines>
  <Paragraphs>60</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2026-03-24T20:51:00Z</dcterms:created>
  <dcterms:modified xsi:type="dcterms:W3CDTF">2026-04-08T15:26:00Z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