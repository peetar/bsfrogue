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1F31C84A">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71C0E2E5" w:rsidR="005D26A6" w:rsidRPr="005967D0" w:rsidRDefault="00947605" w:rsidP="000210BB">
                              <w:pPr>
                                <w:pStyle w:val="Title1"/>
                              </w:pPr>
                              <w:r>
                                <w:t>The Law and the Believer</w:t>
                              </w:r>
                            </w:p>
                            <w:p w14:paraId="52A69CAA" w14:textId="77777777" w:rsidR="00586B6B" w:rsidRPr="00E20D85" w:rsidRDefault="00586B6B" w:rsidP="00E20D85"/>
                            <w:p w14:paraId="5CD51985" w14:textId="3BDE1E1E" w:rsidR="00D756EC" w:rsidRDefault="00947605" w:rsidP="00D756EC">
                              <w:pPr>
                                <w:pStyle w:val="ChapterRange"/>
                              </w:pPr>
                              <w:r>
                                <w:t>Romans 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A0F7CC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947605">
                                <w:rPr>
                                  <w:rFonts w:ascii="Roboto" w:hAnsi="Roboto"/>
                                  <w:b/>
                                  <w:bCs/>
                                  <w14:numSpacing w14:val="proportional"/>
                                </w:rPr>
                                <w:t>12</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71C0E2E5" w:rsidR="005D26A6" w:rsidRPr="005967D0" w:rsidRDefault="00947605" w:rsidP="000210BB">
                        <w:pPr>
                          <w:pStyle w:val="Title1"/>
                        </w:pPr>
                        <w:r>
                          <w:t>The Law and the Believer</w:t>
                        </w:r>
                      </w:p>
                      <w:p w14:paraId="52A69CAA" w14:textId="77777777" w:rsidR="00586B6B" w:rsidRPr="00E20D85" w:rsidRDefault="00586B6B" w:rsidP="00E20D85"/>
                      <w:p w14:paraId="5CD51985" w14:textId="3BDE1E1E" w:rsidR="00D756EC" w:rsidRDefault="00947605" w:rsidP="00D756EC">
                        <w:pPr>
                          <w:pStyle w:val="ChapterRange"/>
                        </w:pPr>
                        <w:r>
                          <w:t>Romans 7</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5A0F7CC0"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947605">
                          <w:rPr>
                            <w:rFonts w:ascii="Roboto" w:hAnsi="Roboto"/>
                            <w:b/>
                            <w:bCs/>
                            <w14:numSpacing w14:val="proportional"/>
                          </w:rPr>
                          <w:t>12</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63A0B6EF"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35D97435" w:rsidR="00F15B67" w:rsidRPr="005967D0" w:rsidRDefault="002D77BB" w:rsidP="00E7406D">
      <w:pPr>
        <w:pStyle w:val="Heading1"/>
      </w:pPr>
      <w:r w:rsidRPr="005967D0">
        <w:t xml:space="preserve">Lesson </w:t>
      </w:r>
      <w:r w:rsidR="00947605">
        <w:t>12</w:t>
      </w:r>
      <w:r w:rsidR="00A75A34">
        <w:t xml:space="preserve"> </w:t>
      </w:r>
      <w:r w:rsidRPr="00E7406D">
        <w:t>Questions</w:t>
      </w:r>
    </w:p>
    <w:p w14:paraId="406D19B3" w14:textId="12F3A306" w:rsidR="00F15B67" w:rsidRPr="009E5329" w:rsidRDefault="002D77BB" w:rsidP="009E5329">
      <w:pPr>
        <w:pStyle w:val="Heading4"/>
      </w:pPr>
      <w:r w:rsidRPr="005967D0">
        <w:t xml:space="preserve">First Day: Read </w:t>
      </w:r>
      <w:r w:rsidR="0011071D">
        <w:t>the Lesson</w:t>
      </w:r>
      <w:r w:rsidR="009E5329">
        <w:t xml:space="preserve"> </w:t>
      </w:r>
      <w:r w:rsidR="00947605">
        <w:t>11</w:t>
      </w:r>
      <w:r w:rsidR="00E74951" w:rsidRPr="005967D0">
        <w:t xml:space="preserve"> </w:t>
      </w:r>
      <w:r w:rsidRPr="005967D0">
        <w:t>Notes.</w:t>
      </w:r>
    </w:p>
    <w:p w14:paraId="61A0A3F9" w14:textId="48544FDB" w:rsidR="00947605" w:rsidRDefault="00797736" w:rsidP="007C04C9">
      <w:pPr>
        <w:pStyle w:val="DaySummaryItal"/>
      </w:pPr>
      <w:r w:rsidRPr="005967D0">
        <w:t>The notes and lecture fortify the truth of the passage for understanding and application to daily life.</w:t>
      </w:r>
    </w:p>
    <w:p w14:paraId="75F6206F" w14:textId="77777777" w:rsidR="00947605" w:rsidRDefault="00947605" w:rsidP="00947605">
      <w:pPr>
        <w:pStyle w:val="Question"/>
      </w:pPr>
      <w:r>
        <w:t>What truth or explanation from the lecture clarified a believer’s position in Christ for you?</w:t>
      </w:r>
    </w:p>
    <w:p w14:paraId="7E4728D3" w14:textId="77777777" w:rsidR="00947605" w:rsidRDefault="00947605" w:rsidP="00947605">
      <w:pPr>
        <w:pStyle w:val="writingspacesregular"/>
      </w:pPr>
    </w:p>
    <w:p w14:paraId="0AF61314" w14:textId="77777777" w:rsidR="00947605" w:rsidRDefault="00947605" w:rsidP="00947605">
      <w:pPr>
        <w:pStyle w:val="Question"/>
      </w:pPr>
      <w:r>
        <w:t>How did the notes help you understand God’s grace or influence your desire to obey God?</w:t>
      </w:r>
    </w:p>
    <w:p w14:paraId="1D469373" w14:textId="77777777" w:rsidR="00947605" w:rsidRDefault="00947605" w:rsidP="00947605">
      <w:pPr>
        <w:pStyle w:val="writingspacesregular"/>
      </w:pPr>
    </w:p>
    <w:p w14:paraId="37936A8F" w14:textId="77777777" w:rsidR="00947605" w:rsidRDefault="00947605" w:rsidP="00947605">
      <w:pPr>
        <w:pStyle w:val="Heading4"/>
      </w:pPr>
      <w:r>
        <w:t>Second Day: Read Romans 7:1-6.</w:t>
      </w:r>
    </w:p>
    <w:p w14:paraId="2D6BCA3D" w14:textId="77777777" w:rsidR="00947605" w:rsidRDefault="00947605" w:rsidP="00947605">
      <w:pPr>
        <w:pStyle w:val="DaySummaryItal"/>
      </w:pPr>
      <w:r>
        <w:t>Paul explained a believer’s freedom from the law.</w:t>
      </w:r>
    </w:p>
    <w:p w14:paraId="1B3A5B48" w14:textId="77777777" w:rsidR="00947605" w:rsidRDefault="00947605" w:rsidP="00947605">
      <w:pPr>
        <w:pStyle w:val="Question"/>
      </w:pPr>
      <w:r>
        <w:t>How does Paul’s illustration of marriage illustrate a believer’s death to sin and the law? (See also Romans 6:11-14, 18.)</w:t>
      </w:r>
    </w:p>
    <w:p w14:paraId="28CC99D2" w14:textId="77777777" w:rsidR="00947605" w:rsidRDefault="00947605" w:rsidP="00947605">
      <w:pPr>
        <w:pStyle w:val="writingspacesregular"/>
      </w:pPr>
    </w:p>
    <w:p w14:paraId="4C35DDC3" w14:textId="77777777" w:rsidR="00947605" w:rsidRDefault="00947605" w:rsidP="00947605">
      <w:pPr>
        <w:pStyle w:val="Question"/>
      </w:pPr>
      <w:r>
        <w:t>a.</w:t>
      </w:r>
      <w:r>
        <w:tab/>
        <w:t>From what does Christ’s death free believers, and to whom do they now belong?</w:t>
      </w:r>
    </w:p>
    <w:p w14:paraId="49895ED3" w14:textId="77777777" w:rsidR="00947605" w:rsidRDefault="00947605" w:rsidP="00947605">
      <w:pPr>
        <w:pStyle w:val="writingspacesregular"/>
      </w:pPr>
    </w:p>
    <w:p w14:paraId="3607AE74" w14:textId="77777777" w:rsidR="00947605" w:rsidRDefault="00947605" w:rsidP="00947605">
      <w:pPr>
        <w:pStyle w:val="Pointb"/>
      </w:pPr>
      <w:r>
        <w:t>b.</w:t>
      </w:r>
      <w:r>
        <w:tab/>
        <w:t>From Romans 7:4, what is a believer’s new purpose?</w:t>
      </w:r>
    </w:p>
    <w:p w14:paraId="5FBC5DE6" w14:textId="77777777" w:rsidR="00947605" w:rsidRDefault="00947605" w:rsidP="00947605">
      <w:pPr>
        <w:pStyle w:val="writingspacesregular"/>
      </w:pPr>
    </w:p>
    <w:p w14:paraId="586B1E83" w14:textId="77777777" w:rsidR="00947605" w:rsidRDefault="00947605" w:rsidP="00947605">
      <w:pPr>
        <w:pStyle w:val="Question"/>
      </w:pPr>
      <w:r>
        <w:t>If you are a believer, how has the Holy Spirit freed you from self-effort to bear fruit for God? (See also John 15:1-5; Galatians 5:16-23.)</w:t>
      </w:r>
    </w:p>
    <w:p w14:paraId="207E7F41" w14:textId="77777777" w:rsidR="00947605" w:rsidRDefault="00947605" w:rsidP="00947605">
      <w:pPr>
        <w:pStyle w:val="writingspacesregular"/>
      </w:pPr>
    </w:p>
    <w:p w14:paraId="2FE4972A" w14:textId="77777777" w:rsidR="00947605" w:rsidRDefault="00947605" w:rsidP="00947605">
      <w:pPr>
        <w:pStyle w:val="Heading4"/>
      </w:pPr>
      <w:r>
        <w:t>Third Day: Read Romans 7:7-13.</w:t>
      </w:r>
    </w:p>
    <w:p w14:paraId="6F87E2B9" w14:textId="77777777" w:rsidR="00947605" w:rsidRDefault="00947605" w:rsidP="00947605">
      <w:pPr>
        <w:pStyle w:val="DaySummaryItal"/>
      </w:pPr>
      <w:r>
        <w:t>Paul described how sin and the law work in the lives of people.</w:t>
      </w:r>
    </w:p>
    <w:p w14:paraId="4B11C373" w14:textId="77777777" w:rsidR="00947605" w:rsidRDefault="00947605" w:rsidP="00947605">
      <w:pPr>
        <w:pStyle w:val="Question"/>
      </w:pPr>
      <w:r>
        <w:t>a.</w:t>
      </w:r>
      <w:r>
        <w:tab/>
        <w:t>What does the law do for people?</w:t>
      </w:r>
    </w:p>
    <w:p w14:paraId="0383F05E" w14:textId="77777777" w:rsidR="00947605" w:rsidRDefault="00947605" w:rsidP="00947605">
      <w:pPr>
        <w:pStyle w:val="writingspacesregular"/>
      </w:pPr>
    </w:p>
    <w:p w14:paraId="77A8F49A" w14:textId="77777777" w:rsidR="00947605" w:rsidRDefault="00947605" w:rsidP="00947605">
      <w:pPr>
        <w:pStyle w:val="Pointb"/>
      </w:pPr>
      <w:r>
        <w:t>b.</w:t>
      </w:r>
      <w:r>
        <w:tab/>
        <w:t>Describe Paul’s example of how a restriction, guideline, or rule can arouse sinful desires. How have you experienced this?</w:t>
      </w:r>
    </w:p>
    <w:p w14:paraId="27BCA977" w14:textId="77777777" w:rsidR="00947605" w:rsidRDefault="00947605" w:rsidP="00947605">
      <w:pPr>
        <w:pStyle w:val="writingspacesregular"/>
      </w:pPr>
    </w:p>
    <w:p w14:paraId="0BBDF4E7" w14:textId="77777777" w:rsidR="00947605" w:rsidRDefault="00947605" w:rsidP="00947605">
      <w:pPr>
        <w:pStyle w:val="Question"/>
      </w:pPr>
      <w:r>
        <w:t>From Romans 7:10-13, how did Paul describe the law and commandment positively? Why?</w:t>
      </w:r>
    </w:p>
    <w:p w14:paraId="1168FE03" w14:textId="77777777" w:rsidR="00947605" w:rsidRDefault="00947605" w:rsidP="00947605">
      <w:pPr>
        <w:pStyle w:val="writingspacesregular"/>
      </w:pPr>
    </w:p>
    <w:p w14:paraId="03E5867F" w14:textId="77777777" w:rsidR="00947605" w:rsidRDefault="00947605" w:rsidP="00947605">
      <w:pPr>
        <w:pStyle w:val="Question"/>
      </w:pPr>
      <w:r>
        <w:t>How do God’s righteous commands reveal sin’s damaging impact in your life?</w:t>
      </w:r>
    </w:p>
    <w:p w14:paraId="17655B9B" w14:textId="77777777" w:rsidR="00947605" w:rsidRDefault="00947605" w:rsidP="00947605">
      <w:pPr>
        <w:pStyle w:val="writingspacesregular"/>
      </w:pPr>
    </w:p>
    <w:p w14:paraId="2677F5E5" w14:textId="77777777" w:rsidR="00947605" w:rsidRDefault="00947605" w:rsidP="00947605">
      <w:pPr>
        <w:pStyle w:val="Heading4"/>
      </w:pPr>
      <w:r>
        <w:lastRenderedPageBreak/>
        <w:t>Fourth Day: Read Romans 7:14-20.</w:t>
      </w:r>
    </w:p>
    <w:p w14:paraId="63210896" w14:textId="77777777" w:rsidR="00947605" w:rsidRDefault="00947605" w:rsidP="00947605">
      <w:pPr>
        <w:pStyle w:val="DaySummaryItal"/>
      </w:pPr>
      <w:r>
        <w:t>Paul explained his own internal battle with sin.</w:t>
      </w:r>
    </w:p>
    <w:p w14:paraId="05535DC1" w14:textId="77777777" w:rsidR="00947605" w:rsidRDefault="00947605" w:rsidP="00947605">
      <w:pPr>
        <w:pStyle w:val="Question"/>
      </w:pPr>
      <w:r>
        <w:t>How did Paul describe his battle with sin?</w:t>
      </w:r>
    </w:p>
    <w:p w14:paraId="6A4060DF" w14:textId="77777777" w:rsidR="00947605" w:rsidRDefault="00947605" w:rsidP="00947605">
      <w:pPr>
        <w:pStyle w:val="writingspacesregular"/>
      </w:pPr>
    </w:p>
    <w:p w14:paraId="42D127D9" w14:textId="77777777" w:rsidR="00947605" w:rsidRDefault="00947605" w:rsidP="00947605">
      <w:pPr>
        <w:pStyle w:val="Question"/>
      </w:pPr>
      <w:r>
        <w:t>How might Paul’s battle with sin relate to his teaching in Romans 6:11-14?</w:t>
      </w:r>
    </w:p>
    <w:p w14:paraId="6CF28BB1" w14:textId="77777777" w:rsidR="00947605" w:rsidRDefault="00947605" w:rsidP="00947605">
      <w:pPr>
        <w:pStyle w:val="writingspacesregular"/>
      </w:pPr>
    </w:p>
    <w:p w14:paraId="2FE5F9AA" w14:textId="77777777" w:rsidR="00947605" w:rsidRDefault="00947605" w:rsidP="00947605">
      <w:pPr>
        <w:pStyle w:val="Question"/>
      </w:pPr>
      <w:r>
        <w:t>a.</w:t>
      </w:r>
      <w:r>
        <w:tab/>
        <w:t xml:space="preserve">If you are a believer, how have you experienced a battle </w:t>
      </w:r>
      <w:proofErr w:type="gramStart"/>
      <w:r>
        <w:t>similar to</w:t>
      </w:r>
      <w:proofErr w:type="gramEnd"/>
      <w:r>
        <w:t xml:space="preserve"> Paul’s?</w:t>
      </w:r>
    </w:p>
    <w:p w14:paraId="24A7CC0C" w14:textId="77777777" w:rsidR="00947605" w:rsidRDefault="00947605" w:rsidP="00947605">
      <w:pPr>
        <w:pStyle w:val="writingspacesregular"/>
      </w:pPr>
    </w:p>
    <w:p w14:paraId="544BA14E" w14:textId="77777777" w:rsidR="00947605" w:rsidRDefault="00947605" w:rsidP="00947605">
      <w:pPr>
        <w:pStyle w:val="Pointb"/>
      </w:pPr>
      <w:r>
        <w:t>b.</w:t>
      </w:r>
      <w:r>
        <w:tab/>
        <w:t>How would you simply and clearly explain a believer’s ongoing battle with sin to a new Christian?</w:t>
      </w:r>
    </w:p>
    <w:p w14:paraId="747808F8" w14:textId="77777777" w:rsidR="00947605" w:rsidRDefault="00947605" w:rsidP="00947605">
      <w:pPr>
        <w:pStyle w:val="writingspacesregular"/>
      </w:pPr>
    </w:p>
    <w:p w14:paraId="3BFD17EB" w14:textId="77777777" w:rsidR="00947605" w:rsidRDefault="00947605" w:rsidP="00947605">
      <w:pPr>
        <w:pStyle w:val="Heading4"/>
      </w:pPr>
      <w:r>
        <w:t>Fifth Day: Read Romans 7:21-25.</w:t>
      </w:r>
    </w:p>
    <w:p w14:paraId="778B5594" w14:textId="77777777" w:rsidR="00947605" w:rsidRDefault="00947605" w:rsidP="00947605">
      <w:pPr>
        <w:pStyle w:val="DaySummaryItal"/>
      </w:pPr>
      <w:r>
        <w:t>Paul cried out for complete deliverance from his sinful nature.</w:t>
      </w:r>
    </w:p>
    <w:p w14:paraId="375F0C59" w14:textId="77777777" w:rsidR="00947605" w:rsidRDefault="00947605" w:rsidP="00947605">
      <w:pPr>
        <w:pStyle w:val="Question"/>
      </w:pPr>
      <w:r>
        <w:t>a.</w:t>
      </w:r>
      <w:r>
        <w:tab/>
        <w:t>How did Paul describe his internal desires in verses 21-23?</w:t>
      </w:r>
    </w:p>
    <w:p w14:paraId="5469764B" w14:textId="77777777" w:rsidR="00947605" w:rsidRDefault="00947605" w:rsidP="00947605">
      <w:pPr>
        <w:pStyle w:val="writingspacesregular"/>
      </w:pPr>
    </w:p>
    <w:p w14:paraId="6CEBEB6B" w14:textId="77777777" w:rsidR="00947605" w:rsidRDefault="00947605" w:rsidP="00947605">
      <w:pPr>
        <w:pStyle w:val="Pointb"/>
      </w:pPr>
      <w:r>
        <w:t>b.</w:t>
      </w:r>
      <w:r>
        <w:tab/>
        <w:t>In what ways do your deepest longings reflect the Holy Spirit’s transformation within you? (See also Galatians 5:16-18; Philippians 1:6.)</w:t>
      </w:r>
    </w:p>
    <w:p w14:paraId="31B34F59" w14:textId="77777777" w:rsidR="00947605" w:rsidRDefault="00947605" w:rsidP="00947605">
      <w:pPr>
        <w:pStyle w:val="writingspacesregular"/>
      </w:pPr>
    </w:p>
    <w:p w14:paraId="46F7DD54" w14:textId="77777777" w:rsidR="00947605" w:rsidRDefault="00947605" w:rsidP="00947605">
      <w:pPr>
        <w:pStyle w:val="Pointb"/>
      </w:pPr>
      <w:r>
        <w:t>c.</w:t>
      </w:r>
      <w:r>
        <w:tab/>
        <w:t>How do you experience the conflict between God’s ways and the sin remaining in and around you?</w:t>
      </w:r>
    </w:p>
    <w:p w14:paraId="2DF2AABF" w14:textId="77777777" w:rsidR="00947605" w:rsidRDefault="00947605" w:rsidP="00947605">
      <w:pPr>
        <w:pStyle w:val="writingspacesregular"/>
      </w:pPr>
    </w:p>
    <w:p w14:paraId="518D22F3" w14:textId="77777777" w:rsidR="00947605" w:rsidRDefault="00947605" w:rsidP="00947605">
      <w:pPr>
        <w:pStyle w:val="Question"/>
      </w:pPr>
      <w:r>
        <w:t>What exclamation, question, and grateful answer did Paul express in verses 24-25?</w:t>
      </w:r>
    </w:p>
    <w:p w14:paraId="518D22F3" w14:textId="77777777" w:rsidR="00947605" w:rsidRDefault="00947605" w:rsidP="00947605">
      <w:pPr>
        <w:pStyle w:val="writingspacesregular"/>
      </w:pPr>
    </w:p>
    <w:p w14:paraId="518D22F3" w14:textId="77777777" w:rsidR="00947605" w:rsidRDefault="00947605" w:rsidP="00947605">
      <w:pPr>
        <w:pStyle w:val="Question"/>
      </w:pPr>
      <w:r>
        <w:t xml:space="preserve">Share about a time when distress over sin led you to desperate prayer, like Paul. How did God </w:t>
      </w:r>
    </w:p>
    <w:p w14:paraId="518D22F3" w14:textId="77777777" w:rsidR="00947605" w:rsidRDefault="00947605" w:rsidP="00947605">
      <w:pPr>
        <w:pStyle w:val="writingspacesregular"/>
      </w:pPr>
      <w:r>
        <w:t>answer you?</w:t>
      </w:r>
    </w:p>
    <w:p w14:paraId="2E829BA5" w14:textId="77777777" w:rsidR="00947605" w:rsidRDefault="00947605" w:rsidP="00947605">
      <w:pPr>
        <w:pStyle w:val="writingspacesregular"/>
      </w:pPr>
    </w:p>
    <w:p w14:paraId="6399DAD6" w14:textId="77777777" w:rsidR="00947605" w:rsidRDefault="00947605" w:rsidP="00947605">
      <w:pPr>
        <w:pStyle w:val="Heading4"/>
      </w:pPr>
      <w:r>
        <w:t>Sixth Day: Review Romans 7.</w:t>
      </w:r>
    </w:p>
    <w:p w14:paraId="206D320A" w14:textId="77777777" w:rsidR="00947605" w:rsidRDefault="00947605" w:rsidP="00947605">
      <w:pPr>
        <w:pStyle w:val="DaySummaryItal"/>
      </w:pPr>
      <w:r>
        <w:t>Believers belong to Jesus even as they struggle against sin.</w:t>
      </w:r>
    </w:p>
    <w:p w14:paraId="18256B7F" w14:textId="77777777" w:rsidR="00947605" w:rsidRDefault="00947605" w:rsidP="00947605">
      <w:pPr>
        <w:pStyle w:val="Question"/>
      </w:pPr>
      <w:r>
        <w:t>How did Romans 7 help you better understand the believer’s battle to live for God in this life?</w:t>
      </w:r>
    </w:p>
    <w:p w14:paraId="6E99B403" w14:textId="77777777" w:rsidR="00947605" w:rsidRDefault="00947605" w:rsidP="00947605">
      <w:pPr>
        <w:pStyle w:val="writingspacesregular"/>
      </w:pPr>
    </w:p>
    <w:p w14:paraId="609719C6" w14:textId="199BBEDE" w:rsidR="00947605" w:rsidRPr="00947605" w:rsidRDefault="00947605" w:rsidP="00947605">
      <w:pPr>
        <w:pStyle w:val="DaySummaryItal"/>
        <w:sectPr w:rsidR="00947605" w:rsidRPr="00947605"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r>
        <w:t>Homiletics for Group and Administrative Leaders: Romans 7</w:t>
      </w:r>
    </w:p>
    <w:p w14:paraId="1FC4B6F2" w14:textId="77777777" w:rsidR="00F15B67" w:rsidRPr="005967D0" w:rsidRDefault="00F15B67" w:rsidP="00947605">
      <w:pPr>
        <w:pStyle w:val="writingspacesregular"/>
        <w:ind w:left="0"/>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7006B" w14:textId="77777777" w:rsidR="00007D61" w:rsidRDefault="00007D61">
      <w:r>
        <w:separator/>
      </w:r>
    </w:p>
    <w:p w14:paraId="76781043" w14:textId="77777777" w:rsidR="00007D61" w:rsidRDefault="00007D61"/>
  </w:endnote>
  <w:endnote w:type="continuationSeparator" w:id="0">
    <w:p w14:paraId="775E493D" w14:textId="77777777" w:rsidR="00007D61" w:rsidRDefault="00007D61">
      <w:r>
        <w:continuationSeparator/>
      </w:r>
    </w:p>
    <w:p w14:paraId="772C9E45" w14:textId="77777777" w:rsidR="00007D61" w:rsidRDefault="00007D61"/>
  </w:endnote>
  <w:endnote w:type="continuationNotice" w:id="1">
    <w:p w14:paraId="4D9FD805" w14:textId="77777777" w:rsidR="00007D61" w:rsidRDefault="00007D6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1555B8CC"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947605">
                            <w:rPr>
                              <w:rFonts w:ascii="Roboto" w:hAnsi="Roboto"/>
                              <w:sz w:val="18"/>
                              <w:szCs w:val="18"/>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1555B8CC"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Pr>
                        <w:rFonts w:ascii="Roboto" w:hAnsi="Roboto"/>
                        <w:sz w:val="18"/>
                        <w:szCs w:val="18"/>
                      </w:rPr>
                      <w:t>1</w:t>
                    </w:r>
                    <w:r w:rsidR="00947605">
                      <w:rPr>
                        <w:rFonts w:ascii="Roboto" w:hAnsi="Roboto"/>
                        <w:sz w:val="18"/>
                        <w:szCs w:val="18"/>
                      </w:rPr>
                      <w:t>2</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95622" w14:textId="77777777" w:rsidR="00007D61" w:rsidRDefault="00007D61">
      <w:r>
        <w:separator/>
      </w:r>
    </w:p>
    <w:p w14:paraId="751A2865" w14:textId="77777777" w:rsidR="00007D61" w:rsidRDefault="00007D61"/>
  </w:footnote>
  <w:footnote w:type="continuationSeparator" w:id="0">
    <w:p w14:paraId="39EC8BB8" w14:textId="77777777" w:rsidR="00007D61" w:rsidRDefault="00007D61">
      <w:r>
        <w:continuationSeparator/>
      </w:r>
    </w:p>
    <w:p w14:paraId="42B8DF78" w14:textId="77777777" w:rsidR="00007D61" w:rsidRDefault="00007D61"/>
  </w:footnote>
  <w:footnote w:type="continuationNotice" w:id="1">
    <w:p w14:paraId="4AC16019" w14:textId="77777777" w:rsidR="00007D61" w:rsidRDefault="00007D6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2949"/>
    <w:rsid w:val="0000388C"/>
    <w:rsid w:val="00003AC3"/>
    <w:rsid w:val="000051AA"/>
    <w:rsid w:val="00006276"/>
    <w:rsid w:val="000067C1"/>
    <w:rsid w:val="00006F4C"/>
    <w:rsid w:val="00007D61"/>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35E3"/>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75DE"/>
    <w:rsid w:val="00697D70"/>
    <w:rsid w:val="006A034D"/>
    <w:rsid w:val="006A0F6B"/>
    <w:rsid w:val="006A1982"/>
    <w:rsid w:val="006B0072"/>
    <w:rsid w:val="006B3FE9"/>
    <w:rsid w:val="006B42E3"/>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121B"/>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605"/>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4D37"/>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2.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customXml/itemProps3.xml><?xml version="1.0" encoding="utf-8"?>
<ds:datastoreItem xmlns:ds="http://schemas.openxmlformats.org/officeDocument/2006/customXml" ds:itemID="{45196ABC-AA87-4BDA-B7E1-DF5298F4F102}"/>
</file>

<file path=customXml/itemProps4.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431</Words>
  <Characters>2041</Characters>
  <Application>Microsoft Office Word</Application>
  <DocSecurity>0</DocSecurity>
  <Lines>78</Lines>
  <Paragraphs>58</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2026-03-24T20:49:00Z</dcterms:created>
  <dcterms:modified xsi:type="dcterms:W3CDTF">2026-04-07T17:22:00Z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