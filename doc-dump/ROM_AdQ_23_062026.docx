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34BFAF66">
                <wp:simplePos x="0" y="0"/>
                <wp:positionH relativeFrom="page">
                  <wp:posOffset>613458</wp:posOffset>
                </wp:positionH>
                <wp:positionV relativeFrom="page">
                  <wp:posOffset>544010</wp:posOffset>
                </wp:positionV>
                <wp:extent cx="6660515" cy="2424045"/>
                <wp:effectExtent l="0" t="0" r="6985" b="1905"/>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424045"/>
                          <a:chOff x="1191" y="940"/>
                          <a:chExt cx="10489" cy="2847"/>
                        </a:xfrm>
                      </wpg:grpSpPr>
                      <wps:wsp>
                        <wps:cNvPr id="56" name="docshape7"/>
                        <wps:cNvSpPr txBox="1">
                          <a:spLocks/>
                        </wps:cNvSpPr>
                        <wps:spPr bwMode="auto">
                          <a:xfrm>
                            <a:off x="1191" y="1606"/>
                            <a:ext cx="9194" cy="2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45A72FFF" w:rsidR="005D26A6" w:rsidRPr="005967D0" w:rsidRDefault="00363958" w:rsidP="000210BB">
                              <w:pPr>
                                <w:pStyle w:val="Title1"/>
                              </w:pPr>
                              <w:r>
                                <w:t>Christian Submission to Authority</w:t>
                              </w:r>
                            </w:p>
                            <w:p w14:paraId="52A69CAA" w14:textId="77777777" w:rsidR="00586B6B" w:rsidRPr="00E20D85" w:rsidRDefault="00586B6B" w:rsidP="00E20D85"/>
                            <w:p w14:paraId="5CD51985" w14:textId="1A5A547D" w:rsidR="00D756EC" w:rsidRDefault="00363958" w:rsidP="00D756EC">
                              <w:pPr>
                                <w:pStyle w:val="ChapterRange"/>
                              </w:pPr>
                              <w:r>
                                <w:t>Romans 13:1-7</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51442FAC"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363958">
                                <w:rPr>
                                  <w:rFonts w:ascii="Roboto" w:hAnsi="Roboto"/>
                                  <w:b/>
                                  <w:bCs/>
                                  <w14:numSpacing w14:val="proportional"/>
                                </w:rPr>
                                <w:t>23</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3pt;margin-top:42.85pt;width:524.45pt;height:190.85pt;z-index:-251658240;mso-position-horizontal-relative:page;mso-position-vertical-relative:page" coordorigin="1191,940" coordsize="10489,28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606;width:9194;height:21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45A72FFF" w:rsidR="005D26A6" w:rsidRPr="005967D0" w:rsidRDefault="00363958" w:rsidP="000210BB">
                        <w:pPr>
                          <w:pStyle w:val="Title1"/>
                        </w:pPr>
                        <w:r>
                          <w:t>Christian Submission to Authority</w:t>
                        </w:r>
                      </w:p>
                      <w:p w14:paraId="52A69CAA" w14:textId="77777777" w:rsidR="00586B6B" w:rsidRPr="00E20D85" w:rsidRDefault="00586B6B" w:rsidP="00E20D85"/>
                      <w:p w14:paraId="5CD51985" w14:textId="1A5A547D" w:rsidR="00D756EC" w:rsidRDefault="00363958" w:rsidP="00D756EC">
                        <w:pPr>
                          <w:pStyle w:val="ChapterRange"/>
                        </w:pPr>
                        <w:r>
                          <w:t>Romans 13:1-7</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51442FAC"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363958">
                          <w:rPr>
                            <w:rFonts w:ascii="Roboto" w:hAnsi="Roboto"/>
                            <w:b/>
                            <w:bCs/>
                            <w14:numSpacing w14:val="proportional"/>
                          </w:rPr>
                          <w:t>23</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5F92DF13"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214C4E1D" w:rsidR="00F15B67" w:rsidRPr="005967D0" w:rsidRDefault="002D77BB" w:rsidP="00E7406D">
      <w:pPr>
        <w:pStyle w:val="Heading1"/>
      </w:pPr>
      <w:r w:rsidRPr="005967D0">
        <w:t xml:space="preserve">Lesson </w:t>
      </w:r>
      <w:r w:rsidR="00363958">
        <w:t>23</w:t>
      </w:r>
      <w:r w:rsidR="00A75A34">
        <w:t xml:space="preserve"> </w:t>
      </w:r>
      <w:r w:rsidRPr="00E7406D">
        <w:t>Questions</w:t>
      </w:r>
    </w:p>
    <w:p w14:paraId="406D19B3" w14:textId="141CD11C" w:rsidR="00F15B67" w:rsidRPr="009E5329" w:rsidRDefault="002D77BB" w:rsidP="009E5329">
      <w:pPr>
        <w:pStyle w:val="Heading4"/>
      </w:pPr>
      <w:r w:rsidRPr="005967D0">
        <w:t xml:space="preserve">First Day: Read </w:t>
      </w:r>
      <w:r w:rsidR="0011071D">
        <w:t>the Lesson</w:t>
      </w:r>
      <w:r w:rsidR="009E5329">
        <w:t xml:space="preserve"> </w:t>
      </w:r>
      <w:r w:rsidR="00363958">
        <w:t>22</w:t>
      </w:r>
      <w:r w:rsidR="00E74951" w:rsidRPr="005967D0">
        <w:t xml:space="preserve"> </w:t>
      </w:r>
      <w:r w:rsidRPr="005967D0">
        <w:t>Notes.</w:t>
      </w:r>
      <w:r w:rsidR="009E5329">
        <w:t xml:space="preserve"> </w:t>
      </w:r>
    </w:p>
    <w:p w14:paraId="347FD0C7" w14:textId="308ED56C" w:rsidR="00797736" w:rsidRPr="005967D0" w:rsidRDefault="00797736" w:rsidP="00797736">
      <w:pPr>
        <w:pStyle w:val="DaySummaryItal"/>
        <w:rPr>
          <w:sz w:val="24"/>
          <w:szCs w:val="24"/>
        </w:rPr>
      </w:pPr>
      <w:r w:rsidRPr="005967D0">
        <w:t>The notes and lecture fortify the truth of the passage for understanding and application to daily life.</w:t>
      </w:r>
      <w:r w:rsidR="009E5329">
        <w:t xml:space="preserve"> </w:t>
      </w:r>
    </w:p>
    <w:p w14:paraId="64B99548" w14:textId="77777777" w:rsidR="00363958" w:rsidRDefault="00363958" w:rsidP="00363958">
      <w:pPr>
        <w:pStyle w:val="Question"/>
      </w:pPr>
      <w:r>
        <w:t>What from the lecture stood out to you regarding Christian love for all people, including our enemies?</w:t>
      </w:r>
    </w:p>
    <w:p w14:paraId="3EA0E61D" w14:textId="77777777" w:rsidR="00363958" w:rsidRDefault="00363958" w:rsidP="00363958">
      <w:pPr>
        <w:pStyle w:val="writingspacesregular"/>
      </w:pPr>
    </w:p>
    <w:p w14:paraId="3DA8C326" w14:textId="77777777" w:rsidR="00363958" w:rsidRDefault="00363958" w:rsidP="00363958">
      <w:pPr>
        <w:pStyle w:val="Question"/>
      </w:pPr>
      <w:r>
        <w:t>How did the notes bring clarity to the doctrine of the cross for a believer?</w:t>
      </w:r>
    </w:p>
    <w:p w14:paraId="0E534FC4" w14:textId="77777777" w:rsidR="00363958" w:rsidRDefault="00363958" w:rsidP="00363958">
      <w:pPr>
        <w:pStyle w:val="writingspacesregular"/>
      </w:pPr>
    </w:p>
    <w:p w14:paraId="2D27C634" w14:textId="77777777" w:rsidR="00363958" w:rsidRDefault="00363958" w:rsidP="00363958">
      <w:pPr>
        <w:pStyle w:val="Heading4"/>
      </w:pPr>
      <w:r>
        <w:t>Second Day: Read Romans 13:1.</w:t>
      </w:r>
    </w:p>
    <w:p w14:paraId="69EB94FA" w14:textId="77777777" w:rsidR="00363958" w:rsidRDefault="00363958" w:rsidP="00363958">
      <w:pPr>
        <w:pStyle w:val="DaySummaryItal"/>
      </w:pPr>
      <w:r>
        <w:t>Paul issued a demand regarding governing authorities.</w:t>
      </w:r>
    </w:p>
    <w:p w14:paraId="0DBF1DBB" w14:textId="77777777" w:rsidR="00363958" w:rsidRDefault="00363958" w:rsidP="00363958">
      <w:pPr>
        <w:pStyle w:val="Question"/>
      </w:pPr>
      <w:r>
        <w:t>Define “be subject to” or “submit.”</w:t>
      </w:r>
    </w:p>
    <w:p w14:paraId="77E4396A" w14:textId="77777777" w:rsidR="00363958" w:rsidRDefault="00363958" w:rsidP="00363958">
      <w:pPr>
        <w:pStyle w:val="writingspacesregular"/>
      </w:pPr>
    </w:p>
    <w:p w14:paraId="097B9757" w14:textId="1F1F446B" w:rsidR="00363958" w:rsidRDefault="00363958" w:rsidP="00363958">
      <w:pPr>
        <w:pStyle w:val="Question"/>
      </w:pPr>
      <w:r>
        <w:t>a.</w:t>
      </w:r>
      <w:r>
        <w:tab/>
        <w:t>Who is to submit to governing authorities, and why?</w:t>
      </w:r>
    </w:p>
    <w:p w14:paraId="097B9757" w14:textId="1F1F446B" w:rsidR="00363958" w:rsidRDefault="00363958" w:rsidP="00363958">
      <w:pPr>
        <w:pStyle w:val="writingspacesregular"/>
      </w:pPr>
    </w:p>
    <w:p w14:paraId="097B9757" w14:textId="1F1F446B" w:rsidR="00363958" w:rsidRDefault="00363958" w:rsidP="00363958">
      <w:pPr>
        <w:pStyle w:val="Pointb"/>
      </w:pPr>
      <w:r>
        <w:t>b.</w:t>
      </w:r>
      <w:r>
        <w:tab/>
        <w:t>Give reasons people struggle with submitting to authority. What is your greatest struggle?</w:t>
      </w:r>
    </w:p>
    <w:p w14:paraId="097B9757" w14:textId="1F1F446B" w:rsidR="00363958" w:rsidRDefault="00363958" w:rsidP="00363958">
      <w:pPr>
        <w:pStyle w:val="writingspacesregular"/>
      </w:pPr>
    </w:p>
    <w:p w14:paraId="097B9757" w14:textId="1F1F446B" w:rsidR="00363958" w:rsidRDefault="00363958" w:rsidP="00363958">
      <w:pPr>
        <w:pStyle w:val="Question"/>
      </w:pPr>
      <w:r>
        <w:t>When might it be acceptable in God’s eyes to refuse to submit to authority? (See also Daniel 3; 6; Acts 5:29; or any other Scriptures you know.)</w:t>
      </w:r>
    </w:p>
    <w:p w14:paraId="6569936F" w14:textId="77777777" w:rsidR="00363958" w:rsidRDefault="00363958" w:rsidP="00363958">
      <w:pPr>
        <w:pStyle w:val="writingspacesregular"/>
      </w:pPr>
    </w:p>
    <w:p w14:paraId="1E49F752" w14:textId="77777777" w:rsidR="00363958" w:rsidRDefault="00363958" w:rsidP="00363958">
      <w:pPr>
        <w:pStyle w:val="Heading4"/>
      </w:pPr>
      <w:r>
        <w:t>Third Day: Read Romans 13:2-4.</w:t>
      </w:r>
    </w:p>
    <w:p w14:paraId="16A1D125" w14:textId="77777777" w:rsidR="00363958" w:rsidRDefault="00363958" w:rsidP="00363958">
      <w:pPr>
        <w:pStyle w:val="DaySummaryItal"/>
      </w:pPr>
      <w:r>
        <w:t>Paul explained the consequence of refusal to submit to authority.</w:t>
      </w:r>
    </w:p>
    <w:p w14:paraId="58E12F70" w14:textId="77777777" w:rsidR="00363958" w:rsidRDefault="00363958" w:rsidP="00363958">
      <w:pPr>
        <w:pStyle w:val="Question"/>
      </w:pPr>
      <w:r>
        <w:t xml:space="preserve">When people refuse to submit to lawful authority, against whom do they </w:t>
      </w:r>
      <w:proofErr w:type="gramStart"/>
      <w:r>
        <w:t>actually rebel</w:t>
      </w:r>
      <w:proofErr w:type="gramEnd"/>
      <w:r>
        <w:t>, and what consequences do they face?</w:t>
      </w:r>
    </w:p>
    <w:p w14:paraId="51E5C1F7" w14:textId="77777777" w:rsidR="00363958" w:rsidRDefault="00363958" w:rsidP="00363958">
      <w:pPr>
        <w:pStyle w:val="writingspacesregular"/>
      </w:pPr>
    </w:p>
    <w:p w14:paraId="764EF83E" w14:textId="77777777" w:rsidR="00363958" w:rsidRDefault="00363958" w:rsidP="00363958">
      <w:pPr>
        <w:pStyle w:val="Question"/>
      </w:pPr>
      <w:r>
        <w:t>a.</w:t>
      </w:r>
      <w:r>
        <w:tab/>
        <w:t>How can people be free from fear of those in authority?</w:t>
      </w:r>
    </w:p>
    <w:p w14:paraId="4E9668B8" w14:textId="77777777" w:rsidR="00363958" w:rsidRDefault="00363958" w:rsidP="00363958">
      <w:pPr>
        <w:pStyle w:val="writingspacesregular"/>
      </w:pPr>
    </w:p>
    <w:p w14:paraId="7B3C40F8" w14:textId="77777777" w:rsidR="00363958" w:rsidRDefault="00363958" w:rsidP="00363958">
      <w:pPr>
        <w:pStyle w:val="Pointb"/>
      </w:pPr>
      <w:r>
        <w:t>b.</w:t>
      </w:r>
      <w:r>
        <w:tab/>
        <w:t>Give examples of how authorities can be God’s servants for good, even if they are unbelievers. How could this bring a believer comfort?</w:t>
      </w:r>
    </w:p>
    <w:p w14:paraId="51955A09" w14:textId="77777777" w:rsidR="00363958" w:rsidRDefault="00363958" w:rsidP="00363958">
      <w:pPr>
        <w:pStyle w:val="writingspacesregular"/>
      </w:pPr>
    </w:p>
    <w:p w14:paraId="69ABF358" w14:textId="77777777" w:rsidR="00363958" w:rsidRDefault="00363958" w:rsidP="00363958">
      <w:pPr>
        <w:pStyle w:val="Question"/>
      </w:pPr>
      <w:r>
        <w:t>Write a prayer to God regarding your submission to authority or lack thereof.</w:t>
      </w:r>
    </w:p>
    <w:p w14:paraId="04A35C47" w14:textId="77777777" w:rsidR="00363958" w:rsidRDefault="00363958" w:rsidP="00363958">
      <w:pPr>
        <w:pStyle w:val="writingspacesregular"/>
      </w:pPr>
    </w:p>
    <w:p w14:paraId="0A17B316" w14:textId="77777777" w:rsidR="00363958" w:rsidRDefault="00363958" w:rsidP="00363958">
      <w:pPr>
        <w:pStyle w:val="Heading4"/>
      </w:pPr>
      <w:r>
        <w:t>Fourth Day: Read Romans 13:5-7.</w:t>
      </w:r>
    </w:p>
    <w:p w14:paraId="4A3E1BAC" w14:textId="77777777" w:rsidR="00363958" w:rsidRDefault="00363958" w:rsidP="00363958">
      <w:pPr>
        <w:pStyle w:val="DaySummaryItal"/>
      </w:pPr>
      <w:r>
        <w:t>Paul gave reasons for the Roman believers to submit to authority.</w:t>
      </w:r>
    </w:p>
    <w:p w14:paraId="4BB876AA" w14:textId="77777777" w:rsidR="00363958" w:rsidRDefault="00363958" w:rsidP="00363958">
      <w:pPr>
        <w:pStyle w:val="Question"/>
      </w:pPr>
      <w:r>
        <w:t>a.</w:t>
      </w:r>
      <w:r>
        <w:tab/>
        <w:t>What reasons did Paul give for submitting to authorities? What other reasons can you think of?</w:t>
      </w:r>
    </w:p>
    <w:p w14:paraId="7EAD4826" w14:textId="77777777" w:rsidR="00363958" w:rsidRDefault="00363958" w:rsidP="00363958">
      <w:pPr>
        <w:pStyle w:val="writingspacesregular"/>
      </w:pPr>
    </w:p>
    <w:p w14:paraId="58B5C553" w14:textId="77777777" w:rsidR="00363958" w:rsidRDefault="00363958" w:rsidP="00363958">
      <w:pPr>
        <w:pStyle w:val="Pointb"/>
      </w:pPr>
      <w:r>
        <w:t>b.</w:t>
      </w:r>
      <w:r>
        <w:tab/>
        <w:t>What do you think Paul meant by the phrase “a matter of conscience”?</w:t>
      </w:r>
    </w:p>
    <w:p w14:paraId="505FF42B" w14:textId="77777777" w:rsidR="00363958" w:rsidRDefault="00363958" w:rsidP="00363958">
      <w:pPr>
        <w:pStyle w:val="writingspacesregular"/>
      </w:pPr>
    </w:p>
    <w:p w14:paraId="0C26E87F" w14:textId="77777777" w:rsidR="00363958" w:rsidRDefault="00363958" w:rsidP="00363958">
      <w:pPr>
        <w:pStyle w:val="Question"/>
      </w:pPr>
      <w:r>
        <w:t>a.</w:t>
      </w:r>
      <w:r>
        <w:tab/>
        <w:t>From verses 5 and 6, what are the purposes for paying taxes?</w:t>
      </w:r>
    </w:p>
    <w:p w14:paraId="4BB1FF91" w14:textId="77777777" w:rsidR="00363958" w:rsidRDefault="00363958" w:rsidP="00363958">
      <w:pPr>
        <w:pStyle w:val="writingspacesregular"/>
      </w:pPr>
    </w:p>
    <w:p w14:paraId="06A636B2" w14:textId="77777777" w:rsidR="00363958" w:rsidRDefault="00363958" w:rsidP="00363958">
      <w:pPr>
        <w:pStyle w:val="Pointb"/>
      </w:pPr>
      <w:r>
        <w:t>b.</w:t>
      </w:r>
      <w:r>
        <w:tab/>
        <w:t>Read Luke 20:22-25. What did Jesus say about paying taxes?</w:t>
      </w:r>
    </w:p>
    <w:p w14:paraId="318CF60C" w14:textId="77777777" w:rsidR="00363958" w:rsidRDefault="00363958" w:rsidP="00363958">
      <w:pPr>
        <w:pStyle w:val="writingspacesregular"/>
      </w:pPr>
    </w:p>
    <w:p w14:paraId="07C80AB9" w14:textId="77777777" w:rsidR="00363958" w:rsidRDefault="00363958" w:rsidP="00363958">
      <w:pPr>
        <w:pStyle w:val="Pointb"/>
      </w:pPr>
      <w:r>
        <w:t>c.</w:t>
      </w:r>
      <w:r>
        <w:tab/>
        <w:t>How do these instructions guide your attitude about paying taxes?</w:t>
      </w:r>
    </w:p>
    <w:p w14:paraId="204FFEF3" w14:textId="77777777" w:rsidR="00363958" w:rsidRDefault="00363958" w:rsidP="00363958">
      <w:pPr>
        <w:pStyle w:val="writingspacesregular"/>
      </w:pPr>
    </w:p>
    <w:p w14:paraId="37F47C68" w14:textId="77777777" w:rsidR="00363958" w:rsidRDefault="00363958" w:rsidP="00363958">
      <w:pPr>
        <w:pStyle w:val="Heading4"/>
      </w:pPr>
      <w:r>
        <w:t>Fifth Day: Reread Romans 13:1-7.</w:t>
      </w:r>
    </w:p>
    <w:p w14:paraId="39556A3D" w14:textId="77777777" w:rsidR="00363958" w:rsidRDefault="00363958" w:rsidP="00363958">
      <w:pPr>
        <w:pStyle w:val="DaySummaryItal"/>
      </w:pPr>
      <w:r>
        <w:t>Paul exhorted believers to live rightly before God and others.</w:t>
      </w:r>
    </w:p>
    <w:p w14:paraId="1CD97271" w14:textId="77777777" w:rsidR="00363958" w:rsidRDefault="00363958" w:rsidP="00363958">
      <w:pPr>
        <w:pStyle w:val="Question"/>
      </w:pPr>
      <w:r>
        <w:t>a.</w:t>
      </w:r>
      <w:r>
        <w:tab/>
        <w:t>From the following verses, list those to whom we are to give respect and honor:</w:t>
      </w:r>
    </w:p>
    <w:p w14:paraId="5D080914" w14:textId="23D1BFCC" w:rsidR="00363958" w:rsidRDefault="00363958" w:rsidP="00363958">
      <w:pPr>
        <w:pStyle w:val="Pointb"/>
      </w:pPr>
      <w:r>
        <w:tab/>
        <w:t>Exodus 20:12</w:t>
      </w:r>
    </w:p>
    <w:p w14:paraId="18512EAB" w14:textId="77777777" w:rsidR="00363958" w:rsidRDefault="00363958" w:rsidP="00363958">
      <w:pPr>
        <w:pStyle w:val="writingspacesregular"/>
      </w:pPr>
    </w:p>
    <w:p w14:paraId="7D7806E5" w14:textId="7F3AE19D" w:rsidR="00363958" w:rsidRDefault="00363958" w:rsidP="00363958">
      <w:pPr>
        <w:pStyle w:val="Pointb"/>
      </w:pPr>
      <w:r>
        <w:tab/>
      </w:r>
      <w:r>
        <w:t>Leviticus 19:32</w:t>
      </w:r>
    </w:p>
    <w:p w14:paraId="00AD88EA" w14:textId="77777777" w:rsidR="00363958" w:rsidRDefault="00363958" w:rsidP="00363958">
      <w:pPr>
        <w:pStyle w:val="writingspacesregular"/>
      </w:pPr>
    </w:p>
    <w:p w14:paraId="1C6A26F1" w14:textId="23585A9A" w:rsidR="00363958" w:rsidRDefault="00363958" w:rsidP="00363958">
      <w:pPr>
        <w:pStyle w:val="Pointb"/>
      </w:pPr>
      <w:r>
        <w:tab/>
        <w:t>1 Timothy 5:17</w:t>
      </w:r>
    </w:p>
    <w:p w14:paraId="1C6A26F1" w14:textId="23585A9A" w:rsidR="00363958" w:rsidRDefault="00363958" w:rsidP="00363958">
      <w:pPr>
        <w:pStyle w:val="writingspacesregular"/>
      </w:pPr>
    </w:p>
    <w:p w14:paraId="1C6A26F1" w14:textId="23585A9A" w:rsidR="00363958" w:rsidRDefault="00363958" w:rsidP="00363958">
      <w:pPr>
        <w:pStyle w:val="Pointb"/>
      </w:pPr>
      <w:r>
        <w:tab/>
        <w:t>1 Timothy 6:15b-16</w:t>
      </w:r>
    </w:p>
    <w:p w14:paraId="1C6A26F1" w14:textId="23585A9A" w:rsidR="00363958" w:rsidRDefault="00363958" w:rsidP="00363958">
      <w:pPr>
        <w:pStyle w:val="writingspacesregular"/>
      </w:pPr>
    </w:p>
    <w:p w14:paraId="1C6A26F1" w14:textId="23585A9A" w:rsidR="00363958" w:rsidRDefault="00363958" w:rsidP="00363958">
      <w:pPr>
        <w:pStyle w:val="Pointb"/>
      </w:pPr>
      <w:r>
        <w:tab/>
        <w:t>1 Peter 2:13-17</w:t>
      </w:r>
    </w:p>
    <w:p w14:paraId="1C6A26F1" w14:textId="23585A9A" w:rsidR="00363958" w:rsidRDefault="00363958" w:rsidP="00363958">
      <w:pPr>
        <w:pStyle w:val="writingspacesregular"/>
      </w:pPr>
    </w:p>
    <w:p w14:paraId="1C6A26F1" w14:textId="23585A9A" w:rsidR="00363958" w:rsidRDefault="00363958" w:rsidP="00363958">
      <w:pPr>
        <w:pStyle w:val="Pointb"/>
      </w:pPr>
      <w:r>
        <w:t>b.</w:t>
      </w:r>
      <w:r>
        <w:tab/>
        <w:t xml:space="preserve">What are some specific </w:t>
      </w:r>
      <w:r w:rsidRPr="00363958">
        <w:t>ways</w:t>
      </w:r>
      <w:r>
        <w:t xml:space="preserve"> you can show respect and honor to these people in your life?</w:t>
      </w:r>
    </w:p>
    <w:p w14:paraId="1C6A26F1" w14:textId="23585A9A" w:rsidR="00363958" w:rsidRDefault="00363958" w:rsidP="00363958">
      <w:pPr>
        <w:pStyle w:val="writingspacesregular"/>
      </w:pPr>
    </w:p>
    <w:p w14:paraId="1C6A26F1" w14:textId="23585A9A" w:rsidR="00363958" w:rsidRDefault="00363958" w:rsidP="00363958">
      <w:pPr>
        <w:pStyle w:val="Question"/>
      </w:pPr>
      <w:r>
        <w:t>How is it possible to show honor and respect to someone whose decisions and character differ from yours?</w:t>
      </w:r>
    </w:p>
    <w:p w14:paraId="2F64AC4B" w14:textId="77777777" w:rsidR="00363958" w:rsidRDefault="00363958" w:rsidP="00363958">
      <w:pPr>
        <w:pStyle w:val="writingspacesregular"/>
      </w:pPr>
    </w:p>
    <w:p w14:paraId="443275D3" w14:textId="77777777" w:rsidR="00363958" w:rsidRDefault="00363958" w:rsidP="00363958">
      <w:pPr>
        <w:pStyle w:val="Question"/>
      </w:pPr>
      <w:r>
        <w:t>How might your attitudes and actions set a God-honoring example as you respond to governing authorities?</w:t>
      </w:r>
    </w:p>
    <w:p w14:paraId="5EDF072A" w14:textId="77777777" w:rsidR="00363958" w:rsidRDefault="00363958" w:rsidP="00363958">
      <w:pPr>
        <w:pStyle w:val="writingspacesregular"/>
      </w:pPr>
    </w:p>
    <w:p w14:paraId="2D22C0E2" w14:textId="77777777" w:rsidR="00363958" w:rsidRDefault="00363958" w:rsidP="00363958">
      <w:pPr>
        <w:pStyle w:val="Heading4"/>
      </w:pPr>
      <w:r>
        <w:t>Sixth Day: Review Romans 13:1-7.</w:t>
      </w:r>
    </w:p>
    <w:p w14:paraId="294E63C9" w14:textId="77777777" w:rsidR="00363958" w:rsidRDefault="00363958" w:rsidP="00363958">
      <w:pPr>
        <w:pStyle w:val="DaySummaryItal"/>
      </w:pPr>
      <w:r>
        <w:t>God sovereignly places people in positions of authority.</w:t>
      </w:r>
    </w:p>
    <w:p w14:paraId="3F56ED03" w14:textId="77777777" w:rsidR="00363958" w:rsidRDefault="00363958" w:rsidP="00363958">
      <w:pPr>
        <w:pStyle w:val="Question"/>
      </w:pPr>
      <w:r>
        <w:t>How did this week’s lesson challenge how you have viewed submission to authority? What will you do in response, and why?</w:t>
      </w:r>
    </w:p>
    <w:p w14:paraId="04CF6183" w14:textId="77777777" w:rsidR="00363958" w:rsidRDefault="00363958" w:rsidP="00363958">
      <w:pPr>
        <w:pStyle w:val="writingspacesregular"/>
      </w:pPr>
    </w:p>
    <w:p w14:paraId="609719C6" w14:textId="7D57A53B" w:rsidR="00363958" w:rsidRPr="005967D0" w:rsidRDefault="00363958" w:rsidP="00363958">
      <w:pPr>
        <w:pStyle w:val="DaySummaryItal"/>
        <w:sectPr w:rsidR="00363958"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13:1-</w:t>
      </w:r>
      <w:r>
        <w:t>7</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07B6" w14:textId="77777777" w:rsidR="00913BF9" w:rsidRDefault="00913BF9">
      <w:r>
        <w:separator/>
      </w:r>
    </w:p>
    <w:p w14:paraId="5DB8881D" w14:textId="77777777" w:rsidR="00913BF9" w:rsidRDefault="00913BF9"/>
  </w:endnote>
  <w:endnote w:type="continuationSeparator" w:id="0">
    <w:p w14:paraId="49EE5114" w14:textId="77777777" w:rsidR="00913BF9" w:rsidRDefault="00913BF9">
      <w:r>
        <w:continuationSeparator/>
      </w:r>
    </w:p>
    <w:p w14:paraId="56A94C19" w14:textId="77777777" w:rsidR="00913BF9" w:rsidRDefault="00913BF9"/>
  </w:endnote>
  <w:endnote w:type="continuationNotice" w:id="1">
    <w:p w14:paraId="24A49E54" w14:textId="77777777" w:rsidR="00913BF9" w:rsidRDefault="00913B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5508EA01"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363958">
                            <w:rPr>
                              <w:rFonts w:ascii="Roboto" w:hAnsi="Roboto"/>
                              <w:sz w:val="18"/>
                              <w:szCs w:val="18"/>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5508EA01"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363958">
                      <w:rPr>
                        <w:rFonts w:ascii="Roboto" w:hAnsi="Roboto"/>
                        <w:sz w:val="18"/>
                        <w:szCs w:val="18"/>
                      </w:rPr>
                      <w:t>23</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56DAA" w14:textId="77777777" w:rsidR="00913BF9" w:rsidRDefault="00913BF9">
      <w:r>
        <w:separator/>
      </w:r>
    </w:p>
    <w:p w14:paraId="3B4CD6B8" w14:textId="77777777" w:rsidR="00913BF9" w:rsidRDefault="00913BF9"/>
  </w:footnote>
  <w:footnote w:type="continuationSeparator" w:id="0">
    <w:p w14:paraId="6ABD7DED" w14:textId="77777777" w:rsidR="00913BF9" w:rsidRDefault="00913BF9">
      <w:r>
        <w:continuationSeparator/>
      </w:r>
    </w:p>
    <w:p w14:paraId="0294E762" w14:textId="77777777" w:rsidR="00913BF9" w:rsidRDefault="00913BF9"/>
  </w:footnote>
  <w:footnote w:type="continuationNotice" w:id="1">
    <w:p w14:paraId="55AD09F8" w14:textId="77777777" w:rsidR="00913BF9" w:rsidRDefault="00913BF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15E1"/>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47412"/>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27A69"/>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3958"/>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6A59"/>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1B3B"/>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C7D46"/>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3BF9"/>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733"/>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3453"/>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DF7883"/>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252E"/>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2.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3.xml><?xml version="1.0" encoding="utf-8"?>
<ds:datastoreItem xmlns:ds="http://schemas.openxmlformats.org/officeDocument/2006/customXml" ds:itemID="{B6F95DF5-5ED2-4168-BD76-30DA6B066F50}"/>
</file>

<file path=customXml/itemProps4.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450</Words>
  <Characters>2134</Characters>
  <Application>Microsoft Office Word</Application>
  <DocSecurity>0</DocSecurity>
  <Lines>82</Lines>
  <Paragraphs>61</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2026-03-24T20:51:00Z</dcterms:created>
  <dcterms:modified xsi:type="dcterms:W3CDTF">2026-04-08T14:50:00Z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