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52F37473">
                <wp:simplePos x="0" y="0"/>
                <wp:positionH relativeFrom="page">
                  <wp:posOffset>613458</wp:posOffset>
                </wp:positionH>
                <wp:positionV relativeFrom="page">
                  <wp:posOffset>544010</wp:posOffset>
                </wp:positionV>
                <wp:extent cx="6660515" cy="2552218"/>
                <wp:effectExtent l="0" t="0" r="6985" b="635"/>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552218"/>
                          <a:chOff x="1191" y="940"/>
                          <a:chExt cx="10489" cy="2848"/>
                        </a:xfrm>
                      </wpg:grpSpPr>
                      <wps:wsp>
                        <wps:cNvPr id="56" name="docshape7"/>
                        <wps:cNvSpPr txBox="1">
                          <a:spLocks/>
                        </wps:cNvSpPr>
                        <wps:spPr bwMode="auto">
                          <a:xfrm>
                            <a:off x="1191" y="1612"/>
                            <a:ext cx="9194" cy="2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33780596" w:rsidR="005D26A6" w:rsidRPr="005967D0" w:rsidRDefault="00D35872" w:rsidP="000210BB">
                              <w:pPr>
                                <w:pStyle w:val="Title1"/>
                              </w:pPr>
                              <w:r>
                                <w:t>God’s Sovereignty in Salvation</w:t>
                              </w:r>
                            </w:p>
                            <w:p w14:paraId="52A69CAA" w14:textId="77777777" w:rsidR="00586B6B" w:rsidRPr="00E20D85" w:rsidRDefault="00586B6B" w:rsidP="00E20D85"/>
                            <w:p w14:paraId="5CD51985" w14:textId="43CDB939" w:rsidR="00D756EC" w:rsidRDefault="00D35872" w:rsidP="00D756EC">
                              <w:pPr>
                                <w:pStyle w:val="ChapterRange"/>
                              </w:pPr>
                              <w:r>
                                <w:t>Romans 9:1-29</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3967364"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35872">
                                <w:rPr>
                                  <w:rFonts w:ascii="Roboto" w:hAnsi="Roboto"/>
                                  <w:b/>
                                  <w:bCs/>
                                  <w14:numSpacing w14:val="proportional"/>
                                </w:rPr>
                                <w:t>16</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00.9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">
                <v:shapetype id="_x0000_t202" coordsize="21600,21600" o:spt="202" path="m,l,21600r21600,l21600,xe">
                  <v:stroke joinstyle="miter"/>
                  <v:path gradientshapeok="t" o:connecttype="rect"/>
                </v:shapetype>
                <v:shape id="docshape7" o:spid="_x0000_s1027" type="#_x0000_t202" style="position:absolute;left:1191;top:1612;width:9194;height:2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33780596" w:rsidR="005D26A6" w:rsidRPr="005967D0" w:rsidRDefault="00D35872" w:rsidP="000210BB">
                        <w:pPr>
                          <w:pStyle w:val="Title1"/>
                        </w:pPr>
                        <w:r>
                          <w:t>God’s Sovereignty in Salvation</w:t>
                        </w:r>
                      </w:p>
                      <w:p w14:paraId="52A69CAA" w14:textId="77777777" w:rsidR="00586B6B" w:rsidRPr="00E20D85" w:rsidRDefault="00586B6B" w:rsidP="00E20D85"/>
                      <w:p w14:paraId="5CD51985" w14:textId="43CDB939" w:rsidR="00D756EC" w:rsidRDefault="00D35872" w:rsidP="00D756EC">
                        <w:pPr>
                          <w:pStyle w:val="ChapterRange"/>
                        </w:pPr>
                        <w:r>
                          <w:t>Romans 9:1-29</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3967364"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35872">
                          <w:rPr>
                            <w:rFonts w:ascii="Roboto" w:hAnsi="Roboto"/>
                            <w:b/>
                            <w:bCs/>
                            <w14:numSpacing w14:val="proportional"/>
                          </w:rPr>
                          <w:t>16</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A7FAB5F"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7ADAD4EA" w:rsidR="00F15B67" w:rsidRPr="005967D0" w:rsidRDefault="002D77BB" w:rsidP="00E7406D">
      <w:pPr>
        <w:pStyle w:val="Heading1"/>
      </w:pPr>
      <w:r w:rsidRPr="005967D0">
        <w:t xml:space="preserve">Lesson </w:t>
      </w:r>
      <w:r w:rsidR="00D35872">
        <w:t>16</w:t>
      </w:r>
      <w:r w:rsidR="00A75A34">
        <w:t xml:space="preserve"> </w:t>
      </w:r>
      <w:r w:rsidRPr="00E7406D">
        <w:t>Questions</w:t>
      </w:r>
    </w:p>
    <w:p w14:paraId="406D19B3" w14:textId="4F9355DC" w:rsidR="00F15B67" w:rsidRPr="009E5329" w:rsidRDefault="002D77BB" w:rsidP="009E5329">
      <w:pPr>
        <w:pStyle w:val="Heading4"/>
      </w:pPr>
      <w:r w:rsidRPr="005967D0">
        <w:t xml:space="preserve">First Day: Read </w:t>
      </w:r>
      <w:r w:rsidR="0011071D">
        <w:t>the Lesson</w:t>
      </w:r>
      <w:r w:rsidR="009E5329">
        <w:t xml:space="preserve"> </w:t>
      </w:r>
      <w:r w:rsidR="00D35872">
        <w:t>15</w:t>
      </w:r>
      <w:r w:rsidR="00E74951" w:rsidRPr="005967D0">
        <w:t xml:space="preserve"> </w:t>
      </w:r>
      <w:r w:rsidRPr="005967D0">
        <w:t>Notes.</w:t>
      </w:r>
      <w:r w:rsidR="009E5329">
        <w:t xml:space="preserve"> </w:t>
      </w:r>
    </w:p>
    <w:p w14:paraId="5753076B" w14:textId="77777777" w:rsidR="00D35872" w:rsidRDefault="00797736" w:rsidP="007C04C9">
      <w:pPr>
        <w:pStyle w:val="DaySummaryItal"/>
      </w:pPr>
      <w:r w:rsidRPr="005967D0">
        <w:t>The notes and lecture fortify the truth of the passage for understanding and application to daily life.</w:t>
      </w:r>
    </w:p>
    <w:p w14:paraId="6A5E926B" w14:textId="77777777" w:rsidR="00D35872" w:rsidRDefault="00D35872" w:rsidP="00D35872">
      <w:pPr>
        <w:pStyle w:val="Question"/>
      </w:pPr>
      <w:r>
        <w:t>How did the lecture deepen your understanding of your security in Christ?</w:t>
      </w:r>
    </w:p>
    <w:p w14:paraId="4923FA6C" w14:textId="77777777" w:rsidR="00D35872" w:rsidRDefault="00D35872" w:rsidP="00D35872">
      <w:pPr>
        <w:pStyle w:val="writingspacesregular"/>
      </w:pPr>
    </w:p>
    <w:p w14:paraId="044ADC20" w14:textId="77777777" w:rsidR="00D35872" w:rsidRDefault="00D35872" w:rsidP="00D35872">
      <w:pPr>
        <w:pStyle w:val="Question"/>
      </w:pPr>
      <w:r>
        <w:t>How did studying God’s unshakable love impact your beliefs or actions?</w:t>
      </w:r>
    </w:p>
    <w:p w14:paraId="46EB77C3" w14:textId="77777777" w:rsidR="00D35872" w:rsidRDefault="00D35872" w:rsidP="00D35872">
      <w:pPr>
        <w:pStyle w:val="writingspacesregular"/>
      </w:pPr>
    </w:p>
    <w:p w14:paraId="525E6043" w14:textId="77777777" w:rsidR="00D35872" w:rsidRDefault="00D35872" w:rsidP="00D35872">
      <w:pPr>
        <w:pStyle w:val="Heading4"/>
      </w:pPr>
      <w:r>
        <w:t>Second Day: Read Romans 9:1-5.</w:t>
      </w:r>
    </w:p>
    <w:p w14:paraId="099FBDD0" w14:textId="77777777" w:rsidR="00D35872" w:rsidRDefault="00D35872" w:rsidP="00D35872">
      <w:pPr>
        <w:pStyle w:val="DaySummaryItal"/>
      </w:pPr>
      <w:r>
        <w:t>Paul grieved for unbelieving Israelites.</w:t>
      </w:r>
    </w:p>
    <w:p w14:paraId="50419560" w14:textId="77777777" w:rsidR="00D35872" w:rsidRDefault="00D35872" w:rsidP="00D35872">
      <w:pPr>
        <w:pStyle w:val="Question"/>
      </w:pPr>
      <w:r>
        <w:t>Why did Paul grieve for the people of Israel, and how was his deep concern like that of Moses and Jesus? (See also Exodus 32:30-32; Luke 19:41-44; John 10:11; Romans 11:7-10.)</w:t>
      </w:r>
    </w:p>
    <w:p w14:paraId="7F0C6248" w14:textId="77777777" w:rsidR="00D35872" w:rsidRDefault="00D35872" w:rsidP="00D35872">
      <w:pPr>
        <w:pStyle w:val="writingspacesregular"/>
      </w:pPr>
    </w:p>
    <w:p w14:paraId="19235F44" w14:textId="77777777" w:rsidR="00D35872" w:rsidRDefault="00D35872" w:rsidP="00D35872">
      <w:pPr>
        <w:pStyle w:val="Question"/>
      </w:pPr>
      <w:r>
        <w:t>a.</w:t>
      </w:r>
      <w:r>
        <w:tab/>
        <w:t>According to Romans 8:1, 28-29, 35, 38-39, can any believer be “cursed and cut off from Christ”?</w:t>
      </w:r>
    </w:p>
    <w:p w14:paraId="7D0A77F6" w14:textId="77777777" w:rsidR="00D35872" w:rsidRDefault="00D35872" w:rsidP="00D35872">
      <w:pPr>
        <w:pStyle w:val="writingspacesregular"/>
      </w:pPr>
    </w:p>
    <w:p w14:paraId="15A9046B" w14:textId="77777777" w:rsidR="00D35872" w:rsidRDefault="00D35872" w:rsidP="00D35872">
      <w:pPr>
        <w:pStyle w:val="Pointb"/>
      </w:pPr>
      <w:r>
        <w:t>b.</w:t>
      </w:r>
      <w:r>
        <w:tab/>
        <w:t>What was Paul trying to express in verse 3?</w:t>
      </w:r>
    </w:p>
    <w:p w14:paraId="101B2D81" w14:textId="77777777" w:rsidR="00D35872" w:rsidRDefault="00D35872" w:rsidP="00D35872">
      <w:pPr>
        <w:pStyle w:val="writingspacesregular"/>
      </w:pPr>
    </w:p>
    <w:p w14:paraId="7DAD5CEA" w14:textId="77777777" w:rsidR="00D35872" w:rsidRDefault="00D35872" w:rsidP="00D35872">
      <w:pPr>
        <w:pStyle w:val="Pointb"/>
      </w:pPr>
      <w:r>
        <w:t>c.</w:t>
      </w:r>
      <w:r>
        <w:tab/>
        <w:t>What do you learn from Paul's love for unbelieving people?</w:t>
      </w:r>
    </w:p>
    <w:p w14:paraId="7ED27FE7" w14:textId="77777777" w:rsidR="00D35872" w:rsidRDefault="00D35872" w:rsidP="00D35872">
      <w:pPr>
        <w:pStyle w:val="writingspacesregular"/>
      </w:pPr>
    </w:p>
    <w:p w14:paraId="6C81CDB5" w14:textId="77777777" w:rsidR="00D35872" w:rsidRDefault="00D35872" w:rsidP="00D35872">
      <w:pPr>
        <w:pStyle w:val="Question"/>
      </w:pPr>
      <w:r>
        <w:t>Keeping in mind Israel’s advantages noted in verses 4-5, what spiritual advantages have you been given? (See also Luke 22:20; John 1:14; Romans 8:15; 2 Corinthians 1:20; Galatians 4:4-5; Hebrews 9:22-28). How have you benefited from or failed to appreciate each?</w:t>
      </w:r>
    </w:p>
    <w:p w14:paraId="4ABD7E48" w14:textId="77777777" w:rsidR="00D35872" w:rsidRDefault="00D35872" w:rsidP="00D35872">
      <w:pPr>
        <w:pStyle w:val="writingspacesregular"/>
      </w:pPr>
    </w:p>
    <w:p w14:paraId="62A26ECA" w14:textId="77777777" w:rsidR="00D35872" w:rsidRDefault="00D35872" w:rsidP="00D35872">
      <w:pPr>
        <w:pStyle w:val="Heading4"/>
      </w:pPr>
      <w:r>
        <w:t>Third Day: Read Romans 9:6-13.</w:t>
      </w:r>
    </w:p>
    <w:p w14:paraId="0C812509" w14:textId="77777777" w:rsidR="00D35872" w:rsidRDefault="00D35872" w:rsidP="00D35872">
      <w:pPr>
        <w:pStyle w:val="DaySummaryItal"/>
      </w:pPr>
      <w:r>
        <w:t>Paul affirmed that God’s word to Israel had not failed.</w:t>
      </w:r>
    </w:p>
    <w:p w14:paraId="51768217" w14:textId="0BA6572A" w:rsidR="00D35872" w:rsidRDefault="00D35872" w:rsidP="00D35872">
      <w:pPr>
        <w:pStyle w:val="Question"/>
      </w:pPr>
      <w:r>
        <w:t>a.</w:t>
      </w:r>
      <w:r>
        <w:tab/>
      </w:r>
      <w:r>
        <w:t>What is God’s word to Israel? (See also Genesis 12:2-3; 15:4-21; 17:1-22; 28:10-15.)</w:t>
      </w:r>
    </w:p>
    <w:p w14:paraId="4A69928F" w14:textId="77777777" w:rsidR="00D35872" w:rsidRDefault="00D35872" w:rsidP="00D35872">
      <w:pPr>
        <w:pStyle w:val="writingspacesregular"/>
      </w:pPr>
    </w:p>
    <w:p w14:paraId="4F28487F" w14:textId="2281117A" w:rsidR="00D35872" w:rsidRDefault="00D35872" w:rsidP="00D35872">
      <w:pPr>
        <w:pStyle w:val="Pointb"/>
      </w:pPr>
      <w:r>
        <w:t>b.</w:t>
      </w:r>
      <w:r>
        <w:tab/>
      </w:r>
      <w:r>
        <w:t>How does God remain faithful to His word despite unbelief? (See also Exodus 2:24; 6:2-8; 2 Samuel 7:8-16; Matthew 1:1-16.)</w:t>
      </w:r>
    </w:p>
    <w:p w14:paraId="57721417" w14:textId="77777777" w:rsidR="00D35872" w:rsidRDefault="00D35872" w:rsidP="00D35872">
      <w:pPr>
        <w:pStyle w:val="writingspacesregular"/>
      </w:pPr>
    </w:p>
    <w:p w14:paraId="5FBF29B6" w14:textId="77777777" w:rsidR="00D35872" w:rsidRDefault="00D35872" w:rsidP="00D35872">
      <w:pPr>
        <w:pStyle w:val="Question"/>
      </w:pPr>
      <w:r>
        <w:t>a.</w:t>
      </w:r>
      <w:r>
        <w:tab/>
        <w:t xml:space="preserve">What examples did Paul give to prove that physical birth never automatically makes someone </w:t>
      </w:r>
    </w:p>
    <w:p w14:paraId="4E799C08" w14:textId="3798ED51" w:rsidR="00D35872" w:rsidRDefault="00D35872" w:rsidP="00D35872">
      <w:pPr>
        <w:pStyle w:val="Question"/>
        <w:numPr>
          <w:ilvl w:val="0"/>
          <w:numId w:val="0"/>
        </w:numPr>
        <w:ind w:left="360"/>
      </w:pPr>
      <w:r>
        <w:tab/>
      </w:r>
      <w:r>
        <w:tab/>
      </w:r>
      <w:r>
        <w:t>God’s child? (See also Genesis 16:15; 25:1-2; Romans 2:28-29.)</w:t>
      </w:r>
    </w:p>
    <w:p w14:paraId="2A63CB67" w14:textId="77777777" w:rsidR="00D35872" w:rsidRDefault="00D35872" w:rsidP="00D35872">
      <w:pPr>
        <w:pStyle w:val="writingspacesregular"/>
      </w:pPr>
    </w:p>
    <w:p w14:paraId="517F08DB" w14:textId="77777777" w:rsidR="00D35872" w:rsidRDefault="00D35872" w:rsidP="00D35872">
      <w:pPr>
        <w:pStyle w:val="Pointb"/>
      </w:pPr>
      <w:r>
        <w:t xml:space="preserve">b. </w:t>
      </w:r>
      <w:r>
        <w:tab/>
        <w:t>How do these verses show salvation is by grace and not human effort?</w:t>
      </w:r>
    </w:p>
    <w:p w14:paraId="11839C9E" w14:textId="77777777" w:rsidR="00D35872" w:rsidRDefault="00D35872" w:rsidP="00D35872">
      <w:pPr>
        <w:pStyle w:val="writingspacesregular"/>
      </w:pPr>
    </w:p>
    <w:p w14:paraId="011C11D3" w14:textId="77777777" w:rsidR="00D35872" w:rsidRDefault="00D35872" w:rsidP="00D35872">
      <w:pPr>
        <w:pStyle w:val="Question"/>
      </w:pPr>
      <w:r>
        <w:t xml:space="preserve">What hope does salvation by grace offer you for your unsaved family, friends, or coworkers? </w:t>
      </w:r>
    </w:p>
    <w:p w14:paraId="2CE47683" w14:textId="77777777" w:rsidR="00D35872" w:rsidRDefault="00D35872" w:rsidP="00D35872">
      <w:pPr>
        <w:pStyle w:val="writingspacesregular"/>
      </w:pPr>
    </w:p>
    <w:p w14:paraId="53A35588" w14:textId="77777777" w:rsidR="00D35872" w:rsidRDefault="00D35872" w:rsidP="00D35872">
      <w:pPr>
        <w:pStyle w:val="Heading4"/>
      </w:pPr>
      <w:r>
        <w:t>Fourth Day: Read Romans 9:14-21.</w:t>
      </w:r>
    </w:p>
    <w:p w14:paraId="3C1534DC" w14:textId="77777777" w:rsidR="00D35872" w:rsidRDefault="00D35872" w:rsidP="00D35872">
      <w:pPr>
        <w:pStyle w:val="DaySummaryItal"/>
      </w:pPr>
      <w:r>
        <w:t>Paul addressed questions about God’s sovereign election.</w:t>
      </w:r>
    </w:p>
    <w:p w14:paraId="1499B41E" w14:textId="77777777" w:rsidR="00D35872" w:rsidRDefault="00D35872" w:rsidP="00D35872">
      <w:pPr>
        <w:pStyle w:val="Question"/>
      </w:pPr>
      <w:r>
        <w:t>What do verses 14-19 reveal about God’s character and how He works out His righteous and holy will? (See also Exodus 7:3, 13; 8:32; 14:4.)</w:t>
      </w:r>
    </w:p>
    <w:p w14:paraId="679F8E5B" w14:textId="77777777" w:rsidR="00D35872" w:rsidRDefault="00D35872" w:rsidP="00D35872">
      <w:pPr>
        <w:pStyle w:val="writingspacesregular"/>
      </w:pPr>
    </w:p>
    <w:p w14:paraId="1F36C849" w14:textId="77777777" w:rsidR="00D35872" w:rsidRDefault="00D35872" w:rsidP="00D35872">
      <w:pPr>
        <w:pStyle w:val="Question"/>
      </w:pPr>
      <w:r>
        <w:t>a.</w:t>
      </w:r>
      <w:r>
        <w:tab/>
        <w:t xml:space="preserve">From verses 20-21, explain in your own words the problem with people accusing God of injustice. </w:t>
      </w:r>
    </w:p>
    <w:p w14:paraId="6F252062" w14:textId="287739A6" w:rsidR="00D35872" w:rsidRDefault="00D35872" w:rsidP="00D35872">
      <w:pPr>
        <w:pStyle w:val="Question"/>
        <w:numPr>
          <w:ilvl w:val="0"/>
          <w:numId w:val="0"/>
        </w:numPr>
      </w:pPr>
      <w:r>
        <w:tab/>
      </w:r>
      <w:r>
        <w:tab/>
      </w:r>
      <w:r>
        <w:t>(See also Isaiah 29:16; 64:8; Jeremiah 18:6; 2 Timothy 2:20.)</w:t>
      </w:r>
    </w:p>
    <w:p w14:paraId="7E583BF2" w14:textId="77777777" w:rsidR="00D35872" w:rsidRDefault="00D35872" w:rsidP="00D35872">
      <w:pPr>
        <w:pStyle w:val="writingspacesregular"/>
      </w:pPr>
    </w:p>
    <w:p w14:paraId="1A00A5C8" w14:textId="77777777" w:rsidR="00D35872" w:rsidRDefault="00D35872" w:rsidP="00D35872">
      <w:pPr>
        <w:pStyle w:val="Pointb"/>
      </w:pPr>
      <w:r>
        <w:t>b.</w:t>
      </w:r>
      <w:r>
        <w:tab/>
        <w:t>Give examples of how people today, perhaps even you, use similar reasons to excuse sin or accuse God of injustice.</w:t>
      </w:r>
    </w:p>
    <w:p w14:paraId="25E4AEAB" w14:textId="77777777" w:rsidR="00D35872" w:rsidRDefault="00D35872" w:rsidP="00D35872">
      <w:pPr>
        <w:pStyle w:val="writingspacesregular"/>
      </w:pPr>
    </w:p>
    <w:p w14:paraId="510D94C3" w14:textId="77777777" w:rsidR="00D35872" w:rsidRDefault="00D35872" w:rsidP="00D35872">
      <w:pPr>
        <w:pStyle w:val="Question"/>
      </w:pPr>
      <w:r>
        <w:t>How has God shown you mercy when your heart has been hard, and how has His mercy impacted you?</w:t>
      </w:r>
    </w:p>
    <w:p w14:paraId="1110D0FD" w14:textId="77777777" w:rsidR="00D35872" w:rsidRDefault="00D35872" w:rsidP="00D35872">
      <w:pPr>
        <w:pStyle w:val="writingspacesregular"/>
      </w:pPr>
    </w:p>
    <w:p w14:paraId="4D2E2CB6" w14:textId="77777777" w:rsidR="00D35872" w:rsidRDefault="00D35872" w:rsidP="00D35872">
      <w:pPr>
        <w:pStyle w:val="Heading4"/>
      </w:pPr>
      <w:r>
        <w:t>Fifth Day: Read Romans 9:22-29.</w:t>
      </w:r>
    </w:p>
    <w:p w14:paraId="7F7621CC" w14:textId="77777777" w:rsidR="00D35872" w:rsidRDefault="00D35872" w:rsidP="00D35872">
      <w:pPr>
        <w:pStyle w:val="DaySummaryItal"/>
      </w:pPr>
      <w:r>
        <w:t>Paul offered examples to illustrate God’s sovereign purposes.</w:t>
      </w:r>
    </w:p>
    <w:p w14:paraId="71FB8D96" w14:textId="77777777" w:rsidR="00D35872" w:rsidRDefault="00D35872" w:rsidP="00D35872">
      <w:pPr>
        <w:pStyle w:val="Question"/>
      </w:pPr>
      <w:r>
        <w:t>From verses 22-24, how and why does God demonstrate His power and glory?</w:t>
      </w:r>
    </w:p>
    <w:p w14:paraId="71FB8D96" w14:textId="77777777" w:rsidR="00D35872" w:rsidRDefault="00D35872" w:rsidP="00D35872">
      <w:pPr>
        <w:pStyle w:val="writingspacesregular"/>
      </w:pPr>
    </w:p>
    <w:p w14:paraId="71FB8D96" w14:textId="77777777" w:rsidR="00D35872" w:rsidRDefault="00D35872" w:rsidP="00D35872">
      <w:pPr>
        <w:pStyle w:val="Question"/>
      </w:pPr>
      <w:r>
        <w:t xml:space="preserve">Meditate on the revealed riches of God’s glory. (See also Ephesians 1:7-8, 18-23; 2:1-10.) How will </w:t>
      </w:r>
    </w:p>
    <w:p w14:paraId="71FB8D96" w14:textId="77777777" w:rsidR="00D35872" w:rsidRDefault="00D35872" w:rsidP="00D35872">
      <w:pPr>
        <w:pStyle w:val="writingspacesregular"/>
      </w:pPr>
      <w:r>
        <w:t>you respond?</w:t>
      </w:r>
    </w:p>
    <w:p w14:paraId="5A73A4B5" w14:textId="77777777" w:rsidR="00D35872" w:rsidRDefault="00D35872" w:rsidP="00D35872">
      <w:pPr>
        <w:pStyle w:val="writingspacesregular"/>
      </w:pPr>
    </w:p>
    <w:p w14:paraId="21829F47" w14:textId="77777777" w:rsidR="00D35872" w:rsidRDefault="00D35872" w:rsidP="00D35872">
      <w:pPr>
        <w:pStyle w:val="Question"/>
      </w:pPr>
      <w:r>
        <w:t>What do you learn about God’s mercy and grace to Gentiles and Jews from the quotations from Hosea and Isaiah? (See also Romans 11:3-6, 25-27.)</w:t>
      </w:r>
    </w:p>
    <w:p w14:paraId="2B25335F" w14:textId="77777777" w:rsidR="00D35872" w:rsidRDefault="00D35872" w:rsidP="00D35872">
      <w:pPr>
        <w:pStyle w:val="writingspacesregular"/>
      </w:pPr>
    </w:p>
    <w:p w14:paraId="4D308F6A" w14:textId="77777777" w:rsidR="00D35872" w:rsidRDefault="00D35872" w:rsidP="00D35872">
      <w:pPr>
        <w:pStyle w:val="Heading4"/>
      </w:pPr>
      <w:r>
        <w:t>Sixth Day: Review Romans 9:1-29.</w:t>
      </w:r>
    </w:p>
    <w:p w14:paraId="5AFAAF6C" w14:textId="77777777" w:rsidR="00D35872" w:rsidRDefault="00D35872" w:rsidP="00D35872">
      <w:pPr>
        <w:pStyle w:val="DaySummaryItal"/>
      </w:pPr>
      <w:r>
        <w:t>God is sovereign over His creation and faithfully keeps His promises.</w:t>
      </w:r>
    </w:p>
    <w:p w14:paraId="5E289ADF" w14:textId="77777777" w:rsidR="00D35872" w:rsidRDefault="00D35872" w:rsidP="00D35872">
      <w:pPr>
        <w:pStyle w:val="Question"/>
      </w:pPr>
      <w:r>
        <w:t>How did this week’s passage strengthen, challenge, or expand your understanding of God’s faithfulness and sovereignty in salvation?</w:t>
      </w:r>
    </w:p>
    <w:p w14:paraId="56CA58A4" w14:textId="77777777" w:rsidR="00D35872" w:rsidRDefault="00D35872" w:rsidP="00D35872">
      <w:pPr>
        <w:pStyle w:val="writingspacesregular"/>
      </w:pPr>
    </w:p>
    <w:p w14:paraId="609719C6" w14:textId="2BB7808B" w:rsidR="00D35872" w:rsidRPr="005967D0" w:rsidRDefault="00D35872" w:rsidP="00D35872">
      <w:pPr>
        <w:pStyle w:val="DaySummaryItal"/>
        <w:sectPr w:rsidR="00D35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9:1-29</w:t>
      </w:r>
    </w:p>
    <w:p w14:paraId="1FC4B6F2" w14:textId="77777777" w:rsidR="00F15B67" w:rsidRPr="005967D0" w:rsidRDefault="00F15B67" w:rsidP="00D35872">
      <w:pPr>
        <w:pStyle w:val="writingspacesregular"/>
        <w:ind w:left="0"/>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45B45" w14:textId="77777777" w:rsidR="00DD3EC1" w:rsidRDefault="00DD3EC1">
      <w:r>
        <w:separator/>
      </w:r>
    </w:p>
    <w:p w14:paraId="5A7E46CC" w14:textId="77777777" w:rsidR="00DD3EC1" w:rsidRDefault="00DD3EC1"/>
  </w:endnote>
  <w:endnote w:type="continuationSeparator" w:id="0">
    <w:p w14:paraId="6F890FF8" w14:textId="77777777" w:rsidR="00DD3EC1" w:rsidRDefault="00DD3EC1">
      <w:r>
        <w:continuationSeparator/>
      </w:r>
    </w:p>
    <w:p w14:paraId="78368DC8" w14:textId="77777777" w:rsidR="00DD3EC1" w:rsidRDefault="00DD3EC1"/>
  </w:endnote>
  <w:endnote w:type="continuationNotice" w:id="1">
    <w:p w14:paraId="379B8A41" w14:textId="77777777" w:rsidR="00DD3EC1" w:rsidRDefault="00DD3E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4AA90AE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35872">
                            <w:rPr>
                              <w:rFonts w:ascii="Roboto" w:hAnsi="Roboto"/>
                              <w:sz w:val="18"/>
                              <w:szCs w:val="18"/>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4AA90AE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35872">
                      <w:rPr>
                        <w:rFonts w:ascii="Roboto" w:hAnsi="Roboto"/>
                        <w:sz w:val="18"/>
                        <w:szCs w:val="18"/>
                      </w:rPr>
                      <w:t>16</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D63F" w14:textId="77777777" w:rsidR="00DD3EC1" w:rsidRDefault="00DD3EC1">
      <w:r>
        <w:separator/>
      </w:r>
    </w:p>
    <w:p w14:paraId="687DEFC6" w14:textId="77777777" w:rsidR="00DD3EC1" w:rsidRDefault="00DD3EC1"/>
  </w:footnote>
  <w:footnote w:type="continuationSeparator" w:id="0">
    <w:p w14:paraId="2068FB53" w14:textId="77777777" w:rsidR="00DD3EC1" w:rsidRDefault="00DD3EC1">
      <w:r>
        <w:continuationSeparator/>
      </w:r>
    </w:p>
    <w:p w14:paraId="767E63B5" w14:textId="77777777" w:rsidR="00DD3EC1" w:rsidRDefault="00DD3EC1"/>
  </w:footnote>
  <w:footnote w:type="continuationNotice" w:id="1">
    <w:p w14:paraId="23D9995B" w14:textId="77777777" w:rsidR="00DD3EC1" w:rsidRDefault="00DD3E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6FA0"/>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872"/>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D3EC1"/>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6A62A1FE-55F2-4424-A905-9E049691A01E}"/>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524</Words>
  <Characters>2483</Characters>
  <Application>Microsoft Office Word</Application>
  <DocSecurity>0</DocSecurity>
  <Lines>95</Lines>
  <Paragraphs>71</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