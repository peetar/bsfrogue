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370BC679">
                <wp:simplePos x="0" y="0"/>
                <wp:positionH relativeFrom="page">
                  <wp:posOffset>613458</wp:posOffset>
                </wp:positionH>
                <wp:positionV relativeFrom="page">
                  <wp:posOffset>544010</wp:posOffset>
                </wp:positionV>
                <wp:extent cx="6660515" cy="2714263"/>
                <wp:effectExtent l="0" t="0" r="6985" b="381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714263"/>
                          <a:chOff x="1191" y="940"/>
                          <a:chExt cx="10489" cy="2848"/>
                        </a:xfrm>
                      </wpg:grpSpPr>
                      <wps:wsp>
                        <wps:cNvPr id="56" name="docshape7"/>
                        <wps:cNvSpPr txBox="1">
                          <a:spLocks/>
                        </wps:cNvSpPr>
                        <wps:spPr bwMode="auto">
                          <a:xfrm>
                            <a:off x="1191" y="1721"/>
                            <a:ext cx="9478"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A69CAA" w14:textId="7B2A2AB4" w:rsidR="00586B6B" w:rsidRPr="00E20D85" w:rsidRDefault="00684C15" w:rsidP="00684C15">
                              <w:r w:rsidRPr="00684C15">
                                <w:rPr>
                                  <w:rFonts w:ascii="Roboto Medium" w:eastAsia="Garamond Premier Pro" w:hAnsi="Roboto Medium" w:cs="Garamond Premier Pro"/>
                                  <w:b/>
                                  <w:color w:val="303E49"/>
                                  <w:sz w:val="70"/>
                                  <w:szCs w:val="70"/>
                                </w:rPr>
                                <w:t>Humanity’s Need for the Gospe</w:t>
                              </w:r>
                              <w:r>
                                <w:rPr>
                                  <w:rFonts w:ascii="Roboto Medium" w:eastAsia="Garamond Premier Pro" w:hAnsi="Roboto Medium" w:cs="Garamond Premier Pro"/>
                                  <w:b/>
                                  <w:color w:val="303E49"/>
                                  <w:sz w:val="70"/>
                                  <w:szCs w:val="70"/>
                                </w:rPr>
                                <w:t>l</w:t>
                              </w:r>
                            </w:p>
                            <w:p w14:paraId="7A97FB09" w14:textId="77777777" w:rsidR="00FB4F42" w:rsidRDefault="00FB4F42" w:rsidP="00D756EC">
                              <w:pPr>
                                <w:pStyle w:val="ChapterRange"/>
                              </w:pPr>
                            </w:p>
                            <w:p w14:paraId="5CD51985" w14:textId="32E79DA8" w:rsidR="00D756EC" w:rsidRDefault="00684C15" w:rsidP="00D756EC">
                              <w:pPr>
                                <w:pStyle w:val="ChapterRange"/>
                              </w:pPr>
                              <w:r>
                                <w:t>Romans 1:1-17</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13337269"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684C15">
                                <w:rPr>
                                  <w:rFonts w:ascii="Roboto" w:hAnsi="Roboto"/>
                                  <w:b/>
                                  <w:bCs/>
                                  <w14:numSpacing w14:val="proportional"/>
                                </w:rPr>
                                <w:t>1</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3pt;margin-top:42.85pt;width:524.45pt;height:213.7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">
                <v:shapetype id="_x0000_t202" coordsize="21600,21600" o:spt="202" path="m,l,21600r21600,l21600,xe">
                  <v:stroke joinstyle="miter"/>
                  <v:path gradientshapeok="t" o:connecttype="rect"/>
                </v:shapetype>
                <v:shape id="docshape7" o:spid="_x0000_s1027" type="#_x0000_t202" style="position:absolute;left:1191;top:1721;width:9478;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52A69CAA" w14:textId="7B2A2AB4" w:rsidR="00586B6B" w:rsidRPr="00E20D85" w:rsidRDefault="00684C15" w:rsidP="00684C15">
                        <w:r w:rsidRPr="00684C15">
                          <w:rPr>
                            <w:rFonts w:ascii="Roboto Medium" w:eastAsia="Garamond Premier Pro" w:hAnsi="Roboto Medium" w:cs="Garamond Premier Pro"/>
                            <w:b/>
                            <w:color w:val="303E49"/>
                            <w:sz w:val="70"/>
                            <w:szCs w:val="70"/>
                          </w:rPr>
                          <w:t>Humanity’s Need for the Gospe</w:t>
                        </w:r>
                        <w:r>
                          <w:rPr>
                            <w:rFonts w:ascii="Roboto Medium" w:eastAsia="Garamond Premier Pro" w:hAnsi="Roboto Medium" w:cs="Garamond Premier Pro"/>
                            <w:b/>
                            <w:color w:val="303E49"/>
                            <w:sz w:val="70"/>
                            <w:szCs w:val="70"/>
                          </w:rPr>
                          <w:t>l</w:t>
                        </w:r>
                      </w:p>
                      <w:p w14:paraId="7A97FB09" w14:textId="77777777" w:rsidR="00FB4F42" w:rsidRDefault="00FB4F42" w:rsidP="00D756EC">
                        <w:pPr>
                          <w:pStyle w:val="ChapterRange"/>
                        </w:pPr>
                      </w:p>
                      <w:p w14:paraId="5CD51985" w14:textId="32E79DA8" w:rsidR="00D756EC" w:rsidRDefault="00684C15" w:rsidP="00D756EC">
                        <w:pPr>
                          <w:pStyle w:val="ChapterRange"/>
                        </w:pPr>
                        <w:r>
                          <w:t>Romans 1:1-17</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13337269"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684C15">
                          <w:rPr>
                            <w:rFonts w:ascii="Roboto" w:hAnsi="Roboto"/>
                            <w:b/>
                            <w:bCs/>
                            <w14:numSpacing w14:val="proportional"/>
                          </w:rPr>
                          <w:t>1</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4F8A8863"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24D435AB" w:rsidR="00F15B67" w:rsidRPr="005967D0" w:rsidRDefault="002D77BB" w:rsidP="00E7406D">
      <w:pPr>
        <w:pStyle w:val="Heading1"/>
      </w:pPr>
      <w:r w:rsidRPr="005967D0">
        <w:t xml:space="preserve">Lesson </w:t>
      </w:r>
      <w:r w:rsidR="00684C15">
        <w:t>1</w:t>
      </w:r>
      <w:r w:rsidR="00A75A34">
        <w:t xml:space="preserve"> </w:t>
      </w:r>
      <w:r w:rsidRPr="00E7406D">
        <w:t>Questions</w:t>
      </w:r>
    </w:p>
    <w:p w14:paraId="406D19B3" w14:textId="2EBE69B5" w:rsidR="00F15B67" w:rsidRPr="009E5329" w:rsidRDefault="002D77BB" w:rsidP="009E5329">
      <w:pPr>
        <w:pStyle w:val="Heading4"/>
      </w:pPr>
      <w:r w:rsidRPr="005967D0">
        <w:t xml:space="preserve">First Day: Read </w:t>
      </w:r>
      <w:r w:rsidR="0011071D">
        <w:t xml:space="preserve">the </w:t>
      </w:r>
      <w:r w:rsidR="00684C15">
        <w:t>Introduction Lesson</w:t>
      </w:r>
      <w:r w:rsidR="00E74951" w:rsidRPr="005967D0">
        <w:t xml:space="preserve"> </w:t>
      </w:r>
      <w:r w:rsidRPr="005967D0">
        <w:t>Notes.</w:t>
      </w:r>
    </w:p>
    <w:p w14:paraId="08DD3348" w14:textId="77777777" w:rsidR="00140872" w:rsidRDefault="00797736" w:rsidP="00684C15">
      <w:pPr>
        <w:pStyle w:val="DaySummaryItal"/>
      </w:pPr>
      <w:r w:rsidRPr="005967D0">
        <w:t>The notes and lecture fortify the truth of the passage for understanding and application to daily life.</w:t>
      </w:r>
    </w:p>
    <w:p w14:paraId="17FA5C51" w14:textId="77777777" w:rsidR="00684C15" w:rsidRDefault="00684C15" w:rsidP="00684C15">
      <w:pPr>
        <w:pStyle w:val="DaySummaryItal"/>
      </w:pPr>
    </w:p>
    <w:p w14:paraId="71271A1D" w14:textId="77777777" w:rsidR="00042349" w:rsidRDefault="00042349" w:rsidP="00042349">
      <w:pPr>
        <w:pStyle w:val="Question"/>
      </w:pPr>
      <w:r>
        <w:t>What stands out to you in the notes regarding Paul’s letter to the believers in Rome?</w:t>
      </w:r>
    </w:p>
    <w:p w14:paraId="0421D156" w14:textId="77777777" w:rsidR="00042349" w:rsidRDefault="00042349" w:rsidP="00042349">
      <w:pPr>
        <w:pStyle w:val="writingspacesregular"/>
      </w:pPr>
    </w:p>
    <w:p w14:paraId="20687B07" w14:textId="77777777" w:rsidR="00042349" w:rsidRDefault="00042349" w:rsidP="00042349">
      <w:pPr>
        <w:pStyle w:val="Question"/>
      </w:pPr>
      <w:r>
        <w:t>How did the lecture challenge or encourage you as you embark on your study of Romans?</w:t>
      </w:r>
    </w:p>
    <w:p w14:paraId="63448A84" w14:textId="77777777" w:rsidR="00042349" w:rsidRDefault="00042349" w:rsidP="00042349">
      <w:pPr>
        <w:pStyle w:val="writingspacesregular"/>
      </w:pPr>
    </w:p>
    <w:p w14:paraId="5782D506" w14:textId="77777777" w:rsidR="00042349" w:rsidRDefault="00042349" w:rsidP="00042349">
      <w:pPr>
        <w:pStyle w:val="Heading4"/>
      </w:pPr>
      <w:r>
        <w:t>Second Day: Read Romans 1:1-7.</w:t>
      </w:r>
    </w:p>
    <w:p w14:paraId="513336AC" w14:textId="77777777" w:rsidR="00042349" w:rsidRDefault="00042349" w:rsidP="00042349">
      <w:pPr>
        <w:pStyle w:val="DaySummaryItal"/>
      </w:pPr>
      <w:r>
        <w:t>God called Paul to present the gospel to Roman believers.</w:t>
      </w:r>
    </w:p>
    <w:p w14:paraId="34C5491D" w14:textId="77777777" w:rsidR="00042349" w:rsidRDefault="00042349" w:rsidP="00042349">
      <w:pPr>
        <w:pStyle w:val="Question"/>
      </w:pPr>
      <w:r>
        <w:t>a.</w:t>
      </w:r>
      <w:r>
        <w:tab/>
        <w:t>How did Paul describe himself to the believers in Rome?</w:t>
      </w:r>
    </w:p>
    <w:p w14:paraId="0F92B534" w14:textId="77777777" w:rsidR="00042349" w:rsidRDefault="00042349" w:rsidP="00042349">
      <w:pPr>
        <w:pStyle w:val="writingspacesregular"/>
      </w:pPr>
    </w:p>
    <w:p w14:paraId="0A3E534D" w14:textId="77777777" w:rsidR="00042349" w:rsidRDefault="00042349" w:rsidP="00042349">
      <w:pPr>
        <w:pStyle w:val="Pointb"/>
      </w:pPr>
      <w:r>
        <w:t>b.</w:t>
      </w:r>
      <w:r>
        <w:tab/>
        <w:t>What additional information about Paul do you find in Acts 9:20-22 and 1 Timothy 1:12-16?</w:t>
      </w:r>
    </w:p>
    <w:p w14:paraId="140E686C" w14:textId="77777777" w:rsidR="00042349" w:rsidRDefault="00042349" w:rsidP="00042349">
      <w:pPr>
        <w:pStyle w:val="writingspacesregular"/>
      </w:pPr>
    </w:p>
    <w:p w14:paraId="0970B5B7" w14:textId="77777777" w:rsidR="00042349" w:rsidRDefault="00042349" w:rsidP="00042349">
      <w:pPr>
        <w:pStyle w:val="Question"/>
      </w:pPr>
      <w:r>
        <w:t>a.</w:t>
      </w:r>
      <w:r>
        <w:tab/>
        <w:t xml:space="preserve">The word “gospel” means “good news.” What good news is proclaimed in these verses, and why is  </w:t>
      </w:r>
    </w:p>
    <w:p w14:paraId="07C8BA99" w14:textId="11AB1ED6" w:rsidR="00042349" w:rsidRDefault="00042349" w:rsidP="00042349">
      <w:pPr>
        <w:pStyle w:val="Question"/>
        <w:numPr>
          <w:ilvl w:val="0"/>
          <w:numId w:val="0"/>
        </w:numPr>
      </w:pPr>
      <w:r>
        <w:t xml:space="preserve">       </w:t>
      </w:r>
      <w:r>
        <w:tab/>
      </w:r>
      <w:r>
        <w:tab/>
        <w:t xml:space="preserve"> it good?</w:t>
      </w:r>
    </w:p>
    <w:p w14:paraId="3AAB3E5F" w14:textId="77777777" w:rsidR="00042349" w:rsidRDefault="00042349" w:rsidP="00042349">
      <w:pPr>
        <w:pStyle w:val="writingspacesregular"/>
      </w:pPr>
    </w:p>
    <w:p w14:paraId="5684A498" w14:textId="77777777" w:rsidR="00042349" w:rsidRDefault="00042349" w:rsidP="00042349">
      <w:pPr>
        <w:pStyle w:val="Pointb"/>
      </w:pPr>
      <w:r>
        <w:t>b.</w:t>
      </w:r>
      <w:r>
        <w:tab/>
        <w:t>How have you experienced this good news?</w:t>
      </w:r>
    </w:p>
    <w:p w14:paraId="39AB2C24" w14:textId="77777777" w:rsidR="00042349" w:rsidRDefault="00042349" w:rsidP="00042349">
      <w:pPr>
        <w:pStyle w:val="writingspacesregular"/>
      </w:pPr>
    </w:p>
    <w:p w14:paraId="76C94182" w14:textId="77777777" w:rsidR="00042349" w:rsidRDefault="00042349" w:rsidP="00042349">
      <w:pPr>
        <w:pStyle w:val="Question"/>
      </w:pPr>
      <w:r>
        <w:t>a.</w:t>
      </w:r>
      <w:r>
        <w:tab/>
        <w:t>In what ways did Paul encourage and uphold the Christians in Rome?</w:t>
      </w:r>
    </w:p>
    <w:p w14:paraId="21E30FAA" w14:textId="77777777" w:rsidR="00042349" w:rsidRDefault="00042349" w:rsidP="00042349">
      <w:pPr>
        <w:pStyle w:val="writingspacesregular"/>
      </w:pPr>
    </w:p>
    <w:p w14:paraId="1EDCB4C4" w14:textId="77777777" w:rsidR="00042349" w:rsidRDefault="00042349" w:rsidP="00042349">
      <w:pPr>
        <w:pStyle w:val="Pointb"/>
      </w:pPr>
      <w:r>
        <w:t>b.</w:t>
      </w:r>
      <w:r>
        <w:tab/>
        <w:t>How might this encouragement impact your interactions with other believers?</w:t>
      </w:r>
    </w:p>
    <w:p w14:paraId="140F8C09" w14:textId="77777777" w:rsidR="00042349" w:rsidRDefault="00042349" w:rsidP="00042349">
      <w:pPr>
        <w:pStyle w:val="writingspacesregular"/>
      </w:pPr>
    </w:p>
    <w:p w14:paraId="337BFE07" w14:textId="77777777" w:rsidR="00042349" w:rsidRDefault="00042349" w:rsidP="00042349">
      <w:pPr>
        <w:pStyle w:val="Heading4"/>
      </w:pPr>
      <w:r>
        <w:t>Third Day: Read Romans 1:8-10.</w:t>
      </w:r>
    </w:p>
    <w:p w14:paraId="36CD1455" w14:textId="77777777" w:rsidR="00042349" w:rsidRDefault="00042349" w:rsidP="00042349">
      <w:pPr>
        <w:pStyle w:val="DaySummaryItal"/>
      </w:pPr>
      <w:r>
        <w:t>Paul thanked God for the believers in Rome.</w:t>
      </w:r>
    </w:p>
    <w:p w14:paraId="7491C6C9" w14:textId="77777777" w:rsidR="00042349" w:rsidRDefault="00042349" w:rsidP="00042349">
      <w:pPr>
        <w:pStyle w:val="Question"/>
      </w:pPr>
      <w:r>
        <w:t>Why was Paul thankful for the believers in Rome?</w:t>
      </w:r>
    </w:p>
    <w:p w14:paraId="19C471F3" w14:textId="77777777" w:rsidR="00042349" w:rsidRDefault="00042349" w:rsidP="00042349">
      <w:pPr>
        <w:pStyle w:val="writingspacesregular"/>
      </w:pPr>
    </w:p>
    <w:p w14:paraId="75A3FA09" w14:textId="77777777" w:rsidR="00042349" w:rsidRDefault="00042349" w:rsidP="00042349">
      <w:pPr>
        <w:pStyle w:val="Question"/>
      </w:pPr>
      <w:r>
        <w:lastRenderedPageBreak/>
        <w:t>a.</w:t>
      </w:r>
      <w:r>
        <w:tab/>
        <w:t>What did Paul pray for specifically, and how did God answer his prayer? (See also Acts 21:33-</w:t>
      </w:r>
      <w:proofErr w:type="gramStart"/>
      <w:r>
        <w:t>34;</w:t>
      </w:r>
      <w:proofErr w:type="gramEnd"/>
      <w:r>
        <w:t xml:space="preserve"> </w:t>
      </w:r>
    </w:p>
    <w:p w14:paraId="3CF1186D" w14:textId="1D3A6E3B" w:rsidR="00042349" w:rsidRDefault="00042349" w:rsidP="00042349">
      <w:pPr>
        <w:pStyle w:val="Question"/>
        <w:numPr>
          <w:ilvl w:val="0"/>
          <w:numId w:val="0"/>
        </w:numPr>
      </w:pPr>
      <w:r>
        <w:tab/>
      </w:r>
      <w:r>
        <w:tab/>
        <w:t>22:25-29; 28:14-16.)</w:t>
      </w:r>
    </w:p>
    <w:p w14:paraId="0842EB43" w14:textId="77777777" w:rsidR="00042349" w:rsidRDefault="00042349" w:rsidP="00042349">
      <w:pPr>
        <w:pStyle w:val="writingspacesregular"/>
      </w:pPr>
    </w:p>
    <w:p w14:paraId="0A481EC4" w14:textId="77777777" w:rsidR="00042349" w:rsidRDefault="00042349" w:rsidP="00042349">
      <w:pPr>
        <w:pStyle w:val="Pointb"/>
      </w:pPr>
      <w:r>
        <w:t>b.</w:t>
      </w:r>
      <w:r>
        <w:tab/>
        <w:t>What do these verses teach about the relationship between serving God and prayer?</w:t>
      </w:r>
    </w:p>
    <w:p w14:paraId="0BD10C3D" w14:textId="77777777" w:rsidR="00042349" w:rsidRDefault="00042349" w:rsidP="00042349">
      <w:pPr>
        <w:pStyle w:val="writingspacesregular"/>
      </w:pPr>
    </w:p>
    <w:p w14:paraId="6DCF3B20" w14:textId="77777777" w:rsidR="00042349" w:rsidRDefault="00042349" w:rsidP="00042349">
      <w:pPr>
        <w:pStyle w:val="Question"/>
      </w:pPr>
      <w:r>
        <w:t>How do Paul’s prayers encourage you to pray, and for whom or what will you pray?</w:t>
      </w:r>
    </w:p>
    <w:p w14:paraId="421C38F4" w14:textId="66338DAD" w:rsidR="00042349" w:rsidRDefault="00042349" w:rsidP="00042349">
      <w:pPr>
        <w:pStyle w:val="writingspacesregular"/>
      </w:pPr>
    </w:p>
    <w:p w14:paraId="4FC1CBEC" w14:textId="77777777" w:rsidR="00042349" w:rsidRDefault="00042349" w:rsidP="00042349">
      <w:pPr>
        <w:pStyle w:val="Heading4"/>
      </w:pPr>
      <w:r>
        <w:t>Fourth Day: Read Romans 1:11-15.</w:t>
      </w:r>
    </w:p>
    <w:p w14:paraId="58B8EA0F" w14:textId="77777777" w:rsidR="00042349" w:rsidRDefault="00042349" w:rsidP="00042349">
      <w:pPr>
        <w:pStyle w:val="DaySummaryItal"/>
      </w:pPr>
      <w:r>
        <w:t>Paul longed to visit the believers in Rome.</w:t>
      </w:r>
    </w:p>
    <w:p w14:paraId="48F82CAC" w14:textId="77777777" w:rsidR="00042349" w:rsidRDefault="00042349" w:rsidP="00042349">
      <w:pPr>
        <w:pStyle w:val="Question"/>
      </w:pPr>
      <w:r>
        <w:t>Why did Paul want to visit Rome, and what might have kept him away?</w:t>
      </w:r>
    </w:p>
    <w:p w14:paraId="73D6998C" w14:textId="77777777" w:rsidR="00042349" w:rsidRDefault="00042349" w:rsidP="00042349">
      <w:pPr>
        <w:pStyle w:val="writingspacesregular"/>
      </w:pPr>
    </w:p>
    <w:p w14:paraId="4D5D17B7" w14:textId="77777777" w:rsidR="00042349" w:rsidRDefault="00042349" w:rsidP="00042349">
      <w:pPr>
        <w:pStyle w:val="Question"/>
      </w:pPr>
      <w:r>
        <w:t>How might Paul’s experience offer encouragement when you encounter obstacles when serving God? (See also Acts 28:11-16.)</w:t>
      </w:r>
    </w:p>
    <w:p w14:paraId="1E874612" w14:textId="77777777" w:rsidR="00042349" w:rsidRDefault="00042349" w:rsidP="00042349">
      <w:pPr>
        <w:pStyle w:val="writingspacesregular"/>
      </w:pPr>
    </w:p>
    <w:p w14:paraId="4697EFD0" w14:textId="77777777" w:rsidR="00042349" w:rsidRDefault="00042349" w:rsidP="00042349">
      <w:pPr>
        <w:pStyle w:val="Question"/>
      </w:pPr>
      <w:r>
        <w:t>a.</w:t>
      </w:r>
      <w:r>
        <w:tab/>
        <w:t xml:space="preserve">Describe Paul’s obligation to all people and his attitude toward his obligation. (See also Acts </w:t>
      </w:r>
    </w:p>
    <w:p w14:paraId="0ACD929D" w14:textId="71FDE17B" w:rsidR="00042349" w:rsidRDefault="00042349" w:rsidP="00042349">
      <w:pPr>
        <w:pStyle w:val="Question"/>
        <w:numPr>
          <w:ilvl w:val="0"/>
          <w:numId w:val="0"/>
        </w:numPr>
      </w:pPr>
      <w:r>
        <w:tab/>
      </w:r>
      <w:r>
        <w:tab/>
        <w:t>26:11-20.)</w:t>
      </w:r>
    </w:p>
    <w:p w14:paraId="0B7E432A" w14:textId="77777777" w:rsidR="00042349" w:rsidRDefault="00042349" w:rsidP="00042349">
      <w:pPr>
        <w:pStyle w:val="writingspacesregular"/>
      </w:pPr>
    </w:p>
    <w:p w14:paraId="05E36998" w14:textId="77777777" w:rsidR="00042349" w:rsidRDefault="00042349" w:rsidP="00042349">
      <w:pPr>
        <w:pStyle w:val="Pointb"/>
      </w:pPr>
      <w:r>
        <w:t>b.</w:t>
      </w:r>
      <w:r>
        <w:tab/>
        <w:t>How does the call to share your knowledge about Jesus with others impact your life?</w:t>
      </w:r>
    </w:p>
    <w:p w14:paraId="00569CB4" w14:textId="77777777" w:rsidR="00042349" w:rsidRDefault="00042349" w:rsidP="00042349">
      <w:pPr>
        <w:pStyle w:val="writingspacesregular"/>
      </w:pPr>
    </w:p>
    <w:p w14:paraId="15C64683" w14:textId="77777777" w:rsidR="00042349" w:rsidRDefault="00042349" w:rsidP="00042349">
      <w:pPr>
        <w:pStyle w:val="Heading4"/>
      </w:pPr>
      <w:r>
        <w:t>Fifth Day: Read Romans 1:16-17.</w:t>
      </w:r>
    </w:p>
    <w:p w14:paraId="728BCE01" w14:textId="77777777" w:rsidR="00042349" w:rsidRDefault="00042349" w:rsidP="00042349">
      <w:pPr>
        <w:pStyle w:val="DaySummaryItal"/>
      </w:pPr>
      <w:r>
        <w:t>Paul emphatically stated the gospel’s worth.</w:t>
      </w:r>
    </w:p>
    <w:p w14:paraId="786AF055" w14:textId="77777777" w:rsidR="00042349" w:rsidRDefault="00042349" w:rsidP="00042349">
      <w:pPr>
        <w:pStyle w:val="Question"/>
      </w:pPr>
      <w:r>
        <w:t>Give reasons for Paul’s unashamed confidence in the gospel of Christ.</w:t>
      </w:r>
    </w:p>
    <w:p w14:paraId="3992D568" w14:textId="77777777" w:rsidR="00042349" w:rsidRDefault="00042349" w:rsidP="00042349">
      <w:pPr>
        <w:pStyle w:val="writingspacesregular"/>
      </w:pPr>
    </w:p>
    <w:p w14:paraId="5111B93E" w14:textId="77777777" w:rsidR="00042349" w:rsidRDefault="00042349" w:rsidP="00042349">
      <w:pPr>
        <w:pStyle w:val="Question"/>
      </w:pPr>
      <w:r>
        <w:t>In what situations might you find yourself tempted to be ashamed of the gospel? How do Paul’s words strengthen or encourage you?</w:t>
      </w:r>
    </w:p>
    <w:p w14:paraId="2FFC5DC9" w14:textId="77777777" w:rsidR="00042349" w:rsidRDefault="00042349" w:rsidP="00042349">
      <w:pPr>
        <w:pStyle w:val="writingspacesregular"/>
      </w:pPr>
    </w:p>
    <w:p w14:paraId="7FA6AED3" w14:textId="77777777" w:rsidR="00042349" w:rsidRDefault="00042349" w:rsidP="00042349">
      <w:pPr>
        <w:pStyle w:val="Question"/>
      </w:pPr>
      <w:r>
        <w:t xml:space="preserve">a. </w:t>
      </w:r>
      <w:r>
        <w:tab/>
        <w:t>How are verses 16 and 17 a part of Paul’s personal testimony? (See also Philippians 3:4-9.)</w:t>
      </w:r>
    </w:p>
    <w:p w14:paraId="388DC771" w14:textId="77777777" w:rsidR="00042349" w:rsidRDefault="00042349" w:rsidP="00042349">
      <w:pPr>
        <w:pStyle w:val="writingspacesregular"/>
      </w:pPr>
    </w:p>
    <w:p w14:paraId="32291E62" w14:textId="77777777" w:rsidR="00042349" w:rsidRDefault="00042349" w:rsidP="00042349">
      <w:pPr>
        <w:pStyle w:val="Pointb"/>
      </w:pPr>
      <w:r>
        <w:t>b.</w:t>
      </w:r>
      <w:r>
        <w:tab/>
        <w:t>Describe how verses 16 and 17 may relate to your experience of the gospel. What word or phrase stands out to you or is a part of your personal testimony?</w:t>
      </w:r>
    </w:p>
    <w:p w14:paraId="6E7F5164" w14:textId="77777777" w:rsidR="00042349" w:rsidRDefault="00042349" w:rsidP="00042349">
      <w:pPr>
        <w:pStyle w:val="writingspacesregular"/>
      </w:pPr>
    </w:p>
    <w:p w14:paraId="25626796" w14:textId="77777777" w:rsidR="00042349" w:rsidRDefault="00042349" w:rsidP="00042349">
      <w:pPr>
        <w:pStyle w:val="Heading4"/>
      </w:pPr>
      <w:r>
        <w:t xml:space="preserve">Sixth Day: Review </w:t>
      </w:r>
      <w:r w:rsidRPr="00042349">
        <w:t>Romans</w:t>
      </w:r>
      <w:r>
        <w:t xml:space="preserve"> 1:1-17.</w:t>
      </w:r>
    </w:p>
    <w:p w14:paraId="4B2C9B84" w14:textId="77777777" w:rsidR="00042349" w:rsidRDefault="00042349" w:rsidP="00042349">
      <w:pPr>
        <w:pStyle w:val="DaySummaryItal"/>
      </w:pPr>
      <w:r>
        <w:t xml:space="preserve">God reveals His saving power for all people through </w:t>
      </w:r>
      <w:r w:rsidRPr="00042349">
        <w:t>the</w:t>
      </w:r>
      <w:r>
        <w:t xml:space="preserve"> gospel.</w:t>
      </w:r>
    </w:p>
    <w:p w14:paraId="0956EF5F" w14:textId="77777777" w:rsidR="00042349" w:rsidRDefault="00042349" w:rsidP="00042349">
      <w:pPr>
        <w:pStyle w:val="Question"/>
      </w:pPr>
      <w:r>
        <w:t>What power do you find in the gospel of Christ? How do the truths in this passage empower you to unashamedly share this good news with others?</w:t>
      </w:r>
    </w:p>
    <w:p w14:paraId="6729CFE0" w14:textId="77777777" w:rsidR="00042349" w:rsidRDefault="00042349" w:rsidP="00042349">
      <w:pPr>
        <w:pStyle w:val="writingspacesregular"/>
      </w:pPr>
    </w:p>
    <w:p w14:paraId="609719C6" w14:textId="4A189F56" w:rsidR="00684C15" w:rsidRPr="00684C15" w:rsidRDefault="00042349" w:rsidP="00042349">
      <w:pPr>
        <w:pStyle w:val="DaySummaryItal"/>
        <w:sectPr w:rsidR="00684C15" w:rsidRPr="00684C15"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No homiletics for Group and Administrative Leaders</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9AAD2" w14:textId="77777777" w:rsidR="00547675" w:rsidRDefault="00547675">
      <w:r>
        <w:separator/>
      </w:r>
    </w:p>
    <w:p w14:paraId="2AEB067E" w14:textId="77777777" w:rsidR="00547675" w:rsidRDefault="00547675"/>
  </w:endnote>
  <w:endnote w:type="continuationSeparator" w:id="0">
    <w:p w14:paraId="59D36FAF" w14:textId="77777777" w:rsidR="00547675" w:rsidRDefault="00547675">
      <w:r>
        <w:continuationSeparator/>
      </w:r>
    </w:p>
    <w:p w14:paraId="1F706358" w14:textId="77777777" w:rsidR="00547675" w:rsidRDefault="00547675"/>
  </w:endnote>
  <w:endnote w:type="continuationNotice" w:id="1">
    <w:p w14:paraId="52804295" w14:textId="77777777" w:rsidR="00547675" w:rsidRDefault="005476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77777777"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Pr>
                              <w:rFonts w:ascii="Roboto" w:hAnsi="Roboto"/>
                              <w:sz w:val="18"/>
                              <w:szCs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77777777"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Pr>
                        <w:rFonts w:ascii="Roboto" w:hAnsi="Roboto"/>
                        <w:sz w:val="18"/>
                        <w:szCs w:val="18"/>
                      </w:rPr>
                      <w:t>1</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F609B" w14:textId="77777777" w:rsidR="00547675" w:rsidRDefault="00547675">
      <w:r>
        <w:separator/>
      </w:r>
    </w:p>
    <w:p w14:paraId="3F49D2BB" w14:textId="77777777" w:rsidR="00547675" w:rsidRDefault="00547675"/>
  </w:footnote>
  <w:footnote w:type="continuationSeparator" w:id="0">
    <w:p w14:paraId="67D2D179" w14:textId="77777777" w:rsidR="00547675" w:rsidRDefault="00547675">
      <w:r>
        <w:continuationSeparator/>
      </w:r>
    </w:p>
    <w:p w14:paraId="1DBAF5E9" w14:textId="77777777" w:rsidR="00547675" w:rsidRDefault="00547675"/>
  </w:footnote>
  <w:footnote w:type="continuationNotice" w:id="1">
    <w:p w14:paraId="39CA53EA" w14:textId="77777777" w:rsidR="00547675" w:rsidRDefault="0054767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34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67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B6B"/>
    <w:rsid w:val="00593E82"/>
    <w:rsid w:val="00594404"/>
    <w:rsid w:val="005967D0"/>
    <w:rsid w:val="00597139"/>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4C15"/>
    <w:rsid w:val="006852EC"/>
    <w:rsid w:val="006917D1"/>
    <w:rsid w:val="00691B61"/>
    <w:rsid w:val="00691EAB"/>
    <w:rsid w:val="00694032"/>
    <w:rsid w:val="00695F62"/>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5410"/>
    <w:rsid w:val="007654DB"/>
    <w:rsid w:val="007705B3"/>
    <w:rsid w:val="00772211"/>
    <w:rsid w:val="00772951"/>
    <w:rsid w:val="00775051"/>
    <w:rsid w:val="007755B9"/>
    <w:rsid w:val="0077702F"/>
    <w:rsid w:val="007771A8"/>
    <w:rsid w:val="00777949"/>
    <w:rsid w:val="0078011F"/>
    <w:rsid w:val="00780172"/>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C4E1D"/>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676E"/>
    <w:rsid w:val="00D27F6B"/>
    <w:rsid w:val="00D303AB"/>
    <w:rsid w:val="00D30897"/>
    <w:rsid w:val="00D30955"/>
    <w:rsid w:val="00D312CC"/>
    <w:rsid w:val="00D352AB"/>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0FDD"/>
    <w:rsid w:val="00E32528"/>
    <w:rsid w:val="00E33534"/>
    <w:rsid w:val="00E340B8"/>
    <w:rsid w:val="00E34E23"/>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0963"/>
    <w:rsid w:val="00F518DF"/>
    <w:rsid w:val="00F52463"/>
    <w:rsid w:val="00F56202"/>
    <w:rsid w:val="00F56372"/>
    <w:rsid w:val="00F56FE5"/>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4F4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DD9AE-2F08-4771-BF0D-022E0D555311}"/>
</file>

<file path=customXml/itemProps2.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3.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4.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458</Words>
  <Characters>2163</Characters>
  <Application>Microsoft Office Word</Application>
  <DocSecurity>0</DocSecurity>
  <Lines>67</Lines>
  <Paragraphs>45</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2026-03-24T20:45:00Z</dcterms:created>
  <dcterms:modified xsi:type="dcterms:W3CDTF">2026-04-06T17:00:00Z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