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6DC0971">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51360892" w:rsidR="005D26A6" w:rsidRPr="005967D0" w:rsidRDefault="008A4C1B" w:rsidP="000210BB">
                              <w:pPr>
                                <w:pStyle w:val="Title1"/>
                              </w:pPr>
                              <w:r>
                                <w:t>Christian Living</w:t>
                              </w:r>
                            </w:p>
                            <w:p w14:paraId="52A69CAA" w14:textId="77777777" w:rsidR="00586B6B" w:rsidRPr="00E20D85" w:rsidRDefault="00586B6B" w:rsidP="00E20D85"/>
                            <w:p w14:paraId="5CD51985" w14:textId="2B5B32A1" w:rsidR="00D756EC" w:rsidRDefault="008A4C1B" w:rsidP="00D756EC">
                              <w:pPr>
                                <w:pStyle w:val="ChapterRange"/>
                              </w:pPr>
                              <w:r>
                                <w:t>Romans 13:8-14</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606E1B1"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8A4C1B">
                                <w:rPr>
                                  <w:rFonts w:ascii="Roboto" w:hAnsi="Roboto"/>
                                  <w:b/>
                                  <w:bCs/>
                                  <w14:numSpacing w14:val="proportional"/>
                                </w:rPr>
                                <w:t>24</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51360892" w:rsidR="005D26A6" w:rsidRPr="005967D0" w:rsidRDefault="008A4C1B" w:rsidP="000210BB">
                        <w:pPr>
                          <w:pStyle w:val="Title1"/>
                        </w:pPr>
                        <w:r>
                          <w:t>Christian Living</w:t>
                        </w:r>
                      </w:p>
                      <w:p w14:paraId="52A69CAA" w14:textId="77777777" w:rsidR="00586B6B" w:rsidRPr="00E20D85" w:rsidRDefault="00586B6B" w:rsidP="00E20D85"/>
                      <w:p w14:paraId="5CD51985" w14:textId="2B5B32A1" w:rsidR="00D756EC" w:rsidRDefault="008A4C1B" w:rsidP="00D756EC">
                        <w:pPr>
                          <w:pStyle w:val="ChapterRange"/>
                        </w:pPr>
                        <w:r>
                          <w:t>Romans 13:8-14</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606E1B1"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8A4C1B">
                          <w:rPr>
                            <w:rFonts w:ascii="Roboto" w:hAnsi="Roboto"/>
                            <w:b/>
                            <w:bCs/>
                            <w14:numSpacing w14:val="proportional"/>
                          </w:rPr>
                          <w:t>24</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08CD58EA"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03ED2E78" w:rsidR="00F15B67" w:rsidRPr="005967D0" w:rsidRDefault="002D77BB" w:rsidP="00E7406D">
      <w:pPr>
        <w:pStyle w:val="Heading1"/>
      </w:pPr>
      <w:r w:rsidRPr="005967D0">
        <w:t xml:space="preserve">Lesson </w:t>
      </w:r>
      <w:r w:rsidR="008A4C1B">
        <w:t>24</w:t>
      </w:r>
      <w:r w:rsidR="00A75A34">
        <w:t xml:space="preserve"> </w:t>
      </w:r>
      <w:r w:rsidRPr="00E7406D">
        <w:t>Questions</w:t>
      </w:r>
    </w:p>
    <w:p w14:paraId="406D19B3" w14:textId="64B205C1" w:rsidR="00F15B67" w:rsidRPr="009E5329" w:rsidRDefault="002D77BB" w:rsidP="009E5329">
      <w:pPr>
        <w:pStyle w:val="Heading4"/>
      </w:pPr>
      <w:r w:rsidRPr="005967D0">
        <w:t xml:space="preserve">First Day: Read </w:t>
      </w:r>
      <w:r w:rsidR="0011071D">
        <w:t>the Lesson</w:t>
      </w:r>
      <w:r w:rsidR="009E5329">
        <w:t xml:space="preserve"> </w:t>
      </w:r>
      <w:r w:rsidR="008A4C1B">
        <w:t>23</w:t>
      </w:r>
      <w:r w:rsidR="00E74951" w:rsidRPr="005967D0">
        <w:t xml:space="preserve"> </w:t>
      </w:r>
      <w:r w:rsidRPr="005967D0">
        <w:t>Notes.</w:t>
      </w:r>
      <w:r w:rsidR="009E5329">
        <w:t xml:space="preserve"> </w:t>
      </w:r>
    </w:p>
    <w:p w14:paraId="2F9991DC" w14:textId="77777777" w:rsidR="00140872" w:rsidRDefault="00797736" w:rsidP="007C04C9">
      <w:pPr>
        <w:pStyle w:val="DaySummaryItal"/>
      </w:pPr>
      <w:r w:rsidRPr="005967D0">
        <w:t>The notes and lecture fortify the truth of the passage for understanding and application to daily life.</w:t>
      </w:r>
    </w:p>
    <w:p w14:paraId="19818249" w14:textId="77777777" w:rsidR="002446E1" w:rsidRDefault="002446E1" w:rsidP="002446E1">
      <w:pPr>
        <w:pStyle w:val="Question"/>
      </w:pPr>
      <w:r>
        <w:t>What from the lecture offered clarity regarding God’s command to submit to governing authorities?</w:t>
      </w:r>
    </w:p>
    <w:p w14:paraId="186FE27E" w14:textId="77777777" w:rsidR="002446E1" w:rsidRDefault="002446E1" w:rsidP="002446E1">
      <w:pPr>
        <w:pStyle w:val="writingspacesregular"/>
      </w:pPr>
    </w:p>
    <w:p w14:paraId="1750C98D" w14:textId="77777777" w:rsidR="002446E1" w:rsidRDefault="002446E1" w:rsidP="002446E1">
      <w:pPr>
        <w:pStyle w:val="Question"/>
      </w:pPr>
      <w:r>
        <w:t>How did the notes impact your understanding of God’s sovereignty over all things, including governing authorities?</w:t>
      </w:r>
    </w:p>
    <w:p w14:paraId="1150EE88" w14:textId="77777777" w:rsidR="002446E1" w:rsidRDefault="002446E1" w:rsidP="002446E1">
      <w:pPr>
        <w:pStyle w:val="writingspacesregular"/>
      </w:pPr>
    </w:p>
    <w:p w14:paraId="68DB95BF" w14:textId="29317ADA" w:rsidR="002446E1" w:rsidRDefault="002446E1" w:rsidP="002446E1">
      <w:pPr>
        <w:pStyle w:val="Heading4"/>
      </w:pPr>
      <w:r>
        <w:t>Second Day: Read Romans 13:8-10.</w:t>
      </w:r>
    </w:p>
    <w:p w14:paraId="01CAAAFD" w14:textId="77777777" w:rsidR="002446E1" w:rsidRDefault="002446E1" w:rsidP="002446E1">
      <w:pPr>
        <w:pStyle w:val="DaySummaryItal"/>
      </w:pPr>
      <w:r>
        <w:t>Paul explained the believer’s debt of love.</w:t>
      </w:r>
    </w:p>
    <w:p w14:paraId="570E6980" w14:textId="77777777" w:rsidR="002446E1" w:rsidRDefault="002446E1" w:rsidP="001A4F7E">
      <w:pPr>
        <w:pStyle w:val="Question"/>
      </w:pPr>
      <w:r>
        <w:t>a.</w:t>
      </w:r>
      <w:r>
        <w:tab/>
        <w:t xml:space="preserve">How did Paul describe a believer’s debt of love to others? Why is this so? </w:t>
      </w:r>
    </w:p>
    <w:p w14:paraId="5EF2392E" w14:textId="77777777" w:rsidR="002446E1" w:rsidRDefault="002446E1" w:rsidP="002446E1">
      <w:pPr>
        <w:pStyle w:val="writingspacesregular"/>
      </w:pPr>
    </w:p>
    <w:p w14:paraId="0D8876DA" w14:textId="77777777" w:rsidR="002446E1" w:rsidRDefault="002446E1" w:rsidP="001A4F7E">
      <w:pPr>
        <w:pStyle w:val="Pointb"/>
      </w:pPr>
      <w:r>
        <w:t>b.</w:t>
      </w:r>
      <w:r>
        <w:tab/>
        <w:t>Who is “one another” and “others” referring to in this passage? (See also Matthew 5:43-44; Luke 10:25-37; Galatians 6:10.)</w:t>
      </w:r>
    </w:p>
    <w:p w14:paraId="4B0C9F05" w14:textId="77777777" w:rsidR="002446E1" w:rsidRDefault="002446E1" w:rsidP="002446E1">
      <w:pPr>
        <w:pStyle w:val="writingspacesregular"/>
      </w:pPr>
    </w:p>
    <w:p w14:paraId="3E3D6C77" w14:textId="77777777" w:rsidR="002446E1" w:rsidRDefault="002446E1" w:rsidP="001A4F7E">
      <w:pPr>
        <w:pStyle w:val="Question"/>
      </w:pPr>
      <w:r>
        <w:t>a.</w:t>
      </w:r>
      <w:r>
        <w:tab/>
        <w:t>Explain the difference between legal obedience and loving obedience to the commands in verse 9.</w:t>
      </w:r>
    </w:p>
    <w:p w14:paraId="5576EF6A" w14:textId="77777777" w:rsidR="002446E1" w:rsidRDefault="002446E1" w:rsidP="002446E1">
      <w:pPr>
        <w:pStyle w:val="writingspacesregular"/>
      </w:pPr>
    </w:p>
    <w:p w14:paraId="4ECB9BB6" w14:textId="77777777" w:rsidR="002446E1" w:rsidRDefault="002446E1" w:rsidP="001A4F7E">
      <w:pPr>
        <w:pStyle w:val="Pointb"/>
      </w:pPr>
      <w:r>
        <w:t>b.</w:t>
      </w:r>
      <w:r>
        <w:tab/>
        <w:t>Do you lean toward legal obedience or loving obedience? Why?</w:t>
      </w:r>
    </w:p>
    <w:p w14:paraId="742165AA" w14:textId="77777777" w:rsidR="002446E1" w:rsidRDefault="002446E1" w:rsidP="002446E1">
      <w:pPr>
        <w:pStyle w:val="writingspacesregular"/>
      </w:pPr>
    </w:p>
    <w:p w14:paraId="40460EB6" w14:textId="77777777" w:rsidR="002446E1" w:rsidRDefault="002446E1" w:rsidP="001A4F7E">
      <w:pPr>
        <w:pStyle w:val="Question"/>
      </w:pPr>
      <w:r>
        <w:t>What do you think Paul meant by “love is the fulfillment of the law”? (See also Leviticus 19:18; Galatians 5:14.)</w:t>
      </w:r>
    </w:p>
    <w:p w14:paraId="5AAF41CB" w14:textId="77777777" w:rsidR="002446E1" w:rsidRDefault="002446E1" w:rsidP="002446E1">
      <w:pPr>
        <w:pStyle w:val="writingspacesregular"/>
      </w:pPr>
    </w:p>
    <w:p w14:paraId="107BF53F" w14:textId="4C4722E8" w:rsidR="002446E1" w:rsidRDefault="002446E1" w:rsidP="001A4F7E">
      <w:pPr>
        <w:pStyle w:val="Question"/>
      </w:pPr>
      <w:r>
        <w:t>a.</w:t>
      </w:r>
      <w:r>
        <w:tab/>
        <w:t>When do you find fulfilling the law through love difficult?</w:t>
      </w:r>
    </w:p>
    <w:p w14:paraId="47443434" w14:textId="77777777" w:rsidR="002446E1" w:rsidRDefault="002446E1" w:rsidP="002446E1">
      <w:pPr>
        <w:pStyle w:val="writingspacesregular"/>
      </w:pPr>
    </w:p>
    <w:p w14:paraId="1E9392C6" w14:textId="77777777" w:rsidR="002446E1" w:rsidRDefault="002446E1" w:rsidP="001A4F7E">
      <w:pPr>
        <w:pStyle w:val="Pointb"/>
      </w:pPr>
      <w:r>
        <w:t>b.</w:t>
      </w:r>
      <w:r>
        <w:tab/>
        <w:t>What helps you express love in challenging situations? (See also Matthew 5:44; John 13:34; 15:13; 1 Corinthians 8:1; Galatians 6:2; or any other verses that come to mind.)</w:t>
      </w:r>
    </w:p>
    <w:p w14:paraId="7E7C25F5" w14:textId="77777777" w:rsidR="002446E1" w:rsidRDefault="002446E1" w:rsidP="002446E1">
      <w:pPr>
        <w:pStyle w:val="writingspacesregular"/>
      </w:pPr>
    </w:p>
    <w:p w14:paraId="7BC9316B" w14:textId="77777777" w:rsidR="002446E1" w:rsidRDefault="002446E1" w:rsidP="001A4F7E">
      <w:pPr>
        <w:pStyle w:val="Heading4"/>
      </w:pPr>
      <w:r>
        <w:t>Third Day: Read Romans 13:11.</w:t>
      </w:r>
    </w:p>
    <w:p w14:paraId="7079DB04" w14:textId="77777777" w:rsidR="002446E1" w:rsidRDefault="002446E1" w:rsidP="001A4F7E">
      <w:pPr>
        <w:pStyle w:val="DaySummaryItal"/>
      </w:pPr>
      <w:r>
        <w:t>Paul called believers to wake up from slumber.</w:t>
      </w:r>
    </w:p>
    <w:p w14:paraId="0DD4201E" w14:textId="77777777" w:rsidR="002446E1" w:rsidRDefault="002446E1" w:rsidP="001A4F7E">
      <w:pPr>
        <w:pStyle w:val="Question"/>
      </w:pPr>
      <w:r>
        <w:t>How does the Bible describe or define this present time as the Lord’s return draws close? (See also Matthew 4:17; Galatians 1:3-4.)</w:t>
      </w:r>
    </w:p>
    <w:p w14:paraId="1DE0D586" w14:textId="77777777" w:rsidR="002446E1" w:rsidRDefault="002446E1" w:rsidP="002446E1">
      <w:pPr>
        <w:pStyle w:val="writingspacesregular"/>
      </w:pPr>
    </w:p>
    <w:p w14:paraId="556C391D" w14:textId="77777777" w:rsidR="002446E1" w:rsidRDefault="002446E1" w:rsidP="001A4F7E">
      <w:pPr>
        <w:pStyle w:val="Question"/>
      </w:pPr>
      <w:r>
        <w:t>Why might Paul have reminded believers that salvation is nearer than when they first believed?</w:t>
      </w:r>
    </w:p>
    <w:p w14:paraId="33D7F9A8" w14:textId="77777777" w:rsidR="002446E1" w:rsidRDefault="002446E1" w:rsidP="002446E1">
      <w:pPr>
        <w:pStyle w:val="writingspacesregular"/>
      </w:pPr>
    </w:p>
    <w:p w14:paraId="7F917FFD" w14:textId="77777777" w:rsidR="002446E1" w:rsidRDefault="002446E1" w:rsidP="001A4F7E">
      <w:pPr>
        <w:pStyle w:val="Question"/>
      </w:pPr>
      <w:r>
        <w:t>a.</w:t>
      </w:r>
      <w:r>
        <w:tab/>
        <w:t xml:space="preserve">List ways people </w:t>
      </w:r>
      <w:proofErr w:type="gramStart"/>
      <w:r>
        <w:t>slumber, and</w:t>
      </w:r>
      <w:proofErr w:type="gramEnd"/>
      <w:r>
        <w:t xml:space="preserve"> tell why believers need to wake up.</w:t>
      </w:r>
    </w:p>
    <w:p w14:paraId="0BE80493" w14:textId="77777777" w:rsidR="002446E1" w:rsidRDefault="002446E1" w:rsidP="002446E1">
      <w:pPr>
        <w:pStyle w:val="writingspacesregular"/>
      </w:pPr>
    </w:p>
    <w:p w14:paraId="7A5E89AD" w14:textId="77777777" w:rsidR="002446E1" w:rsidRDefault="002446E1" w:rsidP="001A4F7E">
      <w:pPr>
        <w:pStyle w:val="Pointb"/>
      </w:pPr>
      <w:r>
        <w:t>b.</w:t>
      </w:r>
      <w:r>
        <w:tab/>
        <w:t>From what slumber might you need to awaken?</w:t>
      </w:r>
    </w:p>
    <w:p w14:paraId="1E726E47" w14:textId="77777777" w:rsidR="002446E1" w:rsidRDefault="002446E1" w:rsidP="002446E1">
      <w:pPr>
        <w:pStyle w:val="writingspacesregular"/>
      </w:pPr>
    </w:p>
    <w:p w14:paraId="26FD640C" w14:textId="77777777" w:rsidR="002446E1" w:rsidRDefault="002446E1" w:rsidP="001A4F7E">
      <w:pPr>
        <w:pStyle w:val="Heading4"/>
      </w:pPr>
      <w:r>
        <w:t>Fourth Day: Read Romans 13:12-13.</w:t>
      </w:r>
    </w:p>
    <w:p w14:paraId="61F3FA6C" w14:textId="77777777" w:rsidR="002446E1" w:rsidRDefault="002446E1" w:rsidP="001A4F7E">
      <w:pPr>
        <w:pStyle w:val="DaySummaryItal"/>
      </w:pPr>
      <w:r>
        <w:t>Paul urged believers to step out of the darkness.</w:t>
      </w:r>
    </w:p>
    <w:p w14:paraId="67DAE7CF" w14:textId="77777777" w:rsidR="001A4F7E" w:rsidRDefault="002446E1" w:rsidP="001A4F7E">
      <w:pPr>
        <w:pStyle w:val="Question"/>
      </w:pPr>
      <w:r>
        <w:t>a.</w:t>
      </w:r>
      <w:r>
        <w:tab/>
        <w:t xml:space="preserve">What did Paul say to “put aside” and “put on” in verse 12? What does this mean? (See also 1 John </w:t>
      </w:r>
    </w:p>
    <w:p w14:paraId="5F043206" w14:textId="2C8CE6A2" w:rsidR="002446E1" w:rsidRDefault="001A4F7E" w:rsidP="001A4F7E">
      <w:pPr>
        <w:pStyle w:val="Question"/>
        <w:numPr>
          <w:ilvl w:val="0"/>
          <w:numId w:val="0"/>
        </w:numPr>
        <w:ind w:left="360"/>
      </w:pPr>
      <w:r>
        <w:tab/>
      </w:r>
      <w:r>
        <w:tab/>
      </w:r>
      <w:r w:rsidR="002446E1">
        <w:t>1:5-7.)</w:t>
      </w:r>
    </w:p>
    <w:p w14:paraId="3EFFF9FB" w14:textId="77777777" w:rsidR="002446E1" w:rsidRDefault="002446E1" w:rsidP="002446E1">
      <w:pPr>
        <w:pStyle w:val="writingspacesregular"/>
      </w:pPr>
    </w:p>
    <w:p w14:paraId="7D25D7F0" w14:textId="77777777" w:rsidR="002446E1" w:rsidRDefault="002446E1" w:rsidP="001A4F7E">
      <w:pPr>
        <w:pStyle w:val="Pointb"/>
      </w:pPr>
      <w:r>
        <w:t>b.</w:t>
      </w:r>
      <w:r>
        <w:tab/>
        <w:t>How does Jesus’s light impact believers? (See also Matthew 5:16.)</w:t>
      </w:r>
    </w:p>
    <w:p w14:paraId="2FDA1683" w14:textId="77777777" w:rsidR="002446E1" w:rsidRDefault="002446E1" w:rsidP="002446E1">
      <w:pPr>
        <w:pStyle w:val="writingspacesregular"/>
      </w:pPr>
    </w:p>
    <w:p w14:paraId="5C9E70E3" w14:textId="77777777" w:rsidR="002446E1" w:rsidRDefault="002446E1" w:rsidP="001A4F7E">
      <w:pPr>
        <w:pStyle w:val="Question"/>
      </w:pPr>
      <w:r>
        <w:t>In what ways does your culture normalize behaviors that Paul declared indecent?</w:t>
      </w:r>
    </w:p>
    <w:p w14:paraId="455D9160" w14:textId="77777777" w:rsidR="002446E1" w:rsidRDefault="002446E1" w:rsidP="002446E1">
      <w:pPr>
        <w:pStyle w:val="writingspacesregular"/>
      </w:pPr>
    </w:p>
    <w:p w14:paraId="319EF2B5" w14:textId="77777777" w:rsidR="002446E1" w:rsidRDefault="002446E1" w:rsidP="00EA327D">
      <w:pPr>
        <w:pStyle w:val="Question"/>
      </w:pPr>
      <w:r>
        <w:t>How might the lifestyle Paul encouraged serve as a challenge, warning, or victory in your life, and why?</w:t>
      </w:r>
    </w:p>
    <w:p w14:paraId="39D1D3A2" w14:textId="77777777" w:rsidR="002446E1" w:rsidRDefault="002446E1" w:rsidP="002446E1">
      <w:pPr>
        <w:pStyle w:val="writingspacesregular"/>
      </w:pPr>
    </w:p>
    <w:p w14:paraId="41B0CB70" w14:textId="77777777" w:rsidR="002446E1" w:rsidRDefault="002446E1" w:rsidP="001A4F7E">
      <w:pPr>
        <w:pStyle w:val="Heading4"/>
      </w:pPr>
      <w:r>
        <w:t>Fifth Day: Read Romans 13:14.</w:t>
      </w:r>
    </w:p>
    <w:p w14:paraId="36795C82" w14:textId="77777777" w:rsidR="002446E1" w:rsidRDefault="002446E1" w:rsidP="001A4F7E">
      <w:pPr>
        <w:pStyle w:val="DaySummaryItal"/>
      </w:pPr>
      <w:r>
        <w:t>Paul told believers to clothe themselves in Christ.</w:t>
      </w:r>
    </w:p>
    <w:p w14:paraId="68DEB261" w14:textId="77777777" w:rsidR="002446E1" w:rsidRDefault="002446E1" w:rsidP="001A4F7E">
      <w:pPr>
        <w:pStyle w:val="Question"/>
      </w:pPr>
      <w:r>
        <w:t>What do you think Paul meant by “clothe yourselves with the Lord Jesus Christ”? (See also Galatians 3:27; Ephesians 4:17-24.)</w:t>
      </w:r>
    </w:p>
    <w:p w14:paraId="426E1432" w14:textId="77777777" w:rsidR="002446E1" w:rsidRDefault="002446E1" w:rsidP="002446E1">
      <w:pPr>
        <w:pStyle w:val="writingspacesregular"/>
      </w:pPr>
    </w:p>
    <w:p w14:paraId="14099DA8" w14:textId="100A8569" w:rsidR="002446E1" w:rsidRDefault="002446E1" w:rsidP="001A4F7E">
      <w:pPr>
        <w:pStyle w:val="Question"/>
      </w:pPr>
      <w:r>
        <w:t>How does God “clothe” or enable believers to live for Him? (See also Galatians 5:22-23; Ephesians 6:10-18; Philippians 2:13.)</w:t>
      </w:r>
    </w:p>
    <w:p w14:paraId="53FBE397" w14:textId="77777777" w:rsidR="002446E1" w:rsidRDefault="002446E1" w:rsidP="002446E1">
      <w:pPr>
        <w:pStyle w:val="writingspacesregular"/>
      </w:pPr>
    </w:p>
    <w:p w14:paraId="0156E735" w14:textId="77777777" w:rsidR="002446E1" w:rsidRDefault="002446E1" w:rsidP="001A4F7E">
      <w:pPr>
        <w:pStyle w:val="Question"/>
      </w:pPr>
      <w:r>
        <w:t xml:space="preserve">How might </w:t>
      </w:r>
      <w:r w:rsidRPr="001A4F7E">
        <w:t>being</w:t>
      </w:r>
      <w:r>
        <w:t xml:space="preserve"> clothed with Christ lead you to stop gratifying sinful desires and think more like God does?</w:t>
      </w:r>
    </w:p>
    <w:p w14:paraId="4FF1E130" w14:textId="77777777" w:rsidR="002446E1" w:rsidRDefault="002446E1" w:rsidP="002446E1">
      <w:pPr>
        <w:pStyle w:val="writingspacesregular"/>
      </w:pPr>
    </w:p>
    <w:p w14:paraId="0D58E042" w14:textId="77777777" w:rsidR="002446E1" w:rsidRDefault="002446E1" w:rsidP="001A4F7E">
      <w:pPr>
        <w:pStyle w:val="Heading4"/>
      </w:pPr>
      <w:r>
        <w:t>Sixth Day: Review Romans 13:8-14.</w:t>
      </w:r>
    </w:p>
    <w:p w14:paraId="259FF415" w14:textId="77777777" w:rsidR="002446E1" w:rsidRDefault="002446E1" w:rsidP="001A4F7E">
      <w:pPr>
        <w:pStyle w:val="DaySummaryItal"/>
      </w:pPr>
      <w:r>
        <w:t>Jesus’s promised return calls believers to live holy lives of love.</w:t>
      </w:r>
    </w:p>
    <w:p w14:paraId="046394A3" w14:textId="77777777" w:rsidR="002446E1" w:rsidRDefault="002446E1" w:rsidP="001A4F7E">
      <w:pPr>
        <w:pStyle w:val="Question"/>
      </w:pPr>
      <w:r>
        <w:t xml:space="preserve">In what ways will you apply Paul’s command to love others </w:t>
      </w:r>
      <w:proofErr w:type="gramStart"/>
      <w:r>
        <w:t>in light of</w:t>
      </w:r>
      <w:proofErr w:type="gramEnd"/>
      <w:r>
        <w:t xml:space="preserve"> Jesus’s imminent return?</w:t>
      </w:r>
    </w:p>
    <w:p w14:paraId="7B49DDDE" w14:textId="77777777" w:rsidR="002446E1" w:rsidRDefault="002446E1" w:rsidP="002446E1">
      <w:pPr>
        <w:pStyle w:val="writingspacesregular"/>
      </w:pPr>
    </w:p>
    <w:p w14:paraId="609719C6" w14:textId="5BD197BD" w:rsidR="002446E1" w:rsidRPr="005967D0" w:rsidRDefault="002446E1" w:rsidP="001A4F7E">
      <w:pPr>
        <w:pStyle w:val="DaySummaryItal"/>
        <w:sectPr w:rsidR="002446E1"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13:8-14</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27DEF" w14:textId="77777777" w:rsidR="00BF3BF4" w:rsidRDefault="00BF3BF4">
      <w:r>
        <w:separator/>
      </w:r>
    </w:p>
    <w:p w14:paraId="7535F8C3" w14:textId="77777777" w:rsidR="00BF3BF4" w:rsidRDefault="00BF3BF4"/>
  </w:endnote>
  <w:endnote w:type="continuationSeparator" w:id="0">
    <w:p w14:paraId="22E600AE" w14:textId="77777777" w:rsidR="00BF3BF4" w:rsidRDefault="00BF3BF4">
      <w:r>
        <w:continuationSeparator/>
      </w:r>
    </w:p>
    <w:p w14:paraId="6CB4D4FF" w14:textId="77777777" w:rsidR="00BF3BF4" w:rsidRDefault="00BF3BF4"/>
  </w:endnote>
  <w:endnote w:type="continuationNotice" w:id="1">
    <w:p w14:paraId="1A4D7E41" w14:textId="77777777" w:rsidR="00BF3BF4" w:rsidRDefault="00BF3B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altName w:val="Cambria"/>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4BED9889"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1A4F7E">
                            <w:rPr>
                              <w:rFonts w:ascii="Roboto" w:hAnsi="Roboto"/>
                              <w:sz w:val="18"/>
                              <w:szCs w:val="18"/>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4BED9889"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1A4F7E">
                      <w:rPr>
                        <w:rFonts w:ascii="Roboto" w:hAnsi="Roboto"/>
                        <w:sz w:val="18"/>
                        <w:szCs w:val="18"/>
                      </w:rPr>
                      <w:t>24</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EndPr>
      <w:rPr>
        <w:rStyle w:val="PageNumber"/>
      </w:rPr>
    </w:sdtEnd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EC28" w14:textId="77777777" w:rsidR="00BF3BF4" w:rsidRDefault="00BF3BF4">
      <w:r>
        <w:separator/>
      </w:r>
    </w:p>
    <w:p w14:paraId="601C86E2" w14:textId="77777777" w:rsidR="00BF3BF4" w:rsidRDefault="00BF3BF4"/>
  </w:footnote>
  <w:footnote w:type="continuationSeparator" w:id="0">
    <w:p w14:paraId="6A2DBA24" w14:textId="77777777" w:rsidR="00BF3BF4" w:rsidRDefault="00BF3BF4">
      <w:r>
        <w:continuationSeparator/>
      </w:r>
    </w:p>
    <w:p w14:paraId="774AF4F4" w14:textId="77777777" w:rsidR="00BF3BF4" w:rsidRDefault="00BF3BF4"/>
  </w:footnote>
  <w:footnote w:type="continuationNotice" w:id="1">
    <w:p w14:paraId="647209DE" w14:textId="77777777" w:rsidR="00BF3BF4" w:rsidRDefault="00BF3B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4F7E"/>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46E1"/>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3353"/>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0A07"/>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A4C1B"/>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3BF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5FF"/>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29"/>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327D"/>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2.xml><?xml version="1.0" encoding="utf-8"?>
<ds:datastoreItem xmlns:ds="http://schemas.openxmlformats.org/officeDocument/2006/customXml" ds:itemID="{A2860815-7F7E-48F6-8A45-7F9462293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f3ac8-2930-42d2-b7d8-1c05b08aaccf"/>
    <ds:schemaRef ds:uri="e6d78916-ad52-41c2-af37-feddd1943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066f3ac8-2930-42d2-b7d8-1c05b08aaccf"/>
    <ds:schemaRef ds:uri="e6d78916-ad52-41c2-af37-feddd1943769"/>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465</Words>
  <Characters>2306</Characters>
  <Application>Microsoft Office Word</Application>
  <DocSecurity>0</DocSecurity>
  <Lines>67</Lines>
  <Paragraphs>42</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2026-03-24T20:51:00Z</dcterms:created>
  <dcterms:modified xsi:type="dcterms:W3CDTF">2026-04-28T22:11:00Z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y fmtid="{D5CDD505-2E9C-101B-9397-08002B2CF9AE}" pid="7" name="docLang">
    <vt:lpwstr>en</vt:lpwstr>
  </property>
</Properties>
</file>