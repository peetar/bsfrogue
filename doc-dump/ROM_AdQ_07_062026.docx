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36DC0971">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46772F2F" w:rsidR="005D26A6" w:rsidRPr="005967D0" w:rsidRDefault="00366CCB" w:rsidP="000210BB">
                              <w:pPr>
                                <w:pStyle w:val="Title1"/>
                              </w:pPr>
                              <w:r>
                                <w:t>Justification by Faith, Part 2</w:t>
                              </w:r>
                            </w:p>
                            <w:p w14:paraId="52A69CAA" w14:textId="77777777" w:rsidR="00586B6B" w:rsidRPr="00E20D85" w:rsidRDefault="00586B6B" w:rsidP="00E20D85"/>
                            <w:p w14:paraId="5CD51985" w14:textId="08FB851F" w:rsidR="00D756EC" w:rsidRDefault="00366CCB" w:rsidP="00D756EC">
                              <w:pPr>
                                <w:pStyle w:val="ChapterRange"/>
                              </w:pPr>
                              <w:r>
                                <w:t>Romans 4</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08B7BA10"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366CCB">
                                <w:rPr>
                                  <w:rFonts w:ascii="Roboto" w:hAnsi="Roboto"/>
                                  <w:b/>
                                  <w:bCs/>
                                  <w14:numSpacing w14:val="proportional"/>
                                </w:rPr>
                                <w:t>7</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46772F2F" w:rsidR="005D26A6" w:rsidRPr="005967D0" w:rsidRDefault="00366CCB" w:rsidP="000210BB">
                        <w:pPr>
                          <w:pStyle w:val="Title1"/>
                        </w:pPr>
                        <w:r>
                          <w:t>Justification by Faith, Part 2</w:t>
                        </w:r>
                      </w:p>
                      <w:p w14:paraId="52A69CAA" w14:textId="77777777" w:rsidR="00586B6B" w:rsidRPr="00E20D85" w:rsidRDefault="00586B6B" w:rsidP="00E20D85"/>
                      <w:p w14:paraId="5CD51985" w14:textId="08FB851F" w:rsidR="00D756EC" w:rsidRDefault="00366CCB" w:rsidP="00D756EC">
                        <w:pPr>
                          <w:pStyle w:val="ChapterRange"/>
                        </w:pPr>
                        <w:r>
                          <w:t>Romans 4</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08B7BA10"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366CCB">
                          <w:rPr>
                            <w:rFonts w:ascii="Roboto" w:hAnsi="Roboto"/>
                            <w:b/>
                            <w:bCs/>
                            <w14:numSpacing w14:val="proportional"/>
                          </w:rPr>
                          <w:t>7</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2FD87109"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6EF15228" w:rsidR="00F15B67" w:rsidRPr="005967D0" w:rsidRDefault="002D77BB" w:rsidP="00E7406D">
      <w:pPr>
        <w:pStyle w:val="Heading1"/>
      </w:pPr>
      <w:r w:rsidRPr="005967D0">
        <w:t xml:space="preserve">Lesson </w:t>
      </w:r>
      <w:r w:rsidR="00366CCB">
        <w:t>7</w:t>
      </w:r>
      <w:r w:rsidR="00A75A34">
        <w:t xml:space="preserve"> </w:t>
      </w:r>
      <w:r w:rsidRPr="00E7406D">
        <w:t>Questions</w:t>
      </w:r>
    </w:p>
    <w:p w14:paraId="406D19B3" w14:textId="207792F3" w:rsidR="00F15B67" w:rsidRPr="009E5329" w:rsidRDefault="002D77BB" w:rsidP="009E5329">
      <w:pPr>
        <w:pStyle w:val="Heading4"/>
      </w:pPr>
      <w:r w:rsidRPr="005967D0">
        <w:t xml:space="preserve">First Day: Read </w:t>
      </w:r>
      <w:r w:rsidR="0011071D">
        <w:t>the Lesson</w:t>
      </w:r>
      <w:r w:rsidR="009E5329">
        <w:t xml:space="preserve"> </w:t>
      </w:r>
      <w:r w:rsidR="00366CCB">
        <w:t>6</w:t>
      </w:r>
      <w:r w:rsidR="00E74951" w:rsidRPr="005967D0">
        <w:t xml:space="preserve"> </w:t>
      </w:r>
      <w:r w:rsidRPr="005967D0">
        <w:t>Notes.</w:t>
      </w:r>
      <w:r w:rsidR="009E5329">
        <w:t xml:space="preserve"> </w:t>
      </w:r>
    </w:p>
    <w:p w14:paraId="6E6DCD49" w14:textId="264D39AA" w:rsidR="00140872" w:rsidRDefault="00797736" w:rsidP="00366CCB">
      <w:pPr>
        <w:pStyle w:val="DaySummaryItal"/>
      </w:pPr>
      <w:r w:rsidRPr="005967D0">
        <w:t>The notes and lecture fortify the truth of the passage for understanding and application to daily life.</w:t>
      </w:r>
      <w:r w:rsidR="009E5329">
        <w:t xml:space="preserve"> </w:t>
      </w:r>
    </w:p>
    <w:p w14:paraId="03435434" w14:textId="77777777" w:rsidR="00366CCB" w:rsidRDefault="00366CCB" w:rsidP="00366CCB">
      <w:pPr>
        <w:pStyle w:val="Question"/>
      </w:pPr>
      <w:r>
        <w:t>How did the lecture help you understand that all people must come to Christ for salvation?</w:t>
      </w:r>
    </w:p>
    <w:p w14:paraId="4901F8DA" w14:textId="77777777" w:rsidR="00366CCB" w:rsidRDefault="00366CCB" w:rsidP="00366CCB">
      <w:pPr>
        <w:pStyle w:val="writingspacesregular"/>
      </w:pPr>
    </w:p>
    <w:p w14:paraId="6BB4923F" w14:textId="77777777" w:rsidR="00366CCB" w:rsidRDefault="00366CCB" w:rsidP="00366CCB">
      <w:pPr>
        <w:pStyle w:val="Question"/>
      </w:pPr>
      <w:r>
        <w:t>What truth from the notes did you find encouraging or challenging?</w:t>
      </w:r>
    </w:p>
    <w:p w14:paraId="095B5D92" w14:textId="77777777" w:rsidR="00366CCB" w:rsidRDefault="00366CCB" w:rsidP="00366CCB">
      <w:pPr>
        <w:pStyle w:val="writingspacesregular"/>
      </w:pPr>
    </w:p>
    <w:p w14:paraId="1121660F" w14:textId="77777777" w:rsidR="00366CCB" w:rsidRDefault="00366CCB" w:rsidP="00366CCB">
      <w:pPr>
        <w:pStyle w:val="Heading4"/>
      </w:pPr>
      <w:r>
        <w:t>Second Day: Read Romans 4:1-5.</w:t>
      </w:r>
    </w:p>
    <w:p w14:paraId="495513E2" w14:textId="77777777" w:rsidR="00366CCB" w:rsidRDefault="00366CCB" w:rsidP="00366CCB">
      <w:pPr>
        <w:pStyle w:val="DaySummaryItal"/>
      </w:pPr>
      <w:r>
        <w:t>Abraham’s example demonstrates that God justifies the ungodly.</w:t>
      </w:r>
    </w:p>
    <w:p w14:paraId="5FE8950C" w14:textId="77777777" w:rsidR="00366CCB" w:rsidRDefault="00366CCB" w:rsidP="00366CCB">
      <w:pPr>
        <w:pStyle w:val="Question"/>
      </w:pPr>
      <w:r>
        <w:t>Why does Paul say Abraham could not boast before God? (See also Romans 3:27.)</w:t>
      </w:r>
    </w:p>
    <w:p w14:paraId="78AAE64A" w14:textId="77777777" w:rsidR="00366CCB" w:rsidRDefault="00366CCB" w:rsidP="00366CCB">
      <w:pPr>
        <w:pStyle w:val="writingspacesregular"/>
      </w:pPr>
    </w:p>
    <w:p w14:paraId="6CA72D7B" w14:textId="77777777" w:rsidR="00366CCB" w:rsidRDefault="00366CCB" w:rsidP="00366CCB">
      <w:pPr>
        <w:pStyle w:val="Question"/>
      </w:pPr>
      <w:r>
        <w:t>a.</w:t>
      </w:r>
      <w:r>
        <w:tab/>
        <w:t xml:space="preserve">What did Abraham believe? In what ways did he honor God? (See also Genesis 12:1-9; 15:1-6, </w:t>
      </w:r>
      <w:proofErr w:type="gramStart"/>
      <w:r>
        <w:t>18;</w:t>
      </w:r>
      <w:proofErr w:type="gramEnd"/>
      <w:r>
        <w:t xml:space="preserve"> </w:t>
      </w:r>
    </w:p>
    <w:p w14:paraId="4F51AB87" w14:textId="22AD488E" w:rsidR="00366CCB" w:rsidRDefault="00366CCB" w:rsidP="00366CCB">
      <w:pPr>
        <w:pStyle w:val="Question"/>
        <w:numPr>
          <w:ilvl w:val="0"/>
          <w:numId w:val="0"/>
        </w:numPr>
      </w:pPr>
      <w:r>
        <w:tab/>
      </w:r>
      <w:r>
        <w:tab/>
      </w:r>
      <w:r>
        <w:t>17:1-10, 23.)</w:t>
      </w:r>
    </w:p>
    <w:p w14:paraId="0B2E439F" w14:textId="77777777" w:rsidR="00366CCB" w:rsidRDefault="00366CCB" w:rsidP="00366CCB">
      <w:pPr>
        <w:pStyle w:val="writingspacesregular"/>
      </w:pPr>
    </w:p>
    <w:p w14:paraId="08E4DB9E" w14:textId="77777777" w:rsidR="00366CCB" w:rsidRDefault="00366CCB" w:rsidP="00366CCB">
      <w:pPr>
        <w:pStyle w:val="Pointb"/>
      </w:pPr>
      <w:r>
        <w:t>b.</w:t>
      </w:r>
      <w:r>
        <w:tab/>
        <w:t>How does Paul say those who work for wages differ from those who trust God?</w:t>
      </w:r>
    </w:p>
    <w:p w14:paraId="4ECA005C" w14:textId="77777777" w:rsidR="00366CCB" w:rsidRDefault="00366CCB" w:rsidP="00366CCB">
      <w:pPr>
        <w:pStyle w:val="writingspacesregular"/>
      </w:pPr>
    </w:p>
    <w:p w14:paraId="367C9999" w14:textId="77777777" w:rsidR="00366CCB" w:rsidRDefault="00366CCB" w:rsidP="00366CCB">
      <w:pPr>
        <w:pStyle w:val="Question"/>
      </w:pPr>
      <w:r>
        <w:t>What does your life reveal about your beliefs about God and reflect about your relationship with Him?</w:t>
      </w:r>
    </w:p>
    <w:p w14:paraId="651D43B1" w14:textId="77777777" w:rsidR="00366CCB" w:rsidRDefault="00366CCB" w:rsidP="00366CCB">
      <w:pPr>
        <w:pStyle w:val="writingspacesregular"/>
      </w:pPr>
    </w:p>
    <w:p w14:paraId="2EBAD796" w14:textId="77777777" w:rsidR="00366CCB" w:rsidRDefault="00366CCB" w:rsidP="00366CCB">
      <w:pPr>
        <w:pStyle w:val="Heading4"/>
      </w:pPr>
      <w:r>
        <w:t>Third Day: Read Romans 4:6-8.</w:t>
      </w:r>
    </w:p>
    <w:p w14:paraId="50ED59C0" w14:textId="77777777" w:rsidR="00366CCB" w:rsidRDefault="00366CCB" w:rsidP="00366CCB">
      <w:pPr>
        <w:pStyle w:val="DaySummaryItal"/>
      </w:pPr>
      <w:r>
        <w:t>David’s example demonstrates that God forgives and covers sin.</w:t>
      </w:r>
    </w:p>
    <w:p w14:paraId="3C9906CC" w14:textId="77777777" w:rsidR="00366CCB" w:rsidRDefault="00366CCB" w:rsidP="00366CCB">
      <w:pPr>
        <w:pStyle w:val="Question"/>
      </w:pPr>
      <w:r>
        <w:t>Read 2 Samuel 11–12 and Psalms 32; 51. How did David learn the truth Paul quoted from Psalm 32?</w:t>
      </w:r>
    </w:p>
    <w:p w14:paraId="55A6971A" w14:textId="77777777" w:rsidR="00366CCB" w:rsidRDefault="00366CCB" w:rsidP="00366CCB">
      <w:pPr>
        <w:pStyle w:val="writingspacesregular"/>
      </w:pPr>
    </w:p>
    <w:p w14:paraId="72FF95DC" w14:textId="77777777" w:rsidR="00366CCB" w:rsidRDefault="00366CCB" w:rsidP="00366CCB">
      <w:pPr>
        <w:pStyle w:val="Question"/>
      </w:pPr>
      <w:r>
        <w:t>a.</w:t>
      </w:r>
      <w:r>
        <w:tab/>
        <w:t>What do you learn from David’s experience with God concerning his sin?</w:t>
      </w:r>
    </w:p>
    <w:p w14:paraId="52251BD2" w14:textId="77777777" w:rsidR="00366CCB" w:rsidRDefault="00366CCB" w:rsidP="00366CCB">
      <w:pPr>
        <w:pStyle w:val="writingspacesregular"/>
      </w:pPr>
    </w:p>
    <w:p w14:paraId="74A92DB7" w14:textId="77777777" w:rsidR="00366CCB" w:rsidRDefault="00366CCB" w:rsidP="00366CCB">
      <w:pPr>
        <w:pStyle w:val="Pointb"/>
      </w:pPr>
      <w:r>
        <w:t>b.</w:t>
      </w:r>
      <w:r>
        <w:tab/>
        <w:t xml:space="preserve"> How can these verses help someone struggling with guilt from past or present sin?</w:t>
      </w:r>
    </w:p>
    <w:p w14:paraId="194BAAF0" w14:textId="77777777" w:rsidR="00366CCB" w:rsidRDefault="00366CCB" w:rsidP="00366CCB">
      <w:pPr>
        <w:pStyle w:val="writingspacesregular"/>
      </w:pPr>
    </w:p>
    <w:p w14:paraId="06E96A6B" w14:textId="77777777" w:rsidR="00366CCB" w:rsidRDefault="00366CCB" w:rsidP="00366CCB">
      <w:pPr>
        <w:pStyle w:val="Question"/>
      </w:pPr>
      <w:r>
        <w:t>Spend time reflecting on your specific sins that God has counted against Christ. How will you thank Jesus for bearing your sins on the cross? Share with your group a time when you experienced the joy of God’s forgiveness.</w:t>
      </w:r>
    </w:p>
    <w:p w14:paraId="43A44B4F" w14:textId="77777777" w:rsidR="00366CCB" w:rsidRDefault="00366CCB" w:rsidP="00366CCB">
      <w:pPr>
        <w:pStyle w:val="writingspacesregular"/>
      </w:pPr>
    </w:p>
    <w:p w14:paraId="10E9F7A2" w14:textId="77777777" w:rsidR="00366CCB" w:rsidRDefault="00366CCB" w:rsidP="00366CCB">
      <w:pPr>
        <w:pStyle w:val="Heading4"/>
      </w:pPr>
      <w:r>
        <w:lastRenderedPageBreak/>
        <w:t>Fourth Day: Read Romans 4:9-15.</w:t>
      </w:r>
    </w:p>
    <w:p w14:paraId="7ACDC4D6" w14:textId="77777777" w:rsidR="00366CCB" w:rsidRDefault="00366CCB" w:rsidP="00366CCB">
      <w:pPr>
        <w:pStyle w:val="DaySummaryItal"/>
      </w:pPr>
      <w:r>
        <w:t>Righteousness comes by faith.</w:t>
      </w:r>
    </w:p>
    <w:p w14:paraId="43052E6B" w14:textId="77777777" w:rsidR="00366CCB" w:rsidRDefault="00366CCB" w:rsidP="00366CCB">
      <w:pPr>
        <w:pStyle w:val="Question"/>
      </w:pPr>
      <w:r>
        <w:t xml:space="preserve">Read Genesis 15:1-6; 17:10-14, 24-27; and Galatians 3:15-18. Why is this sequence of events important </w:t>
      </w:r>
      <w:proofErr w:type="gramStart"/>
      <w:r>
        <w:t>in regard to</w:t>
      </w:r>
      <w:proofErr w:type="gramEnd"/>
      <w:r>
        <w:t xml:space="preserve"> God’s declaration of righteousness?</w:t>
      </w:r>
    </w:p>
    <w:p w14:paraId="38D28F45" w14:textId="77777777" w:rsidR="00366CCB" w:rsidRDefault="00366CCB" w:rsidP="00366CCB">
      <w:pPr>
        <w:pStyle w:val="writingspacesregular"/>
      </w:pPr>
    </w:p>
    <w:p w14:paraId="2BC9BC12" w14:textId="77777777" w:rsidR="00366CCB" w:rsidRDefault="00366CCB" w:rsidP="00366CCB">
      <w:pPr>
        <w:pStyle w:val="Question"/>
      </w:pPr>
      <w:r>
        <w:t>a.</w:t>
      </w:r>
      <w:r>
        <w:tab/>
        <w:t xml:space="preserve">What happens when a person depends on good behavior or outward religious observances as a </w:t>
      </w:r>
    </w:p>
    <w:p w14:paraId="00CF2017" w14:textId="0209FA52" w:rsidR="00366CCB" w:rsidRDefault="00366CCB" w:rsidP="00366CCB">
      <w:pPr>
        <w:pStyle w:val="Question"/>
        <w:numPr>
          <w:ilvl w:val="0"/>
          <w:numId w:val="0"/>
        </w:numPr>
      </w:pPr>
      <w:r>
        <w:tab/>
      </w:r>
      <w:r>
        <w:tab/>
      </w:r>
      <w:r>
        <w:t>measure of righteousness?</w:t>
      </w:r>
    </w:p>
    <w:p w14:paraId="250EB38D" w14:textId="77777777" w:rsidR="00366CCB" w:rsidRDefault="00366CCB" w:rsidP="00366CCB">
      <w:pPr>
        <w:pStyle w:val="writingspacesregular"/>
      </w:pPr>
    </w:p>
    <w:p w14:paraId="400AED9C" w14:textId="77777777" w:rsidR="00366CCB" w:rsidRDefault="00366CCB" w:rsidP="00366CCB">
      <w:pPr>
        <w:pStyle w:val="Pointb"/>
      </w:pPr>
      <w:r>
        <w:t xml:space="preserve">b. </w:t>
      </w:r>
      <w:r>
        <w:tab/>
        <w:t>Explain the value of upright living, or following “in the footsteps of the faith that our father Abraham had.”</w:t>
      </w:r>
    </w:p>
    <w:p w14:paraId="7E4A404A" w14:textId="77777777" w:rsidR="00366CCB" w:rsidRDefault="00366CCB" w:rsidP="00366CCB">
      <w:pPr>
        <w:pStyle w:val="writingspacesregular"/>
      </w:pPr>
    </w:p>
    <w:p w14:paraId="01914B7A" w14:textId="77777777" w:rsidR="00366CCB" w:rsidRDefault="00366CCB" w:rsidP="00366CCB">
      <w:pPr>
        <w:pStyle w:val="Question"/>
      </w:pPr>
      <w:r>
        <w:t>Do you believe you are righteous in God’s eyes? Why or why not?</w:t>
      </w:r>
    </w:p>
    <w:p w14:paraId="3E092CB6" w14:textId="77777777" w:rsidR="00366CCB" w:rsidRDefault="00366CCB" w:rsidP="00366CCB">
      <w:pPr>
        <w:pStyle w:val="writingspacesregular"/>
      </w:pPr>
    </w:p>
    <w:p w14:paraId="01050E1A" w14:textId="77777777" w:rsidR="00366CCB" w:rsidRDefault="00366CCB" w:rsidP="00366CCB">
      <w:pPr>
        <w:pStyle w:val="Heading4"/>
      </w:pPr>
      <w:r>
        <w:t>Fifth Day: Read Romans 4:16-25.</w:t>
      </w:r>
    </w:p>
    <w:p w14:paraId="39FA9B11" w14:textId="77777777" w:rsidR="00366CCB" w:rsidRDefault="00366CCB" w:rsidP="00366CCB">
      <w:pPr>
        <w:pStyle w:val="DaySummaryItal"/>
      </w:pPr>
      <w:r>
        <w:t>God made Abraham the father of all who believe.</w:t>
      </w:r>
    </w:p>
    <w:p w14:paraId="5E1BA7AD" w14:textId="77777777" w:rsidR="00366CCB" w:rsidRDefault="00366CCB" w:rsidP="00366CCB">
      <w:pPr>
        <w:pStyle w:val="Question"/>
      </w:pPr>
      <w:r>
        <w:t>Who are Abraham’s offspring, and how does God’s guaranteed promise come to them?</w:t>
      </w:r>
    </w:p>
    <w:p w14:paraId="65FC8E9B" w14:textId="77777777" w:rsidR="00366CCB" w:rsidRDefault="00366CCB" w:rsidP="00366CCB">
      <w:pPr>
        <w:pStyle w:val="writingspacesregular"/>
      </w:pPr>
    </w:p>
    <w:p w14:paraId="24F7CCB1" w14:textId="77777777" w:rsidR="00366CCB" w:rsidRDefault="00366CCB" w:rsidP="00366CCB">
      <w:pPr>
        <w:pStyle w:val="Question"/>
      </w:pPr>
      <w:r>
        <w:t>a.</w:t>
      </w:r>
      <w:r>
        <w:tab/>
        <w:t>What do these verses say about Abraham’s faith, and what stands out most to you?</w:t>
      </w:r>
    </w:p>
    <w:p w14:paraId="517469DB" w14:textId="77777777" w:rsidR="00366CCB" w:rsidRDefault="00366CCB" w:rsidP="00366CCB">
      <w:pPr>
        <w:pStyle w:val="writingspacesregular"/>
      </w:pPr>
    </w:p>
    <w:p w14:paraId="7A0DE24D" w14:textId="77777777" w:rsidR="00366CCB" w:rsidRDefault="00366CCB" w:rsidP="00366CCB">
      <w:pPr>
        <w:pStyle w:val="Pointb"/>
      </w:pPr>
      <w:r>
        <w:t>b.</w:t>
      </w:r>
      <w:r>
        <w:tab/>
        <w:t xml:space="preserve">What happened with Abraham’s faith as he awaited the </w:t>
      </w:r>
      <w:r w:rsidRPr="00366CCB">
        <w:t>fulfillment</w:t>
      </w:r>
      <w:r>
        <w:t xml:space="preserve"> of God’s promise?</w:t>
      </w:r>
    </w:p>
    <w:p w14:paraId="01AFABD2" w14:textId="77777777" w:rsidR="00366CCB" w:rsidRDefault="00366CCB" w:rsidP="00366CCB">
      <w:pPr>
        <w:pStyle w:val="writingspacesregular"/>
      </w:pPr>
    </w:p>
    <w:p w14:paraId="4B5F56E7" w14:textId="77777777" w:rsidR="00366CCB" w:rsidRDefault="00366CCB" w:rsidP="00366CCB">
      <w:pPr>
        <w:pStyle w:val="Question"/>
      </w:pPr>
      <w:r>
        <w:t>What do the words “it was credited to him as righteousness” mean for believers today, and how does this truth impact you?</w:t>
      </w:r>
    </w:p>
    <w:p w14:paraId="2395BDEE" w14:textId="77777777" w:rsidR="00366CCB" w:rsidRDefault="00366CCB" w:rsidP="00366CCB">
      <w:pPr>
        <w:pStyle w:val="writingspacesregular"/>
      </w:pPr>
    </w:p>
    <w:p w14:paraId="42A40E0E" w14:textId="77777777" w:rsidR="00366CCB" w:rsidRDefault="00366CCB" w:rsidP="00366CCB">
      <w:pPr>
        <w:pStyle w:val="Question"/>
      </w:pPr>
      <w:r>
        <w:t xml:space="preserve">How has God worked through a hopeless </w:t>
      </w:r>
      <w:r w:rsidRPr="00366CCB">
        <w:t>situation</w:t>
      </w:r>
      <w:r>
        <w:t xml:space="preserve"> to strengthen your faith?</w:t>
      </w:r>
    </w:p>
    <w:p w14:paraId="2ABC0A93" w14:textId="77777777" w:rsidR="00366CCB" w:rsidRDefault="00366CCB" w:rsidP="00366CCB">
      <w:pPr>
        <w:pStyle w:val="writingspacesregular"/>
      </w:pPr>
    </w:p>
    <w:p w14:paraId="0AEE7AEE" w14:textId="77777777" w:rsidR="00366CCB" w:rsidRDefault="00366CCB" w:rsidP="00366CCB">
      <w:pPr>
        <w:pStyle w:val="Heading4"/>
      </w:pPr>
      <w:r>
        <w:t>Sixth Day: Review Romans 4.</w:t>
      </w:r>
    </w:p>
    <w:p w14:paraId="79EEA18C" w14:textId="77777777" w:rsidR="00366CCB" w:rsidRDefault="00366CCB" w:rsidP="00366CCB">
      <w:pPr>
        <w:pStyle w:val="DaySummaryItal"/>
      </w:pPr>
      <w:r>
        <w:t>God gives Christ’s righteousness to those who believe in Him.</w:t>
      </w:r>
    </w:p>
    <w:p w14:paraId="52B874B0" w14:textId="77777777" w:rsidR="00366CCB" w:rsidRDefault="00366CCB" w:rsidP="00366CCB">
      <w:pPr>
        <w:pStyle w:val="Question"/>
      </w:pPr>
      <w:r>
        <w:t>As you review Romans 4, pay special attention to the places that the terms “credited” and “blessed” are mentioned. What have you learned this week about the way God justifies His people, and what influence does this truth have on your life?</w:t>
      </w:r>
    </w:p>
    <w:p w14:paraId="0961754F" w14:textId="77777777" w:rsidR="00366CCB" w:rsidRDefault="00366CCB" w:rsidP="00366CCB">
      <w:pPr>
        <w:pStyle w:val="writingspacesregular"/>
      </w:pPr>
    </w:p>
    <w:p w14:paraId="05695160" w14:textId="7ADE045A" w:rsidR="00140872" w:rsidRDefault="00366CCB" w:rsidP="00366CCB">
      <w:pPr>
        <w:pStyle w:val="DaySummaryItal"/>
      </w:pPr>
      <w:r>
        <w:t>Homiletics for Group and Administrative Leaders: Romans 4</w:t>
      </w:r>
    </w:p>
    <w:p w14:paraId="609719C6" w14:textId="136AEF55" w:rsidR="00140872" w:rsidRPr="005967D0" w:rsidRDefault="00140872" w:rsidP="00366CCB">
      <w:pPr>
        <w:pStyle w:val="writingspacesregular"/>
        <w:sectPr w:rsidR="0014087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98D98" w14:textId="77777777" w:rsidR="008739D3" w:rsidRDefault="008739D3">
      <w:r>
        <w:separator/>
      </w:r>
    </w:p>
    <w:p w14:paraId="6639D09D" w14:textId="77777777" w:rsidR="008739D3" w:rsidRDefault="008739D3"/>
  </w:endnote>
  <w:endnote w:type="continuationSeparator" w:id="0">
    <w:p w14:paraId="04C6B76E" w14:textId="77777777" w:rsidR="008739D3" w:rsidRDefault="008739D3">
      <w:r>
        <w:continuationSeparator/>
      </w:r>
    </w:p>
    <w:p w14:paraId="5677BC58" w14:textId="77777777" w:rsidR="008739D3" w:rsidRDefault="008739D3"/>
  </w:endnote>
  <w:endnote w:type="continuationNotice" w:id="1">
    <w:p w14:paraId="5FEAEAAE" w14:textId="77777777" w:rsidR="008739D3" w:rsidRDefault="008739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1BFDD239"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366CCB">
                            <w:rPr>
                              <w:rFonts w:ascii="Roboto" w:hAnsi="Roboto"/>
                              <w:sz w:val="18"/>
                              <w:szCs w:val="18"/>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1BFDD239"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366CCB">
                      <w:rPr>
                        <w:rFonts w:ascii="Roboto" w:hAnsi="Roboto"/>
                        <w:sz w:val="18"/>
                        <w:szCs w:val="18"/>
                      </w:rPr>
                      <w:t>7</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5C02D" w14:textId="77777777" w:rsidR="008739D3" w:rsidRDefault="008739D3">
      <w:r>
        <w:separator/>
      </w:r>
    </w:p>
    <w:p w14:paraId="7A5A357E" w14:textId="77777777" w:rsidR="008739D3" w:rsidRDefault="008739D3"/>
  </w:footnote>
  <w:footnote w:type="continuationSeparator" w:id="0">
    <w:p w14:paraId="6455CE2F" w14:textId="77777777" w:rsidR="008739D3" w:rsidRDefault="008739D3">
      <w:r>
        <w:continuationSeparator/>
      </w:r>
    </w:p>
    <w:p w14:paraId="4AD3DF07" w14:textId="77777777" w:rsidR="008739D3" w:rsidRDefault="008739D3"/>
  </w:footnote>
  <w:footnote w:type="continuationNotice" w:id="1">
    <w:p w14:paraId="0E3A6FE7" w14:textId="77777777" w:rsidR="008739D3" w:rsidRDefault="008739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6CCB"/>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0F9C"/>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B6B"/>
    <w:rsid w:val="00593E82"/>
    <w:rsid w:val="00594404"/>
    <w:rsid w:val="005967D0"/>
    <w:rsid w:val="00597139"/>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9D3"/>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676E"/>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2.xml><?xml version="1.0" encoding="utf-8"?>
<ds:datastoreItem xmlns:ds="http://schemas.openxmlformats.org/officeDocument/2006/customXml" ds:itemID="{3E60FA8F-BFCC-468F-AC76-DD3ED7953AE4}"/>
</file>

<file path=customXml/itemProps3.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4.xml><?xml version="1.0" encoding="utf-8"?>
<ds:datastoreItem xmlns:ds="http://schemas.openxmlformats.org/officeDocument/2006/customXml" ds:itemID="{A48583BB-6239-4D9C-B616-0C58BCFCB2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491</Words>
  <Characters>2323</Characters>
  <Application>Microsoft Office Word</Application>
  <DocSecurity>0</DocSecurity>
  <Lines>89</Lines>
  <Paragraphs>66</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2026-03-24T20:49:00Z</dcterms:created>
  <dcterms:modified xsi:type="dcterms:W3CDTF">2026-04-06T19:19:00Z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