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10137AF5">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329B685B" w:rsidR="005D26A6" w:rsidRPr="005967D0" w:rsidRDefault="004F0793" w:rsidP="000210BB">
                              <w:pPr>
                                <w:pStyle w:val="Title1"/>
                              </w:pPr>
                              <w:r>
                                <w:t>No One Righteous</w:t>
                              </w:r>
                            </w:p>
                            <w:p w14:paraId="52A69CAA" w14:textId="77777777" w:rsidR="00586B6B" w:rsidRPr="00E20D85" w:rsidRDefault="00586B6B" w:rsidP="00E20D85"/>
                            <w:p w14:paraId="5CD51985" w14:textId="630FFB83" w:rsidR="00D756EC" w:rsidRDefault="004F0793" w:rsidP="00D756EC">
                              <w:pPr>
                                <w:pStyle w:val="ChapterRange"/>
                              </w:pPr>
                              <w:r>
                                <w:t>Romans 3:1-20</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02755CD"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4F0793">
                                <w:rPr>
                                  <w:rFonts w:ascii="Roboto" w:hAnsi="Roboto"/>
                                  <w:b/>
                                  <w:bCs/>
                                  <w14:numSpacing w14:val="proportional"/>
                                </w:rPr>
                                <w:t>4</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329B685B" w:rsidR="005D26A6" w:rsidRPr="005967D0" w:rsidRDefault="004F0793" w:rsidP="000210BB">
                        <w:pPr>
                          <w:pStyle w:val="Title1"/>
                        </w:pPr>
                        <w:r>
                          <w:t>No One Righteous</w:t>
                        </w:r>
                      </w:p>
                      <w:p w14:paraId="52A69CAA" w14:textId="77777777" w:rsidR="00586B6B" w:rsidRPr="00E20D85" w:rsidRDefault="00586B6B" w:rsidP="00E20D85"/>
                      <w:p w14:paraId="5CD51985" w14:textId="630FFB83" w:rsidR="00D756EC" w:rsidRDefault="004F0793" w:rsidP="00D756EC">
                        <w:pPr>
                          <w:pStyle w:val="ChapterRange"/>
                        </w:pPr>
                        <w:r>
                          <w:t>Romans 3:1-20</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02755CD"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4F0793">
                          <w:rPr>
                            <w:rFonts w:ascii="Roboto" w:hAnsi="Roboto"/>
                            <w:b/>
                            <w:bCs/>
                            <w14:numSpacing w14:val="proportional"/>
                          </w:rPr>
                          <w:t>4</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6A06DD70"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237C9350" w:rsidR="00F15B67" w:rsidRPr="005967D0" w:rsidRDefault="002D77BB" w:rsidP="00E7406D">
      <w:pPr>
        <w:pStyle w:val="Heading1"/>
      </w:pPr>
      <w:r w:rsidRPr="005967D0">
        <w:t xml:space="preserve">Lesson </w:t>
      </w:r>
      <w:r w:rsidR="004F0793">
        <w:t>4</w:t>
      </w:r>
      <w:r w:rsidR="00A75A34">
        <w:t xml:space="preserve"> </w:t>
      </w:r>
      <w:r w:rsidRPr="00E7406D">
        <w:t>Questions</w:t>
      </w:r>
    </w:p>
    <w:p w14:paraId="406D19B3" w14:textId="2296AE3D" w:rsidR="00F15B67" w:rsidRPr="009E5329" w:rsidRDefault="002D77BB" w:rsidP="009E5329">
      <w:pPr>
        <w:pStyle w:val="Heading4"/>
      </w:pPr>
      <w:r w:rsidRPr="005967D0">
        <w:t xml:space="preserve">First Day: Read </w:t>
      </w:r>
      <w:r w:rsidR="0011071D">
        <w:t>the Lesson</w:t>
      </w:r>
      <w:r w:rsidR="009E5329">
        <w:t xml:space="preserve"> </w:t>
      </w:r>
      <w:r w:rsidR="004F0793">
        <w:t>3</w:t>
      </w:r>
      <w:r w:rsidR="00E74951" w:rsidRPr="005967D0">
        <w:t xml:space="preserve"> </w:t>
      </w:r>
      <w:r w:rsidRPr="005967D0">
        <w:t>Notes.</w:t>
      </w:r>
      <w:r w:rsidR="009E5329">
        <w:t xml:space="preserve"> </w:t>
      </w:r>
    </w:p>
    <w:p w14:paraId="347FD0C7" w14:textId="08A30141" w:rsidR="00797736" w:rsidRPr="005967D0" w:rsidRDefault="00797736" w:rsidP="00797736">
      <w:pPr>
        <w:pStyle w:val="DaySummaryItal"/>
        <w:rPr>
          <w:sz w:val="24"/>
          <w:szCs w:val="24"/>
        </w:rPr>
      </w:pPr>
      <w:r w:rsidRPr="005967D0">
        <w:t>The notes and lecture fortify the truth of the passage for understanding and application to daily life.</w:t>
      </w:r>
      <w:r w:rsidR="009E5329">
        <w:t xml:space="preserve"> </w:t>
      </w:r>
    </w:p>
    <w:p w14:paraId="0B4C18E2" w14:textId="77777777" w:rsidR="004F0793" w:rsidRDefault="004F0793" w:rsidP="00B21D6B">
      <w:pPr>
        <w:pStyle w:val="Question"/>
      </w:pPr>
      <w:r>
        <w:t>What points from the lecture stirred your thinking about humanity’s inexcusable sin before God?</w:t>
      </w:r>
    </w:p>
    <w:p w14:paraId="016349CE" w14:textId="77777777" w:rsidR="004F0793" w:rsidRDefault="004F0793" w:rsidP="004F0793">
      <w:pPr>
        <w:pStyle w:val="writingspacesregular"/>
      </w:pPr>
    </w:p>
    <w:p w14:paraId="5913240C" w14:textId="77777777" w:rsidR="004F0793" w:rsidRDefault="004F0793" w:rsidP="00B21D6B">
      <w:pPr>
        <w:pStyle w:val="Question"/>
      </w:pPr>
      <w:r>
        <w:t>How did the notes speak to you in a new way regarding God’s judgment of believers and unbelievers?</w:t>
      </w:r>
    </w:p>
    <w:p w14:paraId="4E5AD3C0" w14:textId="77777777" w:rsidR="004F0793" w:rsidRDefault="004F0793" w:rsidP="004F0793">
      <w:pPr>
        <w:pStyle w:val="writingspacesregular"/>
      </w:pPr>
    </w:p>
    <w:p w14:paraId="0D7A4791" w14:textId="77777777" w:rsidR="004F0793" w:rsidRDefault="004F0793" w:rsidP="00B21D6B">
      <w:pPr>
        <w:pStyle w:val="Heading4"/>
      </w:pPr>
      <w:r>
        <w:t>Second Day: Read Romans 3:1-4.</w:t>
      </w:r>
    </w:p>
    <w:p w14:paraId="27183ED9" w14:textId="77777777" w:rsidR="004F0793" w:rsidRDefault="004F0793" w:rsidP="00B21D6B">
      <w:pPr>
        <w:pStyle w:val="DaySummaryItal"/>
      </w:pPr>
      <w:r>
        <w:t>Paul responded to objections about God’s faithfulness.</w:t>
      </w:r>
    </w:p>
    <w:p w14:paraId="5BCBBD68" w14:textId="77777777" w:rsidR="00B21D6B" w:rsidRDefault="004F0793" w:rsidP="00B21D6B">
      <w:pPr>
        <w:pStyle w:val="Question"/>
      </w:pPr>
      <w:r>
        <w:t>a.</w:t>
      </w:r>
      <w:r>
        <w:tab/>
        <w:t xml:space="preserve">What advantages might Jews have claimed because they were entrusted with God’s very words? </w:t>
      </w:r>
    </w:p>
    <w:p w14:paraId="682FD502" w14:textId="7D8EA844" w:rsidR="004F0793" w:rsidRDefault="00B21D6B" w:rsidP="00B21D6B">
      <w:pPr>
        <w:pStyle w:val="Question"/>
        <w:numPr>
          <w:ilvl w:val="0"/>
          <w:numId w:val="0"/>
        </w:numPr>
        <w:ind w:left="360"/>
      </w:pPr>
      <w:r>
        <w:tab/>
      </w:r>
      <w:r>
        <w:tab/>
      </w:r>
      <w:r w:rsidR="004F0793">
        <w:t>(See also Romans 2:6-29.)</w:t>
      </w:r>
    </w:p>
    <w:p w14:paraId="0E0BA730" w14:textId="77777777" w:rsidR="004F0793" w:rsidRDefault="004F0793" w:rsidP="004F0793">
      <w:pPr>
        <w:pStyle w:val="writingspacesregular"/>
      </w:pPr>
    </w:p>
    <w:p w14:paraId="7019A0C5" w14:textId="03298DD7" w:rsidR="004F0793" w:rsidRDefault="004F0793" w:rsidP="00B21D6B">
      <w:pPr>
        <w:pStyle w:val="Pointb"/>
      </w:pPr>
      <w:r>
        <w:t>b.</w:t>
      </w:r>
      <w:r>
        <w:tab/>
        <w:t>How does God’s Word offer spiritual advantages? What other spiritual advantages do believers enjoy?</w:t>
      </w:r>
    </w:p>
    <w:p w14:paraId="7019A0C5" w14:textId="03298DD7" w:rsidR="004F0793" w:rsidRDefault="004F0793" w:rsidP="004F0793">
      <w:pPr>
        <w:pStyle w:val="writingspacesregular"/>
      </w:pPr>
    </w:p>
    <w:p w14:paraId="7019A0C5" w14:textId="03298DD7" w:rsidR="004F0793" w:rsidRDefault="004F0793" w:rsidP="00B21D6B">
      <w:pPr>
        <w:pStyle w:val="Question"/>
      </w:pPr>
      <w:r>
        <w:t xml:space="preserve">How do God’s </w:t>
      </w:r>
      <w:proofErr w:type="gramStart"/>
      <w:r>
        <w:t>promises</w:t>
      </w:r>
      <w:proofErr w:type="gramEnd"/>
      <w:r>
        <w:t xml:space="preserve"> to the Jews help you understand God’s faithfulness mentioned in Romans 3:3-4? (See also Genesis 12:1-7; Deuteronomy 30:15-20; Jeremiah 31:35-37; and other verses you know.)</w:t>
      </w:r>
    </w:p>
    <w:p w14:paraId="1D73BE19" w14:textId="77777777" w:rsidR="004F0793" w:rsidRDefault="004F0793" w:rsidP="004F0793">
      <w:pPr>
        <w:pStyle w:val="writingspacesregular"/>
      </w:pPr>
    </w:p>
    <w:p w14:paraId="1D73BE19" w14:textId="77777777" w:rsidR="00B21D6B" w:rsidRDefault="004F0793" w:rsidP="00B21D6B">
      <w:pPr>
        <w:pStyle w:val="Question"/>
      </w:pPr>
      <w:r>
        <w:t>a.</w:t>
      </w:r>
      <w:r>
        <w:tab/>
        <w:t xml:space="preserve">From Psalm 51:1-6; John 3:18-19; and James 1:13-14, who is responsible for a person’s sin and </w:t>
      </w:r>
    </w:p>
    <w:p w14:paraId="22399895" w14:textId="20E7BC54" w:rsidR="004F0793" w:rsidRDefault="00B21D6B" w:rsidP="00B21D6B">
      <w:pPr>
        <w:pStyle w:val="Question"/>
        <w:numPr>
          <w:ilvl w:val="0"/>
          <w:numId w:val="0"/>
        </w:numPr>
      </w:pPr>
      <w:r>
        <w:tab/>
      </w:r>
      <w:r>
        <w:tab/>
      </w:r>
      <w:r w:rsidR="004F0793">
        <w:t>unbelief?</w:t>
      </w:r>
    </w:p>
    <w:p w14:paraId="169F5F14" w14:textId="77777777" w:rsidR="004F0793" w:rsidRDefault="004F0793" w:rsidP="004F0793">
      <w:pPr>
        <w:pStyle w:val="writingspacesregular"/>
      </w:pPr>
    </w:p>
    <w:p w14:paraId="7B0F38A9" w14:textId="77777777" w:rsidR="004F0793" w:rsidRDefault="004F0793" w:rsidP="00B21D6B">
      <w:pPr>
        <w:pStyle w:val="Pointb"/>
      </w:pPr>
      <w:r>
        <w:t>b.</w:t>
      </w:r>
      <w:r>
        <w:tab/>
        <w:t>How does this truth impact your view of your own sin, and how can you pray for God’s help?</w:t>
      </w:r>
    </w:p>
    <w:p w14:paraId="11FDA6A8" w14:textId="77777777" w:rsidR="004F0793" w:rsidRDefault="004F0793" w:rsidP="004F0793">
      <w:pPr>
        <w:pStyle w:val="writingspacesregular"/>
      </w:pPr>
    </w:p>
    <w:p w14:paraId="4AEF26DD" w14:textId="77777777" w:rsidR="004F0793" w:rsidRDefault="004F0793" w:rsidP="00B21D6B">
      <w:pPr>
        <w:pStyle w:val="Heading4"/>
      </w:pPr>
      <w:r>
        <w:t>Third Day: Read Romans 3:5-8.</w:t>
      </w:r>
    </w:p>
    <w:p w14:paraId="53B2D017" w14:textId="77777777" w:rsidR="004F0793" w:rsidRDefault="004F0793" w:rsidP="00B21D6B">
      <w:pPr>
        <w:pStyle w:val="DaySummaryItal"/>
      </w:pPr>
      <w:r>
        <w:t>Paul responded to objections about God’s justice.</w:t>
      </w:r>
    </w:p>
    <w:p w14:paraId="0DE5DA1A" w14:textId="77777777" w:rsidR="004F0793" w:rsidRDefault="004F0793" w:rsidP="00B21D6B">
      <w:pPr>
        <w:pStyle w:val="Question"/>
      </w:pPr>
      <w:r>
        <w:t>a.</w:t>
      </w:r>
      <w:r>
        <w:tab/>
        <w:t>What “human argument” did Paul expose as wrong?</w:t>
      </w:r>
    </w:p>
    <w:p w14:paraId="45ECBF75" w14:textId="77777777" w:rsidR="004F0793" w:rsidRDefault="004F0793" w:rsidP="004F0793">
      <w:pPr>
        <w:pStyle w:val="writingspacesregular"/>
      </w:pPr>
    </w:p>
    <w:p w14:paraId="2679C532" w14:textId="77777777" w:rsidR="004F0793" w:rsidRDefault="004F0793" w:rsidP="00B21D6B">
      <w:pPr>
        <w:pStyle w:val="Pointb"/>
      </w:pPr>
      <w:r>
        <w:t>b.</w:t>
      </w:r>
      <w:r>
        <w:tab/>
        <w:t>Why is God’s wrath justified? (See also Romans 1:18-32; 2:1-5.)</w:t>
      </w:r>
    </w:p>
    <w:p w14:paraId="288ED2E7" w14:textId="77777777" w:rsidR="004F0793" w:rsidRDefault="004F0793" w:rsidP="004F0793">
      <w:pPr>
        <w:pStyle w:val="writingspacesregular"/>
      </w:pPr>
    </w:p>
    <w:p w14:paraId="33B5B542" w14:textId="77777777" w:rsidR="00B21D6B" w:rsidRDefault="004F0793" w:rsidP="00B21D6B">
      <w:pPr>
        <w:pStyle w:val="Question"/>
      </w:pPr>
      <w:r>
        <w:t>a.</w:t>
      </w:r>
      <w:r>
        <w:tab/>
        <w:t xml:space="preserve">What does Paul’s response to this human argument reveal about the people who believe it? (See </w:t>
      </w:r>
    </w:p>
    <w:p w14:paraId="0A3DA331" w14:textId="1C4A9ACD" w:rsidR="004F0793" w:rsidRDefault="00B21D6B" w:rsidP="00B21D6B">
      <w:pPr>
        <w:pStyle w:val="Question"/>
        <w:numPr>
          <w:ilvl w:val="0"/>
          <w:numId w:val="0"/>
        </w:numPr>
        <w:ind w:left="360"/>
      </w:pPr>
      <w:r>
        <w:lastRenderedPageBreak/>
        <w:tab/>
      </w:r>
      <w:r>
        <w:tab/>
      </w:r>
      <w:proofErr w:type="gramStart"/>
      <w:r w:rsidR="004F0793">
        <w:t>also</w:t>
      </w:r>
      <w:proofErr w:type="gramEnd"/>
      <w:r w:rsidR="004F0793">
        <w:t xml:space="preserve"> Luke 6:46.)</w:t>
      </w:r>
    </w:p>
    <w:p w14:paraId="79AA35E9" w14:textId="77777777" w:rsidR="004F0793" w:rsidRDefault="004F0793" w:rsidP="004F0793">
      <w:pPr>
        <w:pStyle w:val="writingspacesregular"/>
      </w:pPr>
    </w:p>
    <w:p w14:paraId="11E324CF" w14:textId="77777777" w:rsidR="004F0793" w:rsidRDefault="004F0793" w:rsidP="00B21D6B">
      <w:pPr>
        <w:pStyle w:val="Pointb"/>
      </w:pPr>
      <w:r>
        <w:t>b.</w:t>
      </w:r>
      <w:r>
        <w:tab/>
        <w:t>What human argument do you give for your sin? What does this reveal about your attitude toward sin, and how can you ask for help?</w:t>
      </w:r>
    </w:p>
    <w:p w14:paraId="5207C1BC" w14:textId="77777777" w:rsidR="004F0793" w:rsidRDefault="004F0793" w:rsidP="004F0793">
      <w:pPr>
        <w:pStyle w:val="writingspacesregular"/>
      </w:pPr>
    </w:p>
    <w:p w14:paraId="0EA02D68" w14:textId="77777777" w:rsidR="004F0793" w:rsidRDefault="004F0793" w:rsidP="00B21D6B">
      <w:pPr>
        <w:pStyle w:val="Heading4"/>
      </w:pPr>
      <w:r>
        <w:t>Fourth Day: Read Romans 3:9-18.</w:t>
      </w:r>
    </w:p>
    <w:p w14:paraId="31FA95AC" w14:textId="77777777" w:rsidR="004F0793" w:rsidRDefault="004F0793" w:rsidP="00B21D6B">
      <w:pPr>
        <w:pStyle w:val="DaySummaryItal"/>
      </w:pPr>
      <w:r>
        <w:t>Paul described humanity’s sinful condition using Old Testament passages.</w:t>
      </w:r>
    </w:p>
    <w:p w14:paraId="754CA55F" w14:textId="77777777" w:rsidR="004F0793" w:rsidRDefault="004F0793" w:rsidP="00B21D6B">
      <w:pPr>
        <w:pStyle w:val="Question"/>
      </w:pPr>
      <w:r>
        <w:t>Write down the attributes that immediately follow Paul’s use of the term “no one” in verses 10-12. What does this say about the state of humanity?</w:t>
      </w:r>
    </w:p>
    <w:p w14:paraId="18712F11" w14:textId="77777777" w:rsidR="004F0793" w:rsidRDefault="004F0793" w:rsidP="004F0793">
      <w:pPr>
        <w:pStyle w:val="writingspacesregular"/>
      </w:pPr>
    </w:p>
    <w:p w14:paraId="250D8A23" w14:textId="77777777" w:rsidR="00B21D6B" w:rsidRDefault="004F0793" w:rsidP="00B21D6B">
      <w:pPr>
        <w:pStyle w:val="Question"/>
      </w:pPr>
      <w:r>
        <w:t>a.</w:t>
      </w:r>
      <w:r>
        <w:tab/>
        <w:t xml:space="preserve">What words or phrases in verses 13-14 reveal how seriously God views our speech? (See also </w:t>
      </w:r>
    </w:p>
    <w:p w14:paraId="492754E6" w14:textId="3175B4D5" w:rsidR="004F0793" w:rsidRDefault="00B21D6B" w:rsidP="00B21D6B">
      <w:pPr>
        <w:pStyle w:val="Question"/>
        <w:numPr>
          <w:ilvl w:val="0"/>
          <w:numId w:val="0"/>
        </w:numPr>
      </w:pPr>
      <w:r>
        <w:tab/>
      </w:r>
      <w:r>
        <w:tab/>
      </w:r>
      <w:r w:rsidR="004F0793">
        <w:t>Psalms 14:1-3; 53:1-3.)</w:t>
      </w:r>
    </w:p>
    <w:p w14:paraId="04F0DE77" w14:textId="77777777" w:rsidR="004F0793" w:rsidRDefault="004F0793" w:rsidP="004F0793">
      <w:pPr>
        <w:pStyle w:val="writingspacesregular"/>
      </w:pPr>
    </w:p>
    <w:p w14:paraId="279325B7" w14:textId="77777777" w:rsidR="004F0793" w:rsidRDefault="004F0793" w:rsidP="00B21D6B">
      <w:pPr>
        <w:pStyle w:val="Pointb"/>
      </w:pPr>
      <w:r>
        <w:t>b.</w:t>
      </w:r>
      <w:r>
        <w:tab/>
        <w:t>What warning do you receive about your own words? (See also James 3:5-10; Matthew 12:34-37.)</w:t>
      </w:r>
    </w:p>
    <w:p w14:paraId="531AB6F2" w14:textId="77777777" w:rsidR="004F0793" w:rsidRDefault="004F0793" w:rsidP="004F0793">
      <w:pPr>
        <w:pStyle w:val="writingspacesregular"/>
      </w:pPr>
    </w:p>
    <w:p w14:paraId="42E9371C" w14:textId="77777777" w:rsidR="004F0793" w:rsidRDefault="004F0793" w:rsidP="00B21D6B">
      <w:pPr>
        <w:pStyle w:val="Pointb"/>
      </w:pPr>
      <w:r>
        <w:t>c.</w:t>
      </w:r>
      <w:r>
        <w:tab/>
        <w:t>How would you like God to grow and change the heart motives behind your words and actions?</w:t>
      </w:r>
    </w:p>
    <w:p w14:paraId="07F3F4CF" w14:textId="77777777" w:rsidR="004F0793" w:rsidRDefault="004F0793" w:rsidP="004F0793">
      <w:pPr>
        <w:pStyle w:val="writingspacesregular"/>
      </w:pPr>
    </w:p>
    <w:p w14:paraId="35034F30" w14:textId="77777777" w:rsidR="004F0793" w:rsidRDefault="004F0793" w:rsidP="00B21D6B">
      <w:pPr>
        <w:pStyle w:val="Question"/>
      </w:pPr>
      <w:r>
        <w:t>a.</w:t>
      </w:r>
      <w:r>
        <w:tab/>
        <w:t>According to verse 18, what root sin underlies the sins in verses 13-17?</w:t>
      </w:r>
    </w:p>
    <w:p w14:paraId="5B01C1CC" w14:textId="77777777" w:rsidR="004F0793" w:rsidRDefault="004F0793" w:rsidP="004F0793">
      <w:pPr>
        <w:pStyle w:val="writingspacesregular"/>
      </w:pPr>
    </w:p>
    <w:p w14:paraId="6D749562" w14:textId="77777777" w:rsidR="004F0793" w:rsidRDefault="004F0793" w:rsidP="00B21D6B">
      <w:pPr>
        <w:pStyle w:val="Pointb"/>
      </w:pPr>
      <w:r>
        <w:t>b.</w:t>
      </w:r>
      <w:r>
        <w:tab/>
        <w:t>What does it look like to fear (have a reverent awe for) God?</w:t>
      </w:r>
    </w:p>
    <w:p w14:paraId="2C93CE7C" w14:textId="77777777" w:rsidR="004F0793" w:rsidRDefault="004F0793" w:rsidP="004F0793">
      <w:pPr>
        <w:pStyle w:val="writingspacesregular"/>
      </w:pPr>
    </w:p>
    <w:p w14:paraId="3D652484" w14:textId="77777777" w:rsidR="004F0793" w:rsidRDefault="004F0793" w:rsidP="00B21D6B">
      <w:pPr>
        <w:pStyle w:val="Question"/>
      </w:pPr>
      <w:r>
        <w:t>a.</w:t>
      </w:r>
      <w:r>
        <w:tab/>
        <w:t>From these verses, what do you learn about the powerful effects of sin?</w:t>
      </w:r>
    </w:p>
    <w:p w14:paraId="6C36C201" w14:textId="77777777" w:rsidR="004F0793" w:rsidRDefault="004F0793" w:rsidP="004F0793">
      <w:pPr>
        <w:pStyle w:val="writingspacesregular"/>
      </w:pPr>
    </w:p>
    <w:p w14:paraId="0BBD8957" w14:textId="77777777" w:rsidR="004F0793" w:rsidRDefault="004F0793" w:rsidP="00B21D6B">
      <w:pPr>
        <w:pStyle w:val="Pointb"/>
      </w:pPr>
      <w:r>
        <w:t>b.</w:t>
      </w:r>
      <w:r>
        <w:tab/>
        <w:t>How have you seen sin’s effects in your life?</w:t>
      </w:r>
    </w:p>
    <w:p w14:paraId="014A9485" w14:textId="77777777" w:rsidR="004F0793" w:rsidRDefault="004F0793" w:rsidP="004F0793">
      <w:pPr>
        <w:pStyle w:val="writingspacesregular"/>
      </w:pPr>
    </w:p>
    <w:p w14:paraId="2530517D" w14:textId="77777777" w:rsidR="004F0793" w:rsidRDefault="004F0793" w:rsidP="00B21D6B">
      <w:pPr>
        <w:pStyle w:val="Heading4"/>
      </w:pPr>
      <w:r>
        <w:t>Fifth Day: Read Romans 3:19-20.</w:t>
      </w:r>
    </w:p>
    <w:p w14:paraId="49B2F177" w14:textId="77777777" w:rsidR="004F0793" w:rsidRDefault="004F0793" w:rsidP="00B21D6B">
      <w:pPr>
        <w:pStyle w:val="DaySummaryItal"/>
      </w:pPr>
      <w:r>
        <w:t>Paul concluded his thoughts on human unrighteousness.</w:t>
      </w:r>
    </w:p>
    <w:p w14:paraId="70E64B64" w14:textId="77777777" w:rsidR="004F0793" w:rsidRDefault="004F0793" w:rsidP="00B21D6B">
      <w:pPr>
        <w:pStyle w:val="Question"/>
      </w:pPr>
      <w:r>
        <w:t>What did Paul conclude in verses 19-20?</w:t>
      </w:r>
    </w:p>
    <w:p w14:paraId="4DE725CD" w14:textId="77777777" w:rsidR="004F0793" w:rsidRDefault="004F0793" w:rsidP="004F0793">
      <w:pPr>
        <w:pStyle w:val="writingspacesregular"/>
      </w:pPr>
    </w:p>
    <w:p w14:paraId="37A207A9" w14:textId="77777777" w:rsidR="004F0793" w:rsidRDefault="004F0793" w:rsidP="00B21D6B">
      <w:pPr>
        <w:pStyle w:val="Question"/>
      </w:pPr>
      <w:r>
        <w:t>What did Paul mean by “every mouth may be silenced and the whole world held accountable to God”?</w:t>
      </w:r>
    </w:p>
    <w:p w14:paraId="5E0C9E3B" w14:textId="77777777" w:rsidR="004F0793" w:rsidRDefault="004F0793" w:rsidP="004F0793">
      <w:pPr>
        <w:pStyle w:val="writingspacesregular"/>
      </w:pPr>
    </w:p>
    <w:p w14:paraId="251F3459" w14:textId="77777777" w:rsidR="004F0793" w:rsidRDefault="004F0793" w:rsidP="00B21D6B">
      <w:pPr>
        <w:pStyle w:val="Question"/>
      </w:pPr>
      <w:r>
        <w:t>a.</w:t>
      </w:r>
      <w:r>
        <w:tab/>
        <w:t>What excuses for specific sins have you been giving God, and why?</w:t>
      </w:r>
    </w:p>
    <w:p w14:paraId="3927F7ED" w14:textId="77777777" w:rsidR="004F0793" w:rsidRDefault="004F0793" w:rsidP="004F0793">
      <w:pPr>
        <w:pStyle w:val="writingspacesregular"/>
      </w:pPr>
    </w:p>
    <w:p w14:paraId="4D5EFE69" w14:textId="77777777" w:rsidR="004F0793" w:rsidRDefault="004F0793" w:rsidP="00B21D6B">
      <w:pPr>
        <w:pStyle w:val="Pointb"/>
      </w:pPr>
      <w:r>
        <w:t>b.</w:t>
      </w:r>
      <w:r>
        <w:tab/>
        <w:t>How do these verses impact your views on religious rule-following?</w:t>
      </w:r>
    </w:p>
    <w:p w14:paraId="5052EEA4" w14:textId="77777777" w:rsidR="004F0793" w:rsidRDefault="004F0793" w:rsidP="004F0793">
      <w:pPr>
        <w:pStyle w:val="writingspacesregular"/>
      </w:pPr>
    </w:p>
    <w:p w14:paraId="1899E405" w14:textId="77777777" w:rsidR="004F0793" w:rsidRDefault="004F0793" w:rsidP="00B21D6B">
      <w:pPr>
        <w:pStyle w:val="Heading4"/>
      </w:pPr>
      <w:r>
        <w:t>Sixth Day: Review Romans 3:1-20.</w:t>
      </w:r>
    </w:p>
    <w:p w14:paraId="62CD5082" w14:textId="77777777" w:rsidR="004F0793" w:rsidRDefault="004F0793" w:rsidP="00B21D6B">
      <w:pPr>
        <w:pStyle w:val="DaySummaryItal"/>
      </w:pPr>
      <w:r>
        <w:t>All people are condemned for their sin and accountable to God.</w:t>
      </w:r>
    </w:p>
    <w:p w14:paraId="79966A02" w14:textId="77777777" w:rsidR="004F0793" w:rsidRDefault="004F0793" w:rsidP="00B21D6B">
      <w:pPr>
        <w:pStyle w:val="Question"/>
      </w:pPr>
      <w:r>
        <w:t>How has the study of Romans so far helped you to identify, confess, and turn from your sin?</w:t>
      </w:r>
    </w:p>
    <w:p w14:paraId="1A6DC651" w14:textId="77777777" w:rsidR="004F0793" w:rsidRDefault="004F0793" w:rsidP="004F0793">
      <w:pPr>
        <w:pStyle w:val="writingspacesregular"/>
      </w:pPr>
    </w:p>
    <w:p w14:paraId="1FB30CF6" w14:textId="005DC102" w:rsidR="00140872" w:rsidRDefault="004F0793" w:rsidP="00B21D6B">
      <w:pPr>
        <w:pStyle w:val="DaySummaryItal"/>
      </w:pPr>
      <w:r>
        <w:t>No homiletics for Group and Administrative Leaders</w:t>
      </w:r>
    </w:p>
    <w:p w14:paraId="3304F77C" w14:textId="77777777" w:rsidR="00140872" w:rsidRDefault="00140872" w:rsidP="00140872">
      <w:pPr>
        <w:pStyle w:val="writingspacesregular"/>
      </w:pPr>
    </w:p>
    <w:p w14:paraId="609719C6" w14:textId="0EB6A5B5" w:rsidR="00140872" w:rsidRPr="005967D0" w:rsidRDefault="00140872" w:rsidP="007C04C9">
      <w:pPr>
        <w:pStyle w:val="DaySummaryItal"/>
        <w:sectPr w:rsidR="0014087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6CF5" w14:textId="77777777" w:rsidR="003C05F3" w:rsidRDefault="003C05F3">
      <w:r>
        <w:separator/>
      </w:r>
    </w:p>
    <w:p w14:paraId="241CD35D" w14:textId="77777777" w:rsidR="003C05F3" w:rsidRDefault="003C05F3"/>
  </w:endnote>
  <w:endnote w:type="continuationSeparator" w:id="0">
    <w:p w14:paraId="7AC2D6F4" w14:textId="77777777" w:rsidR="003C05F3" w:rsidRDefault="003C05F3">
      <w:r>
        <w:continuationSeparator/>
      </w:r>
    </w:p>
    <w:p w14:paraId="1FBD3D77" w14:textId="77777777" w:rsidR="003C05F3" w:rsidRDefault="003C05F3"/>
  </w:endnote>
  <w:endnote w:type="continuationNotice" w:id="1">
    <w:p w14:paraId="21BCC20D" w14:textId="77777777" w:rsidR="003C05F3" w:rsidRDefault="003C05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444C6BC5"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B21D6B">
                            <w:rPr>
                              <w:rFonts w:ascii="Roboto" w:hAnsi="Roboto"/>
                              <w:sz w:val="18"/>
                              <w:szCs w:val="1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444C6BC5"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B21D6B">
                      <w:rPr>
                        <w:rFonts w:ascii="Roboto" w:hAnsi="Roboto"/>
                        <w:sz w:val="18"/>
                        <w:szCs w:val="18"/>
                      </w:rPr>
                      <w:t>4</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A4DD7" w14:textId="77777777" w:rsidR="003C05F3" w:rsidRDefault="003C05F3">
      <w:r>
        <w:separator/>
      </w:r>
    </w:p>
    <w:p w14:paraId="331921A6" w14:textId="77777777" w:rsidR="003C05F3" w:rsidRDefault="003C05F3"/>
  </w:footnote>
  <w:footnote w:type="continuationSeparator" w:id="0">
    <w:p w14:paraId="5B7823C0" w14:textId="77777777" w:rsidR="003C05F3" w:rsidRDefault="003C05F3">
      <w:r>
        <w:continuationSeparator/>
      </w:r>
    </w:p>
    <w:p w14:paraId="2B006FC4" w14:textId="77777777" w:rsidR="003C05F3" w:rsidRDefault="003C05F3"/>
  </w:footnote>
  <w:footnote w:type="continuationNotice" w:id="1">
    <w:p w14:paraId="2319FFB3" w14:textId="77777777" w:rsidR="003C05F3" w:rsidRDefault="003C05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37D6"/>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5F3"/>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793"/>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B6B"/>
    <w:rsid w:val="00593E82"/>
    <w:rsid w:val="00594404"/>
    <w:rsid w:val="005967D0"/>
    <w:rsid w:val="00597139"/>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2FE7"/>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D6B"/>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2.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3.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4.xml><?xml version="1.0" encoding="utf-8"?>
<ds:datastoreItem xmlns:ds="http://schemas.openxmlformats.org/officeDocument/2006/customXml" ds:itemID="{A6855E2D-9424-44D8-9A4A-1C76F37AFFEE}"/>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519</Words>
  <Characters>2456</Characters>
  <Application>Microsoft Office Word</Application>
  <DocSecurity>0</DocSecurity>
  <Lines>94</Lines>
  <Paragraphs>70</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2026-03-24T20:48:00Z</dcterms:created>
  <dcterms:modified xsi:type="dcterms:W3CDTF">2026-04-06T18:22:00Z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