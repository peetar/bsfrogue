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2D6106F8">
                <wp:simplePos x="0" y="0"/>
                <wp:positionH relativeFrom="page">
                  <wp:posOffset>613531</wp:posOffset>
                </wp:positionH>
                <wp:positionV relativeFrom="page">
                  <wp:posOffset>544010</wp:posOffset>
                </wp:positionV>
                <wp:extent cx="6660515" cy="2546431"/>
                <wp:effectExtent l="0" t="0" r="6985" b="635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546431"/>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606CE63E" w:rsidR="005D26A6" w:rsidRPr="005967D0" w:rsidRDefault="00A2148B" w:rsidP="000210BB">
                              <w:pPr>
                                <w:pStyle w:val="Title1"/>
                              </w:pPr>
                              <w:r>
                                <w:t>God’s Wrath Against Sinful Humanity</w:t>
                              </w:r>
                            </w:p>
                            <w:p w14:paraId="52A69CAA" w14:textId="77777777" w:rsidR="00586B6B" w:rsidRPr="00E20D85" w:rsidRDefault="00586B6B" w:rsidP="00E20D85"/>
                            <w:p w14:paraId="5CD51985" w14:textId="7631BFBE" w:rsidR="00D756EC" w:rsidRDefault="00A2148B" w:rsidP="00D756EC">
                              <w:pPr>
                                <w:pStyle w:val="ChapterRange"/>
                              </w:pPr>
                              <w:r>
                                <w:t>Romans 1:18-32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315C0F5"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A2148B">
                                <w:rPr>
                                  <w:rFonts w:ascii="Roboto" w:hAnsi="Roboto"/>
                                  <w:b/>
                                  <w:bCs/>
                                  <w14:numSpacing w14:val="proportional"/>
                                </w:rPr>
                                <w:t>2</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00.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606CE63E" w:rsidR="005D26A6" w:rsidRPr="005967D0" w:rsidRDefault="00A2148B" w:rsidP="000210BB">
                        <w:pPr>
                          <w:pStyle w:val="Title1"/>
                        </w:pPr>
                        <w:r>
                          <w:t>God’s Wrath Against Sinful Humanity</w:t>
                        </w:r>
                      </w:p>
                      <w:p w14:paraId="52A69CAA" w14:textId="77777777" w:rsidR="00586B6B" w:rsidRPr="00E20D85" w:rsidRDefault="00586B6B" w:rsidP="00E20D85"/>
                      <w:p w14:paraId="5CD51985" w14:textId="7631BFBE" w:rsidR="00D756EC" w:rsidRDefault="00A2148B" w:rsidP="00D756EC">
                        <w:pPr>
                          <w:pStyle w:val="ChapterRange"/>
                        </w:pPr>
                        <w:r>
                          <w:t>Romans 1:18-32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315C0F5"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A2148B">
                          <w:rPr>
                            <w:rFonts w:ascii="Roboto" w:hAnsi="Roboto"/>
                            <w:b/>
                            <w:bCs/>
                            <w14:numSpacing w14:val="proportional"/>
                          </w:rPr>
                          <w:t>2</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40AF5FF"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7B8BFA2" w:rsidR="00F15B67" w:rsidRPr="005967D0" w:rsidRDefault="002D77BB" w:rsidP="00E7406D">
      <w:pPr>
        <w:pStyle w:val="Heading1"/>
      </w:pPr>
      <w:r w:rsidRPr="005967D0">
        <w:t xml:space="preserve">Lesson </w:t>
      </w:r>
      <w:r w:rsidR="00A2148B">
        <w:t>2</w:t>
      </w:r>
      <w:r w:rsidR="00A75A34">
        <w:t xml:space="preserve"> </w:t>
      </w:r>
      <w:r w:rsidRPr="00E7406D">
        <w:t>Questions</w:t>
      </w:r>
    </w:p>
    <w:p w14:paraId="406D19B3" w14:textId="00887B25" w:rsidR="00F15B67" w:rsidRPr="009E5329" w:rsidRDefault="002D77BB" w:rsidP="009E5329">
      <w:pPr>
        <w:pStyle w:val="Heading4"/>
      </w:pPr>
      <w:r w:rsidRPr="005967D0">
        <w:t xml:space="preserve">First Day: Read </w:t>
      </w:r>
      <w:r w:rsidR="0011071D">
        <w:t>the Lesson</w:t>
      </w:r>
      <w:r w:rsidR="009E5329">
        <w:t xml:space="preserve"> </w:t>
      </w:r>
      <w:r w:rsidR="00A2148B">
        <w:t>1</w:t>
      </w:r>
      <w:r w:rsidR="00E74951" w:rsidRPr="005967D0">
        <w:t xml:space="preserve"> </w:t>
      </w:r>
      <w:r w:rsidRPr="005967D0">
        <w:t>Notes.</w:t>
      </w:r>
      <w:r w:rsidR="009E5329">
        <w:t xml:space="preserve"> </w:t>
      </w:r>
    </w:p>
    <w:p w14:paraId="70D41ECD" w14:textId="2F83741D" w:rsidR="00140872" w:rsidRDefault="00797736" w:rsidP="007C04C9">
      <w:pPr>
        <w:pStyle w:val="DaySummaryItal"/>
      </w:pPr>
      <w:r w:rsidRPr="005967D0">
        <w:t>The notes and lecture fortify the truth of the passage for understanding and application to daily life.</w:t>
      </w:r>
      <w:r w:rsidR="009E5329">
        <w:t xml:space="preserve"> </w:t>
      </w:r>
    </w:p>
    <w:p w14:paraId="75A1687F" w14:textId="77777777" w:rsidR="00A2148B" w:rsidRDefault="00A2148B" w:rsidP="00A2148B">
      <w:pPr>
        <w:pStyle w:val="Question"/>
      </w:pPr>
      <w:r>
        <w:t>How did the lecture build your confidence in the power of the gospel of Jesus Christ?</w:t>
      </w:r>
    </w:p>
    <w:p w14:paraId="4C32D9DB" w14:textId="77777777" w:rsidR="00A2148B" w:rsidRDefault="00A2148B" w:rsidP="00A2148B">
      <w:pPr>
        <w:pStyle w:val="writingspacesregular"/>
      </w:pPr>
    </w:p>
    <w:p w14:paraId="55DC7ADA" w14:textId="77777777" w:rsidR="00A2148B" w:rsidRDefault="00A2148B" w:rsidP="00A2148B">
      <w:pPr>
        <w:pStyle w:val="Question"/>
      </w:pPr>
      <w:r>
        <w:t>From the notes, what good news about Jesus Christ stood out to you?</w:t>
      </w:r>
    </w:p>
    <w:p w14:paraId="0661E44D" w14:textId="77777777" w:rsidR="00A2148B" w:rsidRDefault="00A2148B" w:rsidP="00A2148B">
      <w:pPr>
        <w:pStyle w:val="writingspacesregular"/>
      </w:pPr>
    </w:p>
    <w:p w14:paraId="74800F0C" w14:textId="77777777" w:rsidR="00A2148B" w:rsidRDefault="00A2148B" w:rsidP="00A2148B">
      <w:pPr>
        <w:pStyle w:val="Heading4"/>
      </w:pPr>
      <w:r>
        <w:t>Second Day: Read Romans 1:18-20.</w:t>
      </w:r>
    </w:p>
    <w:p w14:paraId="6FCE3E96" w14:textId="77777777" w:rsidR="00A2148B" w:rsidRDefault="00A2148B" w:rsidP="00A2148B">
      <w:pPr>
        <w:pStyle w:val="DaySummaryItal"/>
      </w:pPr>
      <w:r>
        <w:t>God reveals His wrath against sinful people.</w:t>
      </w:r>
    </w:p>
    <w:p w14:paraId="5643EAAA" w14:textId="77777777" w:rsidR="00A2148B" w:rsidRDefault="00A2148B" w:rsidP="00A2148B">
      <w:pPr>
        <w:pStyle w:val="Question"/>
      </w:pPr>
      <w:r>
        <w:t>Define “wrath” and explain why God is revealing His wrath.</w:t>
      </w:r>
    </w:p>
    <w:p w14:paraId="068E6470" w14:textId="77777777" w:rsidR="00A2148B" w:rsidRDefault="00A2148B" w:rsidP="00A2148B">
      <w:pPr>
        <w:pStyle w:val="writingspacesregular"/>
      </w:pPr>
    </w:p>
    <w:p w14:paraId="1FAFC6A6" w14:textId="77777777" w:rsidR="00A2148B" w:rsidRDefault="00A2148B" w:rsidP="00A2148B">
      <w:pPr>
        <w:pStyle w:val="Question"/>
      </w:pPr>
      <w:r>
        <w:t>Define “suppress” and explain why people might suppress the truth about God.</w:t>
      </w:r>
    </w:p>
    <w:p w14:paraId="35649D5B" w14:textId="77777777" w:rsidR="00A2148B" w:rsidRDefault="00A2148B" w:rsidP="00A2148B">
      <w:pPr>
        <w:pStyle w:val="writingspacesregular"/>
      </w:pPr>
    </w:p>
    <w:p w14:paraId="6FF577BC" w14:textId="77777777" w:rsidR="00A2148B" w:rsidRDefault="00A2148B" w:rsidP="00A2148B">
      <w:pPr>
        <w:pStyle w:val="Question"/>
      </w:pPr>
      <w:r>
        <w:t>a.</w:t>
      </w:r>
      <w:r>
        <w:tab/>
        <w:t>What does the natural world reveal about God, and how is this meaningful to you?</w:t>
      </w:r>
    </w:p>
    <w:p w14:paraId="36FF52AC" w14:textId="77777777" w:rsidR="00A2148B" w:rsidRDefault="00A2148B" w:rsidP="00A2148B">
      <w:pPr>
        <w:pStyle w:val="writingspacesregular"/>
      </w:pPr>
    </w:p>
    <w:p w14:paraId="7C134F32" w14:textId="77777777" w:rsidR="00A2148B" w:rsidRDefault="00A2148B" w:rsidP="00A2148B">
      <w:pPr>
        <w:pStyle w:val="Pointb"/>
      </w:pPr>
      <w:r>
        <w:t>b.</w:t>
      </w:r>
      <w:r>
        <w:tab/>
        <w:t>What does the natural world not reveal about God, and where can these truths be discovered? (See also Matthew 5:14-16; John 1:4-9; 8:12; 2 Timothy 3:16; and any other verses you know.)</w:t>
      </w:r>
    </w:p>
    <w:p w14:paraId="0BD232A5" w14:textId="77777777" w:rsidR="00A2148B" w:rsidRDefault="00A2148B" w:rsidP="00A2148B">
      <w:pPr>
        <w:pStyle w:val="writingspacesregular"/>
      </w:pPr>
    </w:p>
    <w:p w14:paraId="19ED92A0" w14:textId="77777777" w:rsidR="00A2148B" w:rsidRDefault="00A2148B" w:rsidP="00A2148B">
      <w:pPr>
        <w:pStyle w:val="Heading4"/>
      </w:pPr>
      <w:r>
        <w:t>Third Day: Read Romans 1:21-23.</w:t>
      </w:r>
    </w:p>
    <w:p w14:paraId="4A1EBDD2" w14:textId="77777777" w:rsidR="00A2148B" w:rsidRDefault="00A2148B" w:rsidP="00A2148B">
      <w:pPr>
        <w:pStyle w:val="DaySummaryItal"/>
      </w:pPr>
      <w:r>
        <w:t>Humanity exchanged worship of God for idolatry.</w:t>
      </w:r>
    </w:p>
    <w:p w14:paraId="1864F5E3" w14:textId="77777777" w:rsidR="00A2148B" w:rsidRDefault="00A2148B" w:rsidP="00A2148B">
      <w:pPr>
        <w:pStyle w:val="Question"/>
      </w:pPr>
      <w:r>
        <w:t>Describe humanity’s response to God’s revealed truth and the results of this response.</w:t>
      </w:r>
    </w:p>
    <w:p w14:paraId="7439BBB6" w14:textId="77777777" w:rsidR="00A2148B" w:rsidRDefault="00A2148B" w:rsidP="00A2148B">
      <w:pPr>
        <w:pStyle w:val="writingspacesregular"/>
      </w:pPr>
    </w:p>
    <w:p w14:paraId="65E32270" w14:textId="77777777" w:rsidR="00A2148B" w:rsidRDefault="00A2148B" w:rsidP="00A2148B">
      <w:pPr>
        <w:pStyle w:val="Question"/>
      </w:pPr>
      <w:r>
        <w:t>What “exchange” is described in verse 23? (See also verse 25.)</w:t>
      </w:r>
    </w:p>
    <w:p w14:paraId="55ACFD20" w14:textId="77777777" w:rsidR="00A2148B" w:rsidRDefault="00A2148B" w:rsidP="00A2148B">
      <w:pPr>
        <w:pStyle w:val="writingspacesregular"/>
      </w:pPr>
    </w:p>
    <w:p w14:paraId="687797AE" w14:textId="77777777" w:rsidR="00A2148B" w:rsidRDefault="00A2148B" w:rsidP="00A2148B">
      <w:pPr>
        <w:pStyle w:val="Question"/>
      </w:pPr>
      <w:r>
        <w:t xml:space="preserve">What substitutes for God do you worship or serve, and how might you come to recognize them? </w:t>
      </w:r>
    </w:p>
    <w:p w14:paraId="4F02CCFF" w14:textId="77777777" w:rsidR="00A2148B" w:rsidRDefault="00A2148B" w:rsidP="00A2148B">
      <w:pPr>
        <w:pStyle w:val="writingspacesregular"/>
      </w:pPr>
    </w:p>
    <w:p w14:paraId="397F23DC" w14:textId="77777777" w:rsidR="00A2148B" w:rsidRDefault="00A2148B" w:rsidP="00A2148B">
      <w:pPr>
        <w:pStyle w:val="Heading4"/>
      </w:pPr>
      <w:r>
        <w:t>Fourth Day: Read Romans 1:24-28.</w:t>
      </w:r>
    </w:p>
    <w:p w14:paraId="5D8F84DD" w14:textId="77777777" w:rsidR="00A2148B" w:rsidRDefault="00A2148B" w:rsidP="00A2148B">
      <w:pPr>
        <w:pStyle w:val="DaySummaryItal"/>
      </w:pPr>
      <w:r>
        <w:lastRenderedPageBreak/>
        <w:t>God gave humanity over to sexual sin.</w:t>
      </w:r>
    </w:p>
    <w:p w14:paraId="7746AE50" w14:textId="77777777" w:rsidR="00A2148B" w:rsidRDefault="00A2148B" w:rsidP="00A2148B">
      <w:pPr>
        <w:pStyle w:val="Question"/>
      </w:pPr>
      <w:r>
        <w:t>a.</w:t>
      </w:r>
      <w:r>
        <w:tab/>
        <w:t xml:space="preserve">What phrase occurs three times to describe God’s response to humanity's choice, and what stands </w:t>
      </w:r>
    </w:p>
    <w:p w14:paraId="65E8F93C" w14:textId="6D9FD856" w:rsidR="00A2148B" w:rsidRDefault="00A2148B" w:rsidP="00A2148B">
      <w:pPr>
        <w:pStyle w:val="Question"/>
        <w:numPr>
          <w:ilvl w:val="0"/>
          <w:numId w:val="0"/>
        </w:numPr>
        <w:ind w:left="360"/>
      </w:pPr>
      <w:r>
        <w:tab/>
      </w:r>
      <w:r>
        <w:tab/>
      </w:r>
      <w:r>
        <w:t xml:space="preserve">out to you as you read the progression of the </w:t>
      </w:r>
      <w:proofErr w:type="gramStart"/>
      <w:r>
        <w:t>phrase?</w:t>
      </w:r>
      <w:proofErr w:type="gramEnd"/>
    </w:p>
    <w:p w14:paraId="35AE62AA" w14:textId="77777777" w:rsidR="00A2148B" w:rsidRDefault="00A2148B" w:rsidP="00A2148B">
      <w:pPr>
        <w:pStyle w:val="writingspacesregular"/>
      </w:pPr>
    </w:p>
    <w:p w14:paraId="7E0BF4DD" w14:textId="77777777" w:rsidR="00A2148B" w:rsidRDefault="00A2148B" w:rsidP="00A2148B">
      <w:pPr>
        <w:pStyle w:val="Pointb"/>
      </w:pPr>
      <w:r>
        <w:t>b.</w:t>
      </w:r>
      <w:r>
        <w:tab/>
        <w:t>How does this phrase help you understand God’s wrath?</w:t>
      </w:r>
    </w:p>
    <w:p w14:paraId="2BBDABB6" w14:textId="77777777" w:rsidR="00A2148B" w:rsidRDefault="00A2148B" w:rsidP="00A2148B">
      <w:pPr>
        <w:pStyle w:val="writingspacesregular"/>
      </w:pPr>
    </w:p>
    <w:p w14:paraId="059141A6" w14:textId="77777777" w:rsidR="00A2148B" w:rsidRDefault="00A2148B" w:rsidP="00A2148B">
      <w:pPr>
        <w:pStyle w:val="Question"/>
      </w:pPr>
      <w:r>
        <w:t>a.</w:t>
      </w:r>
      <w:r>
        <w:tab/>
        <w:t xml:space="preserve">In what ways does Scripture help you understand Paul’s link between the sin of idolatry and sexual </w:t>
      </w:r>
    </w:p>
    <w:p w14:paraId="0067BC82" w14:textId="77777777" w:rsidR="00A2148B" w:rsidRDefault="00A2148B" w:rsidP="00A2148B">
      <w:pPr>
        <w:pStyle w:val="Question"/>
        <w:numPr>
          <w:ilvl w:val="0"/>
          <w:numId w:val="0"/>
        </w:numPr>
        <w:ind w:left="360"/>
      </w:pPr>
      <w:r>
        <w:tab/>
      </w:r>
      <w:r>
        <w:tab/>
      </w:r>
      <w:r>
        <w:t xml:space="preserve">immorality? (See also Genesis 1:26-27; 2:24-25; Isaiah 50:1; Jeremiah 3:1, 8; 1 Corinthians 6:9-11, </w:t>
      </w:r>
    </w:p>
    <w:p w14:paraId="26712E79" w14:textId="661F31C1" w:rsidR="00A2148B" w:rsidRDefault="00A2148B" w:rsidP="00A2148B">
      <w:pPr>
        <w:pStyle w:val="Question"/>
        <w:numPr>
          <w:ilvl w:val="0"/>
          <w:numId w:val="0"/>
        </w:numPr>
        <w:ind w:left="360"/>
      </w:pPr>
      <w:r>
        <w:tab/>
      </w:r>
      <w:r>
        <w:tab/>
      </w:r>
      <w:r>
        <w:t>18-20; Ephesians 5:31-32; and any other verses you know.)</w:t>
      </w:r>
    </w:p>
    <w:p w14:paraId="5F10AB20" w14:textId="77777777" w:rsidR="00A2148B" w:rsidRDefault="00A2148B" w:rsidP="00A2148B">
      <w:pPr>
        <w:pStyle w:val="writingspacesregular"/>
      </w:pPr>
    </w:p>
    <w:p w14:paraId="1D81DC4B" w14:textId="10E7354F" w:rsidR="00A2148B" w:rsidRDefault="00A2148B" w:rsidP="00A2148B">
      <w:pPr>
        <w:pStyle w:val="Pointb"/>
      </w:pPr>
      <w:r>
        <w:t xml:space="preserve">b. </w:t>
      </w:r>
      <w:r>
        <w:tab/>
      </w:r>
      <w:r>
        <w:t>What lies about sin have replaced God’s truth in your culture or in your life?</w:t>
      </w:r>
    </w:p>
    <w:p w14:paraId="19ECF1C8" w14:textId="77777777" w:rsidR="00A2148B" w:rsidRDefault="00A2148B" w:rsidP="00A2148B">
      <w:pPr>
        <w:pStyle w:val="writingspacesregular"/>
      </w:pPr>
    </w:p>
    <w:p w14:paraId="3204328A" w14:textId="77777777" w:rsidR="00A2148B" w:rsidRDefault="00A2148B" w:rsidP="00A2148B">
      <w:pPr>
        <w:pStyle w:val="Question"/>
      </w:pPr>
      <w:r>
        <w:t xml:space="preserve">Write a prayer for yourself or others you know who are living with the consequences of suppressing God’s truth. </w:t>
      </w:r>
    </w:p>
    <w:p w14:paraId="6613AA67" w14:textId="77777777" w:rsidR="00A2148B" w:rsidRDefault="00A2148B" w:rsidP="00A2148B">
      <w:pPr>
        <w:pStyle w:val="writingspacesregular"/>
      </w:pPr>
    </w:p>
    <w:p w14:paraId="1B7D1C31" w14:textId="77777777" w:rsidR="00A2148B" w:rsidRDefault="00A2148B" w:rsidP="00A2148B">
      <w:pPr>
        <w:pStyle w:val="Heading4"/>
      </w:pPr>
      <w:r>
        <w:t>Fifth Day: Read Romans 1:28-32.</w:t>
      </w:r>
    </w:p>
    <w:p w14:paraId="29AF576C" w14:textId="77777777" w:rsidR="00A2148B" w:rsidRDefault="00A2148B" w:rsidP="00A2148B">
      <w:pPr>
        <w:pStyle w:val="DaySummaryItal"/>
      </w:pPr>
      <w:r>
        <w:t>God gave people over to sin’s depravity.</w:t>
      </w:r>
    </w:p>
    <w:p w14:paraId="46B998FC" w14:textId="77777777" w:rsidR="00A2148B" w:rsidRDefault="00A2148B" w:rsidP="00A2148B">
      <w:pPr>
        <w:pStyle w:val="Question"/>
      </w:pPr>
      <w:r>
        <w:t>a.</w:t>
      </w:r>
      <w:r>
        <w:tab/>
        <w:t>Why did God give humanity over to a depraved mind?</w:t>
      </w:r>
    </w:p>
    <w:p w14:paraId="592ED1B7" w14:textId="77777777" w:rsidR="00A2148B" w:rsidRDefault="00A2148B" w:rsidP="00A2148B">
      <w:pPr>
        <w:pStyle w:val="writingspacesregular"/>
      </w:pPr>
    </w:p>
    <w:p w14:paraId="74302EF9" w14:textId="28C47D75" w:rsidR="00A2148B" w:rsidRDefault="00A2148B" w:rsidP="00A2148B">
      <w:pPr>
        <w:pStyle w:val="Pointb"/>
      </w:pPr>
      <w:r>
        <w:t xml:space="preserve">b. </w:t>
      </w:r>
      <w:r>
        <w:tab/>
      </w:r>
      <w:r>
        <w:t>How is a “depraved” mind different from one that does “not think it worthwhile to retain the knowledge of God”?</w:t>
      </w:r>
    </w:p>
    <w:p w14:paraId="7786E9F5" w14:textId="77777777" w:rsidR="00A2148B" w:rsidRDefault="00A2148B" w:rsidP="00A2148B">
      <w:pPr>
        <w:pStyle w:val="writingspacesregular"/>
      </w:pPr>
    </w:p>
    <w:p w14:paraId="0DCA649A" w14:textId="77777777" w:rsidR="00A2148B" w:rsidRDefault="00A2148B" w:rsidP="00A2148B">
      <w:pPr>
        <w:pStyle w:val="Question"/>
      </w:pPr>
      <w:r>
        <w:t>What does approval of these sins look like in your culture and perhaps in your life? Why might sin receive approval?</w:t>
      </w:r>
    </w:p>
    <w:p w14:paraId="28822085" w14:textId="77777777" w:rsidR="00A2148B" w:rsidRDefault="00A2148B" w:rsidP="00A2148B">
      <w:pPr>
        <w:pStyle w:val="writingspacesregular"/>
      </w:pPr>
    </w:p>
    <w:p w14:paraId="2326471D" w14:textId="77777777" w:rsidR="00A2148B" w:rsidRDefault="00A2148B" w:rsidP="00A2148B">
      <w:pPr>
        <w:pStyle w:val="Question"/>
      </w:pPr>
      <w:r>
        <w:t>How has God changed your thinking about a sin you previously approved and maybe even practiced?</w:t>
      </w:r>
    </w:p>
    <w:p w14:paraId="0E82F13D" w14:textId="77777777" w:rsidR="00A2148B" w:rsidRDefault="00A2148B" w:rsidP="00A2148B">
      <w:pPr>
        <w:pStyle w:val="writingspacesregular"/>
      </w:pPr>
    </w:p>
    <w:p w14:paraId="506D727F" w14:textId="77777777" w:rsidR="00A2148B" w:rsidRDefault="00A2148B" w:rsidP="00A2148B">
      <w:pPr>
        <w:pStyle w:val="Question"/>
      </w:pPr>
      <w:r>
        <w:t>With whom is God prompting you to share the good news of righteousness through faith in Jesus, and when might you do so?</w:t>
      </w:r>
    </w:p>
    <w:p w14:paraId="11CE5AF7" w14:textId="77777777" w:rsidR="00A2148B" w:rsidRDefault="00A2148B" w:rsidP="00A2148B">
      <w:pPr>
        <w:pStyle w:val="writingspacesregular"/>
      </w:pPr>
    </w:p>
    <w:p w14:paraId="34846DA1" w14:textId="77777777" w:rsidR="00A2148B" w:rsidRDefault="00A2148B" w:rsidP="00A2148B">
      <w:pPr>
        <w:pStyle w:val="Heading4"/>
      </w:pPr>
      <w:r>
        <w:t>Sixth Day: Review Romans 1:18-32.</w:t>
      </w:r>
    </w:p>
    <w:p w14:paraId="576E804B" w14:textId="77777777" w:rsidR="00A2148B" w:rsidRDefault="00A2148B" w:rsidP="00A2148B">
      <w:pPr>
        <w:pStyle w:val="DaySummaryItal"/>
      </w:pPr>
      <w:r>
        <w:t>Nothing is more important than how we respond to God.</w:t>
      </w:r>
    </w:p>
    <w:p w14:paraId="453CB009" w14:textId="77777777" w:rsidR="00A2148B" w:rsidRDefault="00A2148B" w:rsidP="00A2148B">
      <w:pPr>
        <w:pStyle w:val="Question"/>
      </w:pPr>
      <w:r>
        <w:t>What do you learn from this passage about the results of humanity’s rejection of God and His ways?</w:t>
      </w:r>
    </w:p>
    <w:p w14:paraId="443A2D99" w14:textId="77777777" w:rsidR="00A2148B" w:rsidRDefault="00A2148B" w:rsidP="00A2148B">
      <w:pPr>
        <w:pStyle w:val="writingspacesregular"/>
      </w:pPr>
    </w:p>
    <w:p w14:paraId="609719C6" w14:textId="69610437" w:rsidR="00A2148B" w:rsidRPr="005967D0" w:rsidRDefault="00A2148B" w:rsidP="00A2148B">
      <w:pPr>
        <w:pStyle w:val="DaySummaryItal"/>
        <w:sectPr w:rsidR="00A2148B"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No homiletics for Group and Administrative Leader</w:t>
      </w:r>
      <w:r>
        <w:t>s</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07DB4" w14:textId="77777777" w:rsidR="004C01FC" w:rsidRDefault="004C01FC">
      <w:r>
        <w:separator/>
      </w:r>
    </w:p>
    <w:p w14:paraId="05E32BF9" w14:textId="77777777" w:rsidR="004C01FC" w:rsidRDefault="004C01FC"/>
  </w:endnote>
  <w:endnote w:type="continuationSeparator" w:id="0">
    <w:p w14:paraId="560BA3EC" w14:textId="77777777" w:rsidR="004C01FC" w:rsidRDefault="004C01FC">
      <w:r>
        <w:continuationSeparator/>
      </w:r>
    </w:p>
    <w:p w14:paraId="179C84C1" w14:textId="77777777" w:rsidR="004C01FC" w:rsidRDefault="004C01FC"/>
  </w:endnote>
  <w:endnote w:type="continuationNotice" w:id="1">
    <w:p w14:paraId="3D6154EE" w14:textId="77777777" w:rsidR="004C01FC" w:rsidRDefault="004C01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57F2B6E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A2148B">
                            <w:rPr>
                              <w:rFonts w:ascii="Roboto" w:hAnsi="Roboto"/>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57F2B6EF"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A2148B">
                      <w:rPr>
                        <w:rFonts w:ascii="Roboto" w:hAnsi="Roboto"/>
                        <w:sz w:val="18"/>
                        <w:szCs w:val="18"/>
                      </w:rPr>
                      <w:t>2</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660C" w14:textId="77777777" w:rsidR="004C01FC" w:rsidRDefault="004C01FC">
      <w:r>
        <w:separator/>
      </w:r>
    </w:p>
    <w:p w14:paraId="6888B193" w14:textId="77777777" w:rsidR="004C01FC" w:rsidRDefault="004C01FC"/>
  </w:footnote>
  <w:footnote w:type="continuationSeparator" w:id="0">
    <w:p w14:paraId="3712AE0B" w14:textId="77777777" w:rsidR="004C01FC" w:rsidRDefault="004C01FC">
      <w:r>
        <w:continuationSeparator/>
      </w:r>
    </w:p>
    <w:p w14:paraId="62AB9DEE" w14:textId="77777777" w:rsidR="004C01FC" w:rsidRDefault="004C01FC"/>
  </w:footnote>
  <w:footnote w:type="continuationNotice" w:id="1">
    <w:p w14:paraId="02D15CC8" w14:textId="77777777" w:rsidR="004C01FC" w:rsidRDefault="004C01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01FC"/>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135B"/>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148B"/>
    <w:rsid w:val="00A24156"/>
    <w:rsid w:val="00A257F3"/>
    <w:rsid w:val="00A27ED1"/>
    <w:rsid w:val="00A33B5A"/>
    <w:rsid w:val="00A34700"/>
    <w:rsid w:val="00A40D1C"/>
    <w:rsid w:val="00A40E81"/>
    <w:rsid w:val="00A40F6E"/>
    <w:rsid w:val="00A42EF3"/>
    <w:rsid w:val="00A447A6"/>
    <w:rsid w:val="00A459B4"/>
    <w:rsid w:val="00A46C6E"/>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51827931-1B71-46CB-8035-D44ACBB0F5D6}"/>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473</Words>
  <Characters>2237</Characters>
  <Application>Microsoft Office Word</Application>
  <DocSecurity>0</DocSecurity>
  <Lines>69</Lines>
  <Paragraphs>46</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2026-03-24T20:48:00Z</dcterms:created>
  <dcterms:modified xsi:type="dcterms:W3CDTF">2026-04-06T17:07:00Z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