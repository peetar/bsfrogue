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36DC0971">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1012B93E" w:rsidR="005D26A6" w:rsidRPr="005967D0" w:rsidRDefault="00DD1074" w:rsidP="000210BB">
                              <w:pPr>
                                <w:pStyle w:val="Title1"/>
                              </w:pPr>
                              <w:r>
                                <w:t>Justification by Faith, Part 1</w:t>
                              </w:r>
                            </w:p>
                            <w:p w14:paraId="52A69CAA" w14:textId="77777777" w:rsidR="00586B6B" w:rsidRPr="00E20D85" w:rsidRDefault="00586B6B" w:rsidP="00E20D85"/>
                            <w:p w14:paraId="5CD51985" w14:textId="3426B4E2" w:rsidR="00D756EC" w:rsidRDefault="00DD1074" w:rsidP="00D756EC">
                              <w:pPr>
                                <w:pStyle w:val="ChapterRange"/>
                              </w:pPr>
                              <w:r>
                                <w:t>Romans 3:27-31</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6B4C80D4"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DD1074">
                                <w:rPr>
                                  <w:rFonts w:ascii="Roboto" w:hAnsi="Roboto"/>
                                  <w:b/>
                                  <w:bCs/>
                                  <w14:numSpacing w14:val="proportional"/>
                                </w:rPr>
                                <w:t>6</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1012B93E" w:rsidR="005D26A6" w:rsidRPr="005967D0" w:rsidRDefault="00DD1074" w:rsidP="000210BB">
                        <w:pPr>
                          <w:pStyle w:val="Title1"/>
                        </w:pPr>
                        <w:r>
                          <w:t>Justification by Faith, Part 1</w:t>
                        </w:r>
                      </w:p>
                      <w:p w14:paraId="52A69CAA" w14:textId="77777777" w:rsidR="00586B6B" w:rsidRPr="00E20D85" w:rsidRDefault="00586B6B" w:rsidP="00E20D85"/>
                      <w:p w14:paraId="5CD51985" w14:textId="3426B4E2" w:rsidR="00D756EC" w:rsidRDefault="00DD1074" w:rsidP="00D756EC">
                        <w:pPr>
                          <w:pStyle w:val="ChapterRange"/>
                        </w:pPr>
                        <w:r>
                          <w:t>Romans 3:27-31</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6B4C80D4"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DD1074">
                          <w:rPr>
                            <w:rFonts w:ascii="Roboto" w:hAnsi="Roboto"/>
                            <w:b/>
                            <w:bCs/>
                            <w14:numSpacing w14:val="proportional"/>
                          </w:rPr>
                          <w:t>6</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7F04397D"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58892E21" w:rsidR="00F15B67" w:rsidRPr="005967D0" w:rsidRDefault="002D77BB" w:rsidP="00E7406D">
      <w:pPr>
        <w:pStyle w:val="Heading1"/>
      </w:pPr>
      <w:r w:rsidRPr="005967D0">
        <w:t xml:space="preserve">Lesson </w:t>
      </w:r>
      <w:r w:rsidR="00DD1074">
        <w:t>6</w:t>
      </w:r>
      <w:r w:rsidR="00A75A34">
        <w:t xml:space="preserve"> </w:t>
      </w:r>
      <w:r w:rsidRPr="00E7406D">
        <w:t>Questions</w:t>
      </w:r>
    </w:p>
    <w:p w14:paraId="406D19B3" w14:textId="5D34C54E" w:rsidR="00F15B67" w:rsidRPr="009E5329" w:rsidRDefault="002D77BB" w:rsidP="009E5329">
      <w:pPr>
        <w:pStyle w:val="Heading4"/>
      </w:pPr>
      <w:r w:rsidRPr="005967D0">
        <w:t xml:space="preserve">First Day: Read </w:t>
      </w:r>
      <w:r w:rsidR="0011071D">
        <w:t>the Lesson</w:t>
      </w:r>
      <w:r w:rsidR="009E5329">
        <w:t xml:space="preserve"> </w:t>
      </w:r>
      <w:r w:rsidR="00DD1074">
        <w:t>5</w:t>
      </w:r>
      <w:r w:rsidR="00E74951" w:rsidRPr="005967D0">
        <w:t xml:space="preserve"> </w:t>
      </w:r>
      <w:r w:rsidRPr="005967D0">
        <w:t>Notes.</w:t>
      </w:r>
    </w:p>
    <w:p w14:paraId="05695160" w14:textId="4C822644" w:rsidR="00140872" w:rsidRDefault="00797736" w:rsidP="00DD1074">
      <w:pPr>
        <w:pStyle w:val="DaySummaryItal"/>
      </w:pPr>
      <w:r w:rsidRPr="005967D0">
        <w:t>The notes and lecture fortify the truth of the passage for understanding and application to daily life.</w:t>
      </w:r>
      <w:r w:rsidR="009E5329">
        <w:t xml:space="preserve"> </w:t>
      </w:r>
    </w:p>
    <w:p w14:paraId="24C4254C" w14:textId="77777777" w:rsidR="00DD1074" w:rsidRDefault="00DD1074" w:rsidP="00DD1074">
      <w:pPr>
        <w:pStyle w:val="Question"/>
      </w:pPr>
      <w:r>
        <w:t>What truth about salvation from the lecture struck you most, and why?</w:t>
      </w:r>
    </w:p>
    <w:p w14:paraId="13D78970" w14:textId="77777777" w:rsidR="00DD1074" w:rsidRDefault="00DD1074" w:rsidP="00DD1074">
      <w:pPr>
        <w:pStyle w:val="writingspacesregular"/>
      </w:pPr>
    </w:p>
    <w:p w14:paraId="4EC04356" w14:textId="77777777" w:rsidR="00DD1074" w:rsidRDefault="00DD1074" w:rsidP="00DD1074">
      <w:pPr>
        <w:pStyle w:val="Question"/>
      </w:pPr>
      <w:r>
        <w:t>From the notes, what aspect of Paul’s message contains good news for you or someone you love?</w:t>
      </w:r>
    </w:p>
    <w:p w14:paraId="40E4162E" w14:textId="77777777" w:rsidR="00DD1074" w:rsidRDefault="00DD1074" w:rsidP="00DD1074">
      <w:pPr>
        <w:pStyle w:val="writingspacesregular"/>
      </w:pPr>
    </w:p>
    <w:p w14:paraId="0933B7AF" w14:textId="77777777" w:rsidR="00DD1074" w:rsidRDefault="00DD1074" w:rsidP="00DD1074">
      <w:pPr>
        <w:pStyle w:val="Heading4"/>
      </w:pPr>
      <w:r>
        <w:t>Second Day: Read Romans 3:27-28.</w:t>
      </w:r>
    </w:p>
    <w:p w14:paraId="201A674E" w14:textId="77777777" w:rsidR="00DD1074" w:rsidRDefault="00DD1074" w:rsidP="00DD1074">
      <w:pPr>
        <w:pStyle w:val="DaySummaryItal"/>
      </w:pPr>
      <w:r>
        <w:t>Paul revealed faith’s impact on pride.</w:t>
      </w:r>
    </w:p>
    <w:p w14:paraId="2FF9CDB0" w14:textId="77777777" w:rsidR="00DD1074" w:rsidRDefault="00DD1074" w:rsidP="00DD1074">
      <w:pPr>
        <w:pStyle w:val="Question"/>
      </w:pPr>
      <w:r>
        <w:t>a.</w:t>
      </w:r>
      <w:r>
        <w:tab/>
        <w:t>From verse 27, what is excluded? Why?</w:t>
      </w:r>
    </w:p>
    <w:p w14:paraId="1D54B52D" w14:textId="77777777" w:rsidR="00DD1074" w:rsidRDefault="00DD1074" w:rsidP="00DD1074">
      <w:pPr>
        <w:pStyle w:val="writingspacesregular"/>
      </w:pPr>
    </w:p>
    <w:p w14:paraId="55B749D3" w14:textId="77777777" w:rsidR="00DD1074" w:rsidRDefault="00DD1074" w:rsidP="00DD1074">
      <w:pPr>
        <w:pStyle w:val="Pointb"/>
      </w:pPr>
      <w:r>
        <w:t>b.</w:t>
      </w:r>
      <w:r>
        <w:tab/>
        <w:t>What impact does faith have on pride? Why?</w:t>
      </w:r>
    </w:p>
    <w:p w14:paraId="7398129E" w14:textId="77777777" w:rsidR="00DD1074" w:rsidRDefault="00DD1074" w:rsidP="00DD1074">
      <w:pPr>
        <w:pStyle w:val="writingspacesregular"/>
      </w:pPr>
    </w:p>
    <w:p w14:paraId="3F4BB434" w14:textId="77777777" w:rsidR="00DD1074" w:rsidRDefault="00DD1074" w:rsidP="00DD1074">
      <w:pPr>
        <w:pStyle w:val="Question"/>
      </w:pPr>
      <w:r>
        <w:t>a.</w:t>
      </w:r>
      <w:r>
        <w:tab/>
        <w:t>When might we be tempted to boast about our spirituality or relationship with God?</w:t>
      </w:r>
    </w:p>
    <w:p w14:paraId="3F4BB434" w14:textId="77777777" w:rsidR="00DD1074" w:rsidRDefault="00DD1074" w:rsidP="00DD1074">
      <w:pPr>
        <w:pStyle w:val="writingspacesregular"/>
      </w:pPr>
    </w:p>
    <w:p w14:paraId="3F4BB434" w14:textId="77777777" w:rsidR="00DD1074" w:rsidRDefault="00DD1074" w:rsidP="00DD1074">
      <w:pPr>
        <w:pStyle w:val="Pointb"/>
      </w:pPr>
      <w:r>
        <w:t>b.</w:t>
      </w:r>
      <w:r>
        <w:tab/>
        <w:t>What are some results of this type of boasting?</w:t>
      </w:r>
    </w:p>
    <w:p w14:paraId="3F4BB434" w14:textId="77777777" w:rsidR="00DD1074" w:rsidRDefault="00DD1074" w:rsidP="00DD1074">
      <w:pPr>
        <w:pStyle w:val="writingspacesregular"/>
      </w:pPr>
    </w:p>
    <w:p w14:paraId="3F4BB434" w14:textId="77777777" w:rsidR="00DD1074" w:rsidRDefault="00DD1074" w:rsidP="00DD1074">
      <w:pPr>
        <w:pStyle w:val="Question"/>
      </w:pPr>
      <w:r>
        <w:t xml:space="preserve">In what situations are you tempted to justify yourself to God, and how can you guard against </w:t>
      </w:r>
    </w:p>
    <w:p w14:paraId="2C0F37FA" w14:textId="65386370" w:rsidR="00DD1074" w:rsidRDefault="00DD1074" w:rsidP="00DD1074">
      <w:pPr>
        <w:pStyle w:val="Question"/>
        <w:numPr>
          <w:ilvl w:val="0"/>
          <w:numId w:val="0"/>
        </w:numPr>
        <w:ind w:left="360"/>
      </w:pPr>
      <w:r>
        <w:t>self-righteousness?</w:t>
      </w:r>
    </w:p>
    <w:p w14:paraId="5EE33FF8" w14:textId="77777777" w:rsidR="00DD1074" w:rsidRDefault="00DD1074" w:rsidP="00DD1074">
      <w:pPr>
        <w:pStyle w:val="writingspacesregular"/>
      </w:pPr>
    </w:p>
    <w:p w14:paraId="4F19F83E" w14:textId="77777777" w:rsidR="00DD1074" w:rsidRDefault="00DD1074" w:rsidP="00DD1074">
      <w:pPr>
        <w:pStyle w:val="Heading4"/>
      </w:pPr>
      <w:r>
        <w:t>Third Day: Reread Romans 3:27-28.</w:t>
      </w:r>
    </w:p>
    <w:p w14:paraId="3255329F" w14:textId="77777777" w:rsidR="00DD1074" w:rsidRDefault="00DD1074" w:rsidP="00DD1074">
      <w:pPr>
        <w:pStyle w:val="DaySummaryItal"/>
      </w:pPr>
      <w:r>
        <w:t>Paul declared faith’s role in salvation.</w:t>
      </w:r>
    </w:p>
    <w:p w14:paraId="12BF59D6" w14:textId="77777777" w:rsidR="00DD1074" w:rsidRDefault="00DD1074" w:rsidP="00DD1074">
      <w:pPr>
        <w:pStyle w:val="Question"/>
      </w:pPr>
      <w:r>
        <w:t>a.</w:t>
      </w:r>
      <w:r>
        <w:tab/>
        <w:t>Describe characteristics of saving faith by which sinners are justified. (See also John 1:12; 3:14-</w:t>
      </w:r>
      <w:proofErr w:type="gramStart"/>
      <w:r>
        <w:t>18;</w:t>
      </w:r>
      <w:proofErr w:type="gramEnd"/>
      <w:r>
        <w:t xml:space="preserve"> </w:t>
      </w:r>
    </w:p>
    <w:p w14:paraId="0983DE46" w14:textId="036BE950" w:rsidR="00DD1074" w:rsidRDefault="00DD1074" w:rsidP="00DD1074">
      <w:pPr>
        <w:pStyle w:val="Question"/>
        <w:numPr>
          <w:ilvl w:val="0"/>
          <w:numId w:val="0"/>
        </w:numPr>
        <w:ind w:left="360"/>
      </w:pPr>
      <w:r>
        <w:tab/>
      </w:r>
      <w:r>
        <w:tab/>
      </w:r>
      <w:r>
        <w:t>20:30-31; Ephesians 2:8-9; Romans 10:9; Hebrews 11; or other verses.)</w:t>
      </w:r>
    </w:p>
    <w:p w14:paraId="22F2D51C" w14:textId="77777777" w:rsidR="00DD1074" w:rsidRDefault="00DD1074" w:rsidP="00DD1074">
      <w:pPr>
        <w:pStyle w:val="writingspacesregular"/>
      </w:pPr>
    </w:p>
    <w:p w14:paraId="58E6570E" w14:textId="77777777" w:rsidR="00DD1074" w:rsidRDefault="00DD1074" w:rsidP="00DD1074">
      <w:pPr>
        <w:pStyle w:val="Pointb"/>
      </w:pPr>
      <w:r>
        <w:t>b.</w:t>
      </w:r>
      <w:r>
        <w:tab/>
        <w:t xml:space="preserve"> How do people understand and use the word “faith” in your culture? How does this understanding compare with the biblical definition?</w:t>
      </w:r>
    </w:p>
    <w:p w14:paraId="17A6A3A8" w14:textId="77777777" w:rsidR="00DD1074" w:rsidRDefault="00DD1074" w:rsidP="00DD1074">
      <w:pPr>
        <w:pStyle w:val="writingspacesregular"/>
      </w:pPr>
    </w:p>
    <w:p w14:paraId="6EE12943" w14:textId="77777777" w:rsidR="00DD1074" w:rsidRDefault="00DD1074" w:rsidP="00DD1074">
      <w:pPr>
        <w:pStyle w:val="Question"/>
      </w:pPr>
      <w:r>
        <w:t>Looking back to last week’s lesson, explain in your own words why justification by faith apart from works is good news.</w:t>
      </w:r>
    </w:p>
    <w:p w14:paraId="4EF8E93F" w14:textId="77777777" w:rsidR="00DD1074" w:rsidRDefault="00DD1074" w:rsidP="00DD1074">
      <w:pPr>
        <w:pStyle w:val="writingspacesregular"/>
      </w:pPr>
    </w:p>
    <w:p w14:paraId="3E19041B" w14:textId="77777777" w:rsidR="00DD1074" w:rsidRDefault="00DD1074" w:rsidP="00DD1074">
      <w:pPr>
        <w:pStyle w:val="Question"/>
      </w:pPr>
      <w:r>
        <w:lastRenderedPageBreak/>
        <w:t>In what ways does your faith in Jesus impact your life choices and relationships?</w:t>
      </w:r>
    </w:p>
    <w:p w14:paraId="60BF6110" w14:textId="77777777" w:rsidR="00DD1074" w:rsidRDefault="00DD1074" w:rsidP="00DD1074">
      <w:pPr>
        <w:pStyle w:val="writingspacesregular"/>
      </w:pPr>
    </w:p>
    <w:p w14:paraId="28FB9A2D" w14:textId="77777777" w:rsidR="00DD1074" w:rsidRDefault="00DD1074" w:rsidP="00DD1074">
      <w:pPr>
        <w:pStyle w:val="Heading4"/>
      </w:pPr>
      <w:r>
        <w:t>Fourth Day: Read Romans 3:29-30.</w:t>
      </w:r>
    </w:p>
    <w:p w14:paraId="57567162" w14:textId="77777777" w:rsidR="00DD1074" w:rsidRDefault="00DD1074" w:rsidP="00DD1074">
      <w:pPr>
        <w:pStyle w:val="DaySummaryItal"/>
      </w:pPr>
      <w:r>
        <w:t>Paul affirmed there is one God and one path to justification.</w:t>
      </w:r>
    </w:p>
    <w:p w14:paraId="2A48AFEB" w14:textId="77777777" w:rsidR="00DD1074" w:rsidRDefault="00DD1074" w:rsidP="00DD1074">
      <w:pPr>
        <w:pStyle w:val="Question"/>
      </w:pPr>
      <w:r>
        <w:t>Who are Gentiles, and why would Jews in Paul’s day look down on them? (See also Romans 2:17, 23, 25. Use a dictionary if necessary.)</w:t>
      </w:r>
    </w:p>
    <w:p w14:paraId="419192C1" w14:textId="0C950111" w:rsidR="00DD1074" w:rsidRDefault="00DD1074" w:rsidP="00DD1074">
      <w:pPr>
        <w:pStyle w:val="writingspacesregular"/>
      </w:pPr>
    </w:p>
    <w:p w14:paraId="419192C1" w14:textId="0C950111" w:rsidR="00DD1074" w:rsidRDefault="00DD1074" w:rsidP="00DD1074">
      <w:pPr>
        <w:pStyle w:val="Question"/>
      </w:pPr>
      <w:r>
        <w:t>How does the fact that “there is only one God” and one salvation compare with modern thoughts on spirituality?</w:t>
      </w:r>
    </w:p>
    <w:p w14:paraId="08B7BB6D" w14:textId="77777777" w:rsidR="00DD1074" w:rsidRDefault="00DD1074" w:rsidP="00DD1074">
      <w:pPr>
        <w:pStyle w:val="writingspacesregular"/>
      </w:pPr>
    </w:p>
    <w:p w14:paraId="0B9DF8C0" w14:textId="77777777" w:rsidR="00DD1074" w:rsidRDefault="00DD1074" w:rsidP="00DD1074">
      <w:pPr>
        <w:pStyle w:val="Question"/>
      </w:pPr>
      <w:r>
        <w:t>What truths from Romans 3:21-30 could you share to respond graciously to people who see all religions as viable options or believe there are many gods or many ways to God?</w:t>
      </w:r>
    </w:p>
    <w:p w14:paraId="465CA169" w14:textId="77777777" w:rsidR="00DD1074" w:rsidRDefault="00DD1074" w:rsidP="00DD1074">
      <w:pPr>
        <w:pStyle w:val="writingspacesregular"/>
      </w:pPr>
    </w:p>
    <w:p w14:paraId="6AA913CE" w14:textId="77777777" w:rsidR="00DD1074" w:rsidRDefault="00DD1074" w:rsidP="00DD1074">
      <w:pPr>
        <w:pStyle w:val="Heading4"/>
      </w:pPr>
      <w:r>
        <w:t>Fifth Day: Read Romans 3:31.</w:t>
      </w:r>
    </w:p>
    <w:p w14:paraId="7369BDCB" w14:textId="77777777" w:rsidR="00DD1074" w:rsidRDefault="00DD1074" w:rsidP="00DD1074">
      <w:pPr>
        <w:pStyle w:val="DaySummaryItal"/>
      </w:pPr>
      <w:r>
        <w:t>Paul asserted that justification by faith upholds God’s law.</w:t>
      </w:r>
    </w:p>
    <w:p w14:paraId="134D8D20" w14:textId="77777777" w:rsidR="00DD1074" w:rsidRDefault="00DD1074" w:rsidP="00DD1074">
      <w:pPr>
        <w:pStyle w:val="Question"/>
      </w:pPr>
      <w:r>
        <w:t>a.</w:t>
      </w:r>
      <w:r>
        <w:tab/>
        <w:t xml:space="preserve">In your own words, summarize what God’s law requires. (See also Exodus 20:1-17; Romans </w:t>
      </w:r>
      <w:proofErr w:type="gramStart"/>
      <w:r>
        <w:t>6:23;</w:t>
      </w:r>
      <w:proofErr w:type="gramEnd"/>
      <w:r>
        <w:t xml:space="preserve"> </w:t>
      </w:r>
    </w:p>
    <w:p w14:paraId="3AA30D88" w14:textId="26620230" w:rsidR="00DD1074" w:rsidRDefault="00DD1074" w:rsidP="00DD1074">
      <w:pPr>
        <w:pStyle w:val="Question"/>
        <w:numPr>
          <w:ilvl w:val="0"/>
          <w:numId w:val="0"/>
        </w:numPr>
        <w:ind w:left="360"/>
      </w:pPr>
      <w:r>
        <w:tab/>
      </w:r>
      <w:r>
        <w:tab/>
      </w:r>
      <w:r>
        <w:t>13:8-10.)</w:t>
      </w:r>
    </w:p>
    <w:p w14:paraId="1C4AECC1" w14:textId="77777777" w:rsidR="00DD1074" w:rsidRDefault="00DD1074" w:rsidP="00DD1074">
      <w:pPr>
        <w:pStyle w:val="writingspacesregular"/>
      </w:pPr>
    </w:p>
    <w:p w14:paraId="0169737F" w14:textId="77777777" w:rsidR="00DD1074" w:rsidRDefault="00DD1074" w:rsidP="00DD1074">
      <w:pPr>
        <w:pStyle w:val="Pointb"/>
      </w:pPr>
      <w:r>
        <w:t>b.</w:t>
      </w:r>
      <w:r>
        <w:tab/>
        <w:t>What role does the law play in a person’s ability to attain righteousness? (See also Romans 3:20; Galatians 3:24.)</w:t>
      </w:r>
    </w:p>
    <w:p w14:paraId="45807846" w14:textId="77777777" w:rsidR="00DD1074" w:rsidRDefault="00DD1074" w:rsidP="00DD1074">
      <w:pPr>
        <w:pStyle w:val="writingspacesregular"/>
      </w:pPr>
    </w:p>
    <w:p w14:paraId="6C92E48E" w14:textId="77777777" w:rsidR="00DD1074" w:rsidRDefault="00DD1074" w:rsidP="00DD1074">
      <w:pPr>
        <w:pStyle w:val="Pointb"/>
      </w:pPr>
      <w:r>
        <w:t>c.</w:t>
      </w:r>
      <w:r>
        <w:tab/>
        <w:t>How did Jesus fulfill the law? (See Romans 3:25-26; 2 Corinthians 5:21; Hebrews 2:17; 4:15.)</w:t>
      </w:r>
    </w:p>
    <w:p w14:paraId="5A56F9B2" w14:textId="77777777" w:rsidR="00DD1074" w:rsidRDefault="00DD1074" w:rsidP="00DD1074">
      <w:pPr>
        <w:pStyle w:val="writingspacesregular"/>
      </w:pPr>
    </w:p>
    <w:p w14:paraId="55B600E6" w14:textId="77777777" w:rsidR="00DD1074" w:rsidRDefault="00DD1074" w:rsidP="00DD1074">
      <w:pPr>
        <w:pStyle w:val="Question"/>
      </w:pPr>
      <w:r>
        <w:t>If God has justified you through faith, give examples of how He encourages and enables your loving obedience. (See also Romans 8:12-17, 31-34; Philippians 2:12-13; 1 John 1:5-10.)</w:t>
      </w:r>
    </w:p>
    <w:p w14:paraId="424D4C39" w14:textId="77777777" w:rsidR="00DD1074" w:rsidRDefault="00DD1074" w:rsidP="00DD1074">
      <w:pPr>
        <w:pStyle w:val="writingspacesregular"/>
      </w:pPr>
    </w:p>
    <w:p w14:paraId="2A720A4A" w14:textId="77777777" w:rsidR="00DD1074" w:rsidRDefault="00DD1074" w:rsidP="00DD1074">
      <w:pPr>
        <w:pStyle w:val="Heading4"/>
      </w:pPr>
      <w:r>
        <w:t>Sixth Day: Review Romans 3:27-31.</w:t>
      </w:r>
    </w:p>
    <w:p w14:paraId="74017BB7" w14:textId="77777777" w:rsidR="00DD1074" w:rsidRDefault="00DD1074" w:rsidP="00DD1074">
      <w:pPr>
        <w:pStyle w:val="DaySummaryItal"/>
      </w:pPr>
      <w:r>
        <w:t>God justifies people through faith in Christ alone.</w:t>
      </w:r>
    </w:p>
    <w:p w14:paraId="77F41C94" w14:textId="77777777" w:rsidR="00DD1074" w:rsidRDefault="00DD1074" w:rsidP="00DD1074">
      <w:pPr>
        <w:pStyle w:val="Question"/>
      </w:pPr>
      <w:r>
        <w:t>What does God’s plan to justify sinners through faith alone reveal about Him? How have you responded to His invitation to faith in Jesus as your Savior?</w:t>
      </w:r>
    </w:p>
    <w:p w14:paraId="6AF958C4" w14:textId="77777777" w:rsidR="00DD1074" w:rsidRDefault="00DD1074" w:rsidP="00DD1074">
      <w:pPr>
        <w:pStyle w:val="writingspacesregular"/>
      </w:pPr>
    </w:p>
    <w:p w14:paraId="609719C6" w14:textId="7ACF52E8" w:rsidR="00140872" w:rsidRPr="005967D0" w:rsidRDefault="00DD1074" w:rsidP="00DD1074">
      <w:pPr>
        <w:pStyle w:val="DaySummaryItal"/>
        <w:sectPr w:rsidR="00140872"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3:27-31</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28971" w14:textId="77777777" w:rsidR="00B2789F" w:rsidRDefault="00B2789F">
      <w:r>
        <w:separator/>
      </w:r>
    </w:p>
    <w:p w14:paraId="7ABF8EC9" w14:textId="77777777" w:rsidR="00B2789F" w:rsidRDefault="00B2789F"/>
  </w:endnote>
  <w:endnote w:type="continuationSeparator" w:id="0">
    <w:p w14:paraId="1E653F94" w14:textId="77777777" w:rsidR="00B2789F" w:rsidRDefault="00B2789F">
      <w:r>
        <w:continuationSeparator/>
      </w:r>
    </w:p>
    <w:p w14:paraId="2D44E37D" w14:textId="77777777" w:rsidR="00B2789F" w:rsidRDefault="00B2789F"/>
  </w:endnote>
  <w:endnote w:type="continuationNotice" w:id="1">
    <w:p w14:paraId="66A8E3F5" w14:textId="77777777" w:rsidR="00B2789F" w:rsidRDefault="00B278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3BDFEBFE"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DD1074">
                            <w:rPr>
                              <w:rFonts w:ascii="Roboto" w:hAnsi="Roboto"/>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3BDFEBFE"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DD1074">
                      <w:rPr>
                        <w:rFonts w:ascii="Roboto" w:hAnsi="Roboto"/>
                        <w:sz w:val="18"/>
                        <w:szCs w:val="18"/>
                      </w:rPr>
                      <w:t>6</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FBA29" w14:textId="77777777" w:rsidR="00B2789F" w:rsidRDefault="00B2789F">
      <w:r>
        <w:separator/>
      </w:r>
    </w:p>
    <w:p w14:paraId="47858C3D" w14:textId="77777777" w:rsidR="00B2789F" w:rsidRDefault="00B2789F"/>
  </w:footnote>
  <w:footnote w:type="continuationSeparator" w:id="0">
    <w:p w14:paraId="69512B0B" w14:textId="77777777" w:rsidR="00B2789F" w:rsidRDefault="00B2789F">
      <w:r>
        <w:continuationSeparator/>
      </w:r>
    </w:p>
    <w:p w14:paraId="69ED231B" w14:textId="77777777" w:rsidR="00B2789F" w:rsidRDefault="00B2789F"/>
  </w:footnote>
  <w:footnote w:type="continuationNotice" w:id="1">
    <w:p w14:paraId="4E1D54AA" w14:textId="77777777" w:rsidR="00B2789F" w:rsidRDefault="00B278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B6B"/>
    <w:rsid w:val="00593E82"/>
    <w:rsid w:val="00594404"/>
    <w:rsid w:val="005967D0"/>
    <w:rsid w:val="00597139"/>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2789F"/>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6DEC"/>
    <w:rsid w:val="00D07147"/>
    <w:rsid w:val="00D1194C"/>
    <w:rsid w:val="00D120AF"/>
    <w:rsid w:val="00D175AA"/>
    <w:rsid w:val="00D20B5E"/>
    <w:rsid w:val="00D20E07"/>
    <w:rsid w:val="00D20E13"/>
    <w:rsid w:val="00D224AD"/>
    <w:rsid w:val="00D22E8D"/>
    <w:rsid w:val="00D24C78"/>
    <w:rsid w:val="00D24D97"/>
    <w:rsid w:val="00D2676E"/>
    <w:rsid w:val="00D27F6B"/>
    <w:rsid w:val="00D303AB"/>
    <w:rsid w:val="00D30897"/>
    <w:rsid w:val="00D30955"/>
    <w:rsid w:val="00D312CC"/>
    <w:rsid w:val="00D352AB"/>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074"/>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2.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3.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4.xml><?xml version="1.0" encoding="utf-8"?>
<ds:datastoreItem xmlns:ds="http://schemas.openxmlformats.org/officeDocument/2006/customXml" ds:itemID="{BE9BC8B5-04D6-4E4B-9FCA-9E22BC48120B}"/>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481</Words>
  <Characters>2277</Characters>
  <Application>Microsoft Office Word</Application>
  <DocSecurity>0</DocSecurity>
  <Lines>87</Lines>
  <Paragraphs>65</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2026-03-24T20:48:00Z</dcterms:created>
  <dcterms:modified xsi:type="dcterms:W3CDTF">2026-04-06T18:51:00Z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