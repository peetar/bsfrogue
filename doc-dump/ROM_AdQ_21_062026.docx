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05187B19">
                <wp:simplePos x="0" y="0"/>
                <wp:positionH relativeFrom="page">
                  <wp:posOffset>614597</wp:posOffset>
                </wp:positionH>
                <wp:positionV relativeFrom="page">
                  <wp:posOffset>547142</wp:posOffset>
                </wp:positionV>
                <wp:extent cx="6660515" cy="2106118"/>
                <wp:effectExtent l="0" t="0" r="6985" b="254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106118"/>
                          <a:chOff x="1191" y="940"/>
                          <a:chExt cx="10489" cy="2848"/>
                        </a:xfrm>
                      </wpg:grpSpPr>
                      <wps:wsp>
                        <wps:cNvPr id="56" name="docshape7"/>
                        <wps:cNvSpPr txBox="1">
                          <a:spLocks/>
                        </wps:cNvSpPr>
                        <wps:spPr bwMode="auto">
                          <a:xfrm>
                            <a:off x="1191" y="1721"/>
                            <a:ext cx="9194" cy="2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692B80D7" w:rsidR="005D26A6" w:rsidRPr="004022C5" w:rsidRDefault="004022C5" w:rsidP="000210BB">
                              <w:pPr>
                                <w:pStyle w:val="Title1"/>
                                <w:rPr>
                                  <w:spacing w:val="-10"/>
                                </w:rPr>
                              </w:pPr>
                              <w:r w:rsidRPr="004022C5">
                                <w:rPr>
                                  <w:spacing w:val="-10"/>
                                </w:rPr>
                                <w:t>Christian Worship and Service</w:t>
                              </w:r>
                            </w:p>
                            <w:p w14:paraId="52A69CAA" w14:textId="77777777" w:rsidR="00586B6B" w:rsidRPr="00E20D85" w:rsidRDefault="00586B6B" w:rsidP="00E20D85"/>
                            <w:p w14:paraId="5CD51985" w14:textId="0BEDA84C" w:rsidR="00D756EC" w:rsidRDefault="004022C5" w:rsidP="00D756EC">
                              <w:pPr>
                                <w:pStyle w:val="ChapterRange"/>
                              </w:pPr>
                              <w:r>
                                <w:t>Romans 12:1-8</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1014B2B5"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4022C5">
                                <w:rPr>
                                  <w:rFonts w:ascii="Roboto" w:hAnsi="Roboto"/>
                                  <w:b/>
                                  <w:bCs/>
                                  <w14:numSpacing w14:val="proportional"/>
                                </w:rPr>
                                <w:t>21</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4pt;margin-top:43.1pt;width:524.45pt;height:165.85pt;z-index:-251658240;mso-position-horizontal-relative:page;mso-position-vertical-relative:page" coordorigin="1191,940" coordsize="10489,2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">
                <v:shapetype id="_x0000_t202" coordsize="21600,21600" o:spt="202" path="m,l,21600r21600,l21600,xe">
                  <v:stroke joinstyle="miter"/>
                  <v:path gradientshapeok="t" o:connecttype="rect"/>
                </v:shapetype>
                <v:shape id="docshape7" o:spid="_x0000_s1027" type="#_x0000_t202" style="position:absolute;left:1191;top:1721;width:9194;height:2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692B80D7" w:rsidR="005D26A6" w:rsidRPr="004022C5" w:rsidRDefault="004022C5" w:rsidP="000210BB">
                        <w:pPr>
                          <w:pStyle w:val="Title1"/>
                          <w:rPr>
                            <w:spacing w:val="-10"/>
                          </w:rPr>
                        </w:pPr>
                        <w:r w:rsidRPr="004022C5">
                          <w:rPr>
                            <w:spacing w:val="-10"/>
                          </w:rPr>
                          <w:t>Christian Worship and Service</w:t>
                        </w:r>
                      </w:p>
                      <w:p w14:paraId="52A69CAA" w14:textId="77777777" w:rsidR="00586B6B" w:rsidRPr="00E20D85" w:rsidRDefault="00586B6B" w:rsidP="00E20D85"/>
                      <w:p w14:paraId="5CD51985" w14:textId="0BEDA84C" w:rsidR="00D756EC" w:rsidRDefault="004022C5" w:rsidP="00D756EC">
                        <w:pPr>
                          <w:pStyle w:val="ChapterRange"/>
                        </w:pPr>
                        <w:r>
                          <w:t>Romans 12:1-8</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1014B2B5"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4022C5">
                          <w:rPr>
                            <w:rFonts w:ascii="Roboto" w:hAnsi="Roboto"/>
                            <w:b/>
                            <w:bCs/>
                            <w14:numSpacing w14:val="proportional"/>
                          </w:rPr>
                          <w:t>21</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2E7DF5CC"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3648C824" w:rsidR="00F15B67" w:rsidRPr="005967D0" w:rsidRDefault="002D77BB" w:rsidP="00E7406D">
      <w:pPr>
        <w:pStyle w:val="Heading1"/>
      </w:pPr>
      <w:r w:rsidRPr="005967D0">
        <w:t xml:space="preserve">Lesson </w:t>
      </w:r>
      <w:r w:rsidR="004022C5">
        <w:t>21</w:t>
      </w:r>
      <w:r w:rsidR="00A75A34">
        <w:t xml:space="preserve"> </w:t>
      </w:r>
      <w:r w:rsidRPr="00E7406D">
        <w:t>Questions</w:t>
      </w:r>
    </w:p>
    <w:p w14:paraId="406D19B3" w14:textId="6C23D3BC" w:rsidR="00F15B67" w:rsidRPr="009E5329" w:rsidRDefault="002D77BB" w:rsidP="009E5329">
      <w:pPr>
        <w:pStyle w:val="Heading4"/>
      </w:pPr>
      <w:r w:rsidRPr="005967D0">
        <w:t xml:space="preserve">First Day: Read </w:t>
      </w:r>
      <w:r w:rsidR="0011071D">
        <w:t>the Lesson</w:t>
      </w:r>
      <w:r w:rsidR="009E5329">
        <w:t xml:space="preserve"> </w:t>
      </w:r>
      <w:r w:rsidR="004022C5">
        <w:t>20</w:t>
      </w:r>
      <w:r w:rsidR="00E74951" w:rsidRPr="005967D0">
        <w:t xml:space="preserve"> </w:t>
      </w:r>
      <w:r w:rsidRPr="005967D0">
        <w:t>Notes.</w:t>
      </w:r>
      <w:r w:rsidR="009E5329">
        <w:t xml:space="preserve"> </w:t>
      </w:r>
    </w:p>
    <w:p w14:paraId="347FD0C7" w14:textId="41213724" w:rsidR="004022C5" w:rsidRDefault="00797736" w:rsidP="004022C5">
      <w:pPr>
        <w:pStyle w:val="DaySummaryItal"/>
      </w:pPr>
      <w:r w:rsidRPr="005967D0">
        <w:t>The notes and lecture fortify the truth of the passage for understanding and application to daily life.</w:t>
      </w:r>
    </w:p>
    <w:p w14:paraId="20E3F93F" w14:textId="77777777" w:rsidR="004022C5" w:rsidRDefault="004022C5" w:rsidP="004022C5">
      <w:pPr>
        <w:pStyle w:val="Question"/>
      </w:pPr>
      <w:r>
        <w:t>How did the lecture impact your understanding or practice of worshipping God?</w:t>
      </w:r>
    </w:p>
    <w:p w14:paraId="64DDAC64" w14:textId="77777777" w:rsidR="004022C5" w:rsidRDefault="004022C5" w:rsidP="004022C5">
      <w:pPr>
        <w:pStyle w:val="writingspacesregular"/>
      </w:pPr>
    </w:p>
    <w:p w14:paraId="272B759C" w14:textId="77777777" w:rsidR="004022C5" w:rsidRDefault="004022C5" w:rsidP="004022C5">
      <w:pPr>
        <w:pStyle w:val="Question"/>
      </w:pPr>
      <w:r>
        <w:t>What truth from the notes encouraged you or strengthened your relationship with God?</w:t>
      </w:r>
    </w:p>
    <w:p w14:paraId="494BB01F" w14:textId="77777777" w:rsidR="004022C5" w:rsidRDefault="004022C5" w:rsidP="004022C5">
      <w:pPr>
        <w:pStyle w:val="writingspacesregular"/>
      </w:pPr>
    </w:p>
    <w:p w14:paraId="77B075EB" w14:textId="77777777" w:rsidR="004022C5" w:rsidRDefault="004022C5" w:rsidP="004022C5">
      <w:pPr>
        <w:pStyle w:val="Heading4"/>
      </w:pPr>
      <w:r>
        <w:t>Second Day: Read Romans 12:1-2.</w:t>
      </w:r>
    </w:p>
    <w:p w14:paraId="47A89E59" w14:textId="77777777" w:rsidR="004022C5" w:rsidRDefault="004022C5" w:rsidP="004022C5">
      <w:pPr>
        <w:pStyle w:val="DaySummaryItal"/>
      </w:pPr>
      <w:r>
        <w:t>Paul urged believers to offer God their bodies as living sacrifices.</w:t>
      </w:r>
    </w:p>
    <w:p w14:paraId="2ACF9E6A" w14:textId="77777777" w:rsidR="004022C5" w:rsidRDefault="004022C5" w:rsidP="004022C5">
      <w:pPr>
        <w:pStyle w:val="Question"/>
      </w:pPr>
      <w:r>
        <w:t>What do you learn about God and His mercy from the following verses?</w:t>
      </w:r>
    </w:p>
    <w:p w14:paraId="79FD196D" w14:textId="77777777" w:rsidR="004022C5" w:rsidRDefault="004022C5" w:rsidP="004022C5">
      <w:pPr>
        <w:pStyle w:val="Pointb"/>
      </w:pPr>
      <w:r>
        <w:t>Romans 9:15</w:t>
      </w:r>
    </w:p>
    <w:p w14:paraId="7DC57164" w14:textId="77777777" w:rsidR="004022C5" w:rsidRDefault="004022C5" w:rsidP="004022C5">
      <w:pPr>
        <w:pStyle w:val="writingspacesregular"/>
      </w:pPr>
    </w:p>
    <w:p w14:paraId="1A9C00D7" w14:textId="77777777" w:rsidR="004022C5" w:rsidRDefault="004022C5" w:rsidP="004022C5">
      <w:pPr>
        <w:pStyle w:val="Pointb"/>
      </w:pPr>
      <w:r>
        <w:t>Romans 9:23</w:t>
      </w:r>
    </w:p>
    <w:p w14:paraId="6DD90727" w14:textId="77777777" w:rsidR="004022C5" w:rsidRDefault="004022C5" w:rsidP="004022C5">
      <w:pPr>
        <w:pStyle w:val="writingspacesregular"/>
      </w:pPr>
    </w:p>
    <w:p w14:paraId="39F45536" w14:textId="77777777" w:rsidR="004022C5" w:rsidRDefault="004022C5" w:rsidP="004022C5">
      <w:pPr>
        <w:pStyle w:val="Pointb"/>
      </w:pPr>
      <w:r>
        <w:t>Ephesians 2:4-5</w:t>
      </w:r>
    </w:p>
    <w:p w14:paraId="6D75BDA0" w14:textId="77777777" w:rsidR="004022C5" w:rsidRDefault="004022C5" w:rsidP="004022C5">
      <w:pPr>
        <w:pStyle w:val="writingspacesregular"/>
      </w:pPr>
    </w:p>
    <w:p w14:paraId="58F88821" w14:textId="77777777" w:rsidR="004022C5" w:rsidRDefault="004022C5" w:rsidP="004022C5">
      <w:pPr>
        <w:pStyle w:val="Pointb"/>
      </w:pPr>
      <w:r>
        <w:t>1 Peter 1:3</w:t>
      </w:r>
    </w:p>
    <w:p w14:paraId="518B2E22" w14:textId="77777777" w:rsidR="004022C5" w:rsidRDefault="004022C5" w:rsidP="004022C5">
      <w:pPr>
        <w:pStyle w:val="writingspacesregular"/>
      </w:pPr>
    </w:p>
    <w:p w14:paraId="6375A784" w14:textId="77777777" w:rsidR="004022C5" w:rsidRDefault="004022C5" w:rsidP="004022C5">
      <w:pPr>
        <w:pStyle w:val="Question"/>
      </w:pPr>
      <w:r>
        <w:t>Reflect on your study of Romans 1–8. How have you personally experienced God’s mercy?</w:t>
      </w:r>
    </w:p>
    <w:p w14:paraId="33A852A3" w14:textId="77777777" w:rsidR="004022C5" w:rsidRDefault="004022C5" w:rsidP="004022C5">
      <w:pPr>
        <w:pStyle w:val="writingspacesregular"/>
      </w:pPr>
    </w:p>
    <w:p w14:paraId="4683E631" w14:textId="77777777" w:rsidR="004022C5" w:rsidRDefault="004022C5" w:rsidP="004022C5">
      <w:pPr>
        <w:pStyle w:val="Question"/>
      </w:pPr>
      <w:r>
        <w:t>a.</w:t>
      </w:r>
      <w:r>
        <w:tab/>
        <w:t xml:space="preserve">Compare and contrast the Old Testament animal sacrifices with the kind of sacrifice Paul urged </w:t>
      </w:r>
    </w:p>
    <w:p w14:paraId="5B770F54" w14:textId="555850E4" w:rsidR="004022C5" w:rsidRDefault="004022C5" w:rsidP="004022C5">
      <w:pPr>
        <w:pStyle w:val="Question"/>
        <w:numPr>
          <w:ilvl w:val="0"/>
          <w:numId w:val="0"/>
        </w:numPr>
      </w:pPr>
      <w:r>
        <w:tab/>
      </w:r>
      <w:r>
        <w:tab/>
      </w:r>
      <w:r>
        <w:t>Christians to offer. (See also Leviticus 16; Romans 6:3-4, 11-13; Hebrews 10:1-10.)</w:t>
      </w:r>
    </w:p>
    <w:p w14:paraId="0193FABD" w14:textId="77777777" w:rsidR="004022C5" w:rsidRDefault="004022C5" w:rsidP="004022C5">
      <w:pPr>
        <w:pStyle w:val="writingspacesregular"/>
      </w:pPr>
    </w:p>
    <w:p w14:paraId="2506C362" w14:textId="77777777" w:rsidR="004022C5" w:rsidRDefault="004022C5" w:rsidP="004022C5">
      <w:pPr>
        <w:pStyle w:val="Pointb"/>
      </w:pPr>
      <w:r>
        <w:t>b.</w:t>
      </w:r>
      <w:r>
        <w:tab/>
        <w:t>How have you observed others offer their bodies as living sacrifices to God?</w:t>
      </w:r>
    </w:p>
    <w:p w14:paraId="0F824C37" w14:textId="77777777" w:rsidR="004022C5" w:rsidRDefault="004022C5" w:rsidP="004022C5">
      <w:pPr>
        <w:pStyle w:val="writingspacesregular"/>
      </w:pPr>
    </w:p>
    <w:p w14:paraId="14B28F25" w14:textId="77777777" w:rsidR="004022C5" w:rsidRDefault="004022C5" w:rsidP="004022C5">
      <w:pPr>
        <w:pStyle w:val="Pointb"/>
      </w:pPr>
      <w:r>
        <w:t>c.</w:t>
      </w:r>
      <w:r>
        <w:tab/>
        <w:t>In what way is God calling you to sacrificial living, and how are you responding?</w:t>
      </w:r>
    </w:p>
    <w:p w14:paraId="212A4045" w14:textId="77777777" w:rsidR="004022C5" w:rsidRDefault="004022C5" w:rsidP="004022C5">
      <w:pPr>
        <w:pStyle w:val="writingspacesregular"/>
      </w:pPr>
    </w:p>
    <w:p w14:paraId="6CF04D46" w14:textId="77777777" w:rsidR="004022C5" w:rsidRDefault="004022C5" w:rsidP="004022C5">
      <w:pPr>
        <w:pStyle w:val="Heading4"/>
      </w:pPr>
      <w:r>
        <w:t>Third Day: Reread Romans 12:1-2.</w:t>
      </w:r>
    </w:p>
    <w:p w14:paraId="59D17372" w14:textId="77777777" w:rsidR="004022C5" w:rsidRDefault="004022C5" w:rsidP="004022C5">
      <w:pPr>
        <w:pStyle w:val="DaySummaryItal"/>
      </w:pPr>
      <w:r>
        <w:t>Paul called believers to be transformed by renewing their minds.</w:t>
      </w:r>
    </w:p>
    <w:p w14:paraId="5346CBFB" w14:textId="77777777" w:rsidR="004022C5" w:rsidRDefault="004022C5" w:rsidP="004022C5">
      <w:pPr>
        <w:pStyle w:val="Question"/>
      </w:pPr>
      <w:r>
        <w:t>a.</w:t>
      </w:r>
      <w:r>
        <w:tab/>
        <w:t>From Romans 12:2, what are believers to stop doing?</w:t>
      </w:r>
    </w:p>
    <w:p w14:paraId="5E0C47C7" w14:textId="77777777" w:rsidR="004022C5" w:rsidRDefault="004022C5" w:rsidP="004022C5">
      <w:pPr>
        <w:pStyle w:val="writingspacesregular"/>
      </w:pPr>
    </w:p>
    <w:p w14:paraId="182A9734" w14:textId="77777777" w:rsidR="004022C5" w:rsidRDefault="004022C5" w:rsidP="004022C5">
      <w:pPr>
        <w:pStyle w:val="Pointb"/>
      </w:pPr>
      <w:r>
        <w:lastRenderedPageBreak/>
        <w:t>b.</w:t>
      </w:r>
      <w:r>
        <w:tab/>
        <w:t>Describe the pattern of this world. (See also Galatians 1:3-5; Ephesians 2:1-2; 1 John 2:15-17.)</w:t>
      </w:r>
    </w:p>
    <w:p w14:paraId="34F76DAC" w14:textId="77777777" w:rsidR="004022C5" w:rsidRDefault="004022C5" w:rsidP="004022C5">
      <w:pPr>
        <w:pStyle w:val="writingspacesregular"/>
      </w:pPr>
    </w:p>
    <w:p w14:paraId="133739C7" w14:textId="1AD97ACB" w:rsidR="004022C5" w:rsidRDefault="004022C5" w:rsidP="004022C5">
      <w:pPr>
        <w:pStyle w:val="Question"/>
      </w:pPr>
      <w:r>
        <w:t>a.</w:t>
      </w:r>
      <w:r>
        <w:tab/>
        <w:t>From Romans 12:2, what are believers to do?</w:t>
      </w:r>
    </w:p>
    <w:p w14:paraId="133739C7" w14:textId="1AD97ACB" w:rsidR="004022C5" w:rsidRDefault="004022C5" w:rsidP="004022C5">
      <w:pPr>
        <w:pStyle w:val="writingspacesregular"/>
      </w:pPr>
    </w:p>
    <w:p w14:paraId="133739C7" w14:textId="1AD97ACB" w:rsidR="004022C5" w:rsidRDefault="004022C5" w:rsidP="004022C5">
      <w:pPr>
        <w:pStyle w:val="Pointb"/>
      </w:pPr>
      <w:r>
        <w:t>b.</w:t>
      </w:r>
      <w:r>
        <w:tab/>
        <w:t>How is a person transformed? (See also Romans 8:5-11; 2 Corinthians 3:18; Philippians 2:13.)</w:t>
      </w:r>
    </w:p>
    <w:p w14:paraId="133739C7" w14:textId="1AD97ACB" w:rsidR="004022C5" w:rsidRDefault="004022C5" w:rsidP="004022C5">
      <w:pPr>
        <w:pStyle w:val="writingspacesregular"/>
      </w:pPr>
    </w:p>
    <w:p w14:paraId="133739C7" w14:textId="1AD97ACB" w:rsidR="004022C5" w:rsidRDefault="004022C5" w:rsidP="004022C5">
      <w:pPr>
        <w:pStyle w:val="Question"/>
      </w:pPr>
      <w:r>
        <w:t>If you are a believer, how is God transforming you or proving that His will is good and pleasing? (See also 1 Peter 2:15; 3:17; 4:1-11.)</w:t>
      </w:r>
    </w:p>
    <w:p w14:paraId="48B0360C" w14:textId="77777777" w:rsidR="004022C5" w:rsidRDefault="004022C5" w:rsidP="004022C5">
      <w:pPr>
        <w:pStyle w:val="writingspacesregular"/>
      </w:pPr>
    </w:p>
    <w:p w14:paraId="2B165163" w14:textId="77777777" w:rsidR="004022C5" w:rsidRDefault="004022C5" w:rsidP="004022C5">
      <w:pPr>
        <w:pStyle w:val="Heading4"/>
      </w:pPr>
      <w:r>
        <w:t>Fourth Day: Read Romans 12:3-5.</w:t>
      </w:r>
    </w:p>
    <w:p w14:paraId="123D1371" w14:textId="77777777" w:rsidR="004022C5" w:rsidRDefault="004022C5" w:rsidP="004022C5">
      <w:pPr>
        <w:pStyle w:val="DaySummaryItal"/>
      </w:pPr>
      <w:r>
        <w:t>Paul described the unity and diversity of Christ’s body, the Church.</w:t>
      </w:r>
    </w:p>
    <w:p w14:paraId="4C1F8CAC" w14:textId="77777777" w:rsidR="004022C5" w:rsidRDefault="004022C5" w:rsidP="004022C5">
      <w:pPr>
        <w:pStyle w:val="Question"/>
      </w:pPr>
      <w:r>
        <w:t>What warning did Paul give, and why is it important?</w:t>
      </w:r>
    </w:p>
    <w:p w14:paraId="71648C48" w14:textId="77777777" w:rsidR="004022C5" w:rsidRDefault="004022C5" w:rsidP="004022C5">
      <w:pPr>
        <w:pStyle w:val="writingspacesregular"/>
      </w:pPr>
    </w:p>
    <w:p w14:paraId="39669247" w14:textId="77777777" w:rsidR="004022C5" w:rsidRDefault="004022C5" w:rsidP="004022C5">
      <w:pPr>
        <w:pStyle w:val="Question"/>
      </w:pPr>
      <w:r>
        <w:t>a.</w:t>
      </w:r>
      <w:r>
        <w:tab/>
        <w:t xml:space="preserve">To what did Paul compare Christians? </w:t>
      </w:r>
    </w:p>
    <w:p w14:paraId="2F068BD4" w14:textId="77777777" w:rsidR="004022C5" w:rsidRDefault="004022C5" w:rsidP="004022C5">
      <w:pPr>
        <w:pStyle w:val="writingspacesregular"/>
      </w:pPr>
    </w:p>
    <w:p w14:paraId="292F1C48" w14:textId="77777777" w:rsidR="004022C5" w:rsidRDefault="004022C5" w:rsidP="004022C5">
      <w:pPr>
        <w:pStyle w:val="Pointb"/>
      </w:pPr>
      <w:r>
        <w:t>b.</w:t>
      </w:r>
      <w:r>
        <w:tab/>
        <w:t>How does this illustration help you understand the way Christians are to relate to one another as the Church? (See also Ephesians 4:1-6.)</w:t>
      </w:r>
    </w:p>
    <w:p w14:paraId="0F5CCEF3" w14:textId="77777777" w:rsidR="004022C5" w:rsidRDefault="004022C5" w:rsidP="004022C5">
      <w:pPr>
        <w:pStyle w:val="writingspacesregular"/>
      </w:pPr>
    </w:p>
    <w:p w14:paraId="767BFD1E" w14:textId="77777777" w:rsidR="004022C5" w:rsidRDefault="004022C5" w:rsidP="004022C5">
      <w:pPr>
        <w:pStyle w:val="Question"/>
      </w:pPr>
      <w:r>
        <w:t>What is God revealing to you about how you view yourself and others?</w:t>
      </w:r>
    </w:p>
    <w:p w14:paraId="0DAA549F" w14:textId="77777777" w:rsidR="004022C5" w:rsidRDefault="004022C5" w:rsidP="004022C5">
      <w:pPr>
        <w:pStyle w:val="writingspacesregular"/>
      </w:pPr>
    </w:p>
    <w:p w14:paraId="5A7D20D1" w14:textId="77777777" w:rsidR="004022C5" w:rsidRDefault="004022C5" w:rsidP="004022C5">
      <w:pPr>
        <w:pStyle w:val="Heading4"/>
      </w:pPr>
      <w:r w:rsidRPr="004022C5">
        <w:t>Fifth</w:t>
      </w:r>
      <w:r>
        <w:t xml:space="preserve"> Day: Read Romans 12:6-8.</w:t>
      </w:r>
    </w:p>
    <w:p w14:paraId="0D60CF97" w14:textId="77777777" w:rsidR="004022C5" w:rsidRDefault="004022C5" w:rsidP="004022C5">
      <w:pPr>
        <w:pStyle w:val="DaySummaryItal"/>
      </w:pPr>
      <w:r>
        <w:t>Paul exhorted believers to serve God and others with their unique gifts.</w:t>
      </w:r>
    </w:p>
    <w:p w14:paraId="56088947" w14:textId="77777777" w:rsidR="004022C5" w:rsidRDefault="004022C5" w:rsidP="004022C5">
      <w:pPr>
        <w:pStyle w:val="Question"/>
      </w:pPr>
      <w:r>
        <w:t>Share truths concerning God’s gifts to Christians from the following verses:</w:t>
      </w:r>
    </w:p>
    <w:p w14:paraId="20875631" w14:textId="77777777" w:rsidR="004022C5" w:rsidRDefault="004022C5" w:rsidP="004022C5">
      <w:pPr>
        <w:pStyle w:val="Pointb"/>
      </w:pPr>
      <w:r>
        <w:t>1 Corinthians 7:7</w:t>
      </w:r>
    </w:p>
    <w:p w14:paraId="030250C6" w14:textId="4926D8ED" w:rsidR="004022C5" w:rsidRDefault="004022C5" w:rsidP="004022C5">
      <w:pPr>
        <w:pStyle w:val="writingspacesregular"/>
      </w:pPr>
    </w:p>
    <w:p w14:paraId="030250C6" w14:textId="4926D8ED" w:rsidR="004022C5" w:rsidRDefault="004022C5" w:rsidP="004022C5">
      <w:pPr>
        <w:pStyle w:val="Pointb"/>
      </w:pPr>
      <w:r>
        <w:t>1 Corinthians 12:4-6</w:t>
      </w:r>
    </w:p>
    <w:p w14:paraId="030250C6" w14:textId="4926D8ED" w:rsidR="004022C5" w:rsidRDefault="004022C5" w:rsidP="004022C5">
      <w:pPr>
        <w:pStyle w:val="writingspacesregular"/>
      </w:pPr>
    </w:p>
    <w:p w14:paraId="030250C6" w14:textId="4926D8ED" w:rsidR="004022C5" w:rsidRDefault="004022C5" w:rsidP="004022C5">
      <w:pPr>
        <w:pStyle w:val="Pointb"/>
      </w:pPr>
      <w:r>
        <w:t>Ephesians 4:11-13</w:t>
      </w:r>
    </w:p>
    <w:p w14:paraId="030250C6" w14:textId="4926D8ED" w:rsidR="004022C5" w:rsidRDefault="004022C5" w:rsidP="004022C5">
      <w:pPr>
        <w:pStyle w:val="writingspacesregular"/>
      </w:pPr>
    </w:p>
    <w:p w14:paraId="030250C6" w14:textId="4926D8ED" w:rsidR="004022C5" w:rsidRDefault="004022C5" w:rsidP="004022C5">
      <w:pPr>
        <w:pStyle w:val="Pointb"/>
      </w:pPr>
      <w:r>
        <w:t>1 Peter 4:10-11</w:t>
      </w:r>
    </w:p>
    <w:p w14:paraId="030250C6" w14:textId="4926D8ED" w:rsidR="004022C5" w:rsidRDefault="004022C5" w:rsidP="004022C5">
      <w:pPr>
        <w:pStyle w:val="writingspacesregular"/>
      </w:pPr>
    </w:p>
    <w:p w14:paraId="030250C6" w14:textId="4926D8ED" w:rsidR="004022C5" w:rsidRDefault="004022C5" w:rsidP="004022C5">
      <w:pPr>
        <w:pStyle w:val="Question"/>
      </w:pPr>
      <w:r>
        <w:t>List the seven gifts in Romans 12:6-8 and how each should be exercised.</w:t>
      </w:r>
    </w:p>
    <w:p w14:paraId="030250C6" w14:textId="4926D8ED" w:rsidR="004022C5" w:rsidRDefault="004022C5" w:rsidP="004022C5">
      <w:pPr>
        <w:pStyle w:val="writingspacesregular"/>
      </w:pPr>
    </w:p>
    <w:p w14:paraId="030250C6" w14:textId="4926D8ED" w:rsidR="004022C5" w:rsidRDefault="004022C5" w:rsidP="004022C5">
      <w:pPr>
        <w:pStyle w:val="Question"/>
      </w:pPr>
      <w:r>
        <w:t xml:space="preserve">Which of the gifts has God given you? What opportunity has He given you to use His gifts in a local church? </w:t>
      </w:r>
    </w:p>
    <w:p w14:paraId="0AE16D89" w14:textId="77777777" w:rsidR="004022C5" w:rsidRDefault="004022C5" w:rsidP="004022C5">
      <w:pPr>
        <w:pStyle w:val="writingspacesregular"/>
      </w:pPr>
    </w:p>
    <w:p w14:paraId="0533DDB1" w14:textId="77777777" w:rsidR="004022C5" w:rsidRDefault="004022C5" w:rsidP="004022C5">
      <w:pPr>
        <w:pStyle w:val="Heading4"/>
      </w:pPr>
      <w:r>
        <w:t>Sixth Day: Review Romans 12:1-8.</w:t>
      </w:r>
    </w:p>
    <w:p w14:paraId="31CC8D42" w14:textId="77777777" w:rsidR="004022C5" w:rsidRDefault="004022C5" w:rsidP="004022C5">
      <w:pPr>
        <w:pStyle w:val="DaySummaryItal"/>
      </w:pPr>
      <w:r>
        <w:t>God transforms and equips surrendered believers for the good of Christ's body.</w:t>
      </w:r>
    </w:p>
    <w:p w14:paraId="0F53EFE1" w14:textId="77777777" w:rsidR="004022C5" w:rsidRDefault="004022C5" w:rsidP="004022C5">
      <w:pPr>
        <w:pStyle w:val="Question"/>
      </w:pPr>
      <w:r>
        <w:t>How does humbly surrendering your life to the Lord impact your ability to live for Him and serve others?</w:t>
      </w:r>
    </w:p>
    <w:p w14:paraId="22264197" w14:textId="77777777" w:rsidR="004022C5" w:rsidRDefault="004022C5" w:rsidP="004022C5">
      <w:pPr>
        <w:pStyle w:val="writingspacesregular"/>
      </w:pPr>
    </w:p>
    <w:p w14:paraId="609719C6" w14:textId="30AEEFD5" w:rsidR="004022C5" w:rsidRPr="005967D0" w:rsidRDefault="004022C5" w:rsidP="004022C5">
      <w:pPr>
        <w:pStyle w:val="DaySummaryItal"/>
        <w:sectPr w:rsidR="004022C5"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r>
        <w:t>Homiletics for Group and Administrative Leaders: Romans 12:1-8</w:t>
      </w:r>
    </w:p>
    <w:p w14:paraId="1FC4B6F2" w14:textId="77777777" w:rsidR="00F15B67" w:rsidRPr="005967D0" w:rsidRDefault="00F15B67" w:rsidP="009A1916">
      <w:pPr>
        <w:spacing w:line="228" w:lineRule="auto"/>
        <w:rPr>
          <w:rFonts w:ascii="Roboto" w:hAnsi="Roboto"/>
          <w:sz w:val="14"/>
        </w:rPr>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3D9B8" w14:textId="77777777" w:rsidR="00421AA0" w:rsidRDefault="00421AA0">
      <w:r>
        <w:separator/>
      </w:r>
    </w:p>
    <w:p w14:paraId="08540E49" w14:textId="77777777" w:rsidR="00421AA0" w:rsidRDefault="00421AA0"/>
  </w:endnote>
  <w:endnote w:type="continuationSeparator" w:id="0">
    <w:p w14:paraId="005B9149" w14:textId="77777777" w:rsidR="00421AA0" w:rsidRDefault="00421AA0">
      <w:r>
        <w:continuationSeparator/>
      </w:r>
    </w:p>
    <w:p w14:paraId="53E150EB" w14:textId="77777777" w:rsidR="00421AA0" w:rsidRDefault="00421AA0"/>
  </w:endnote>
  <w:endnote w:type="continuationNotice" w:id="1">
    <w:p w14:paraId="05840C97" w14:textId="77777777" w:rsidR="00421AA0" w:rsidRDefault="00421A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791DCE0F"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4022C5">
                            <w:rPr>
                              <w:rFonts w:ascii="Roboto" w:hAnsi="Roboto"/>
                              <w:sz w:val="18"/>
                              <w:szCs w:val="18"/>
                            </w:rPr>
                            <w:t>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791DCE0F"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4022C5">
                      <w:rPr>
                        <w:rFonts w:ascii="Roboto" w:hAnsi="Roboto"/>
                        <w:sz w:val="18"/>
                        <w:szCs w:val="18"/>
                      </w:rPr>
                      <w:t>21</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6648C" w14:textId="77777777" w:rsidR="00421AA0" w:rsidRDefault="00421AA0">
      <w:r>
        <w:separator/>
      </w:r>
    </w:p>
    <w:p w14:paraId="7A3C1224" w14:textId="77777777" w:rsidR="00421AA0" w:rsidRDefault="00421AA0"/>
  </w:footnote>
  <w:footnote w:type="continuationSeparator" w:id="0">
    <w:p w14:paraId="6CDF2766" w14:textId="77777777" w:rsidR="00421AA0" w:rsidRDefault="00421AA0">
      <w:r>
        <w:continuationSeparator/>
      </w:r>
    </w:p>
    <w:p w14:paraId="47F77202" w14:textId="77777777" w:rsidR="00421AA0" w:rsidRDefault="00421AA0"/>
  </w:footnote>
  <w:footnote w:type="continuationNotice" w:id="1">
    <w:p w14:paraId="22F405D9" w14:textId="77777777" w:rsidR="00421AA0" w:rsidRDefault="00421AA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15E1"/>
    <w:rsid w:val="00002949"/>
    <w:rsid w:val="0000388C"/>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27A69"/>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5DC"/>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22C5"/>
    <w:rsid w:val="00404A3A"/>
    <w:rsid w:val="00404EC5"/>
    <w:rsid w:val="00406302"/>
    <w:rsid w:val="00407DCB"/>
    <w:rsid w:val="004102B0"/>
    <w:rsid w:val="004112DF"/>
    <w:rsid w:val="00412529"/>
    <w:rsid w:val="00412FAF"/>
    <w:rsid w:val="0041367F"/>
    <w:rsid w:val="00414630"/>
    <w:rsid w:val="00416A59"/>
    <w:rsid w:val="004178B8"/>
    <w:rsid w:val="00420153"/>
    <w:rsid w:val="004214BA"/>
    <w:rsid w:val="004214CA"/>
    <w:rsid w:val="00421AA0"/>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1B3B"/>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825"/>
    <w:rsid w:val="00586B6B"/>
    <w:rsid w:val="00593E82"/>
    <w:rsid w:val="00594404"/>
    <w:rsid w:val="005967D0"/>
    <w:rsid w:val="00597139"/>
    <w:rsid w:val="005A0121"/>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3379"/>
    <w:rsid w:val="006718C0"/>
    <w:rsid w:val="0067620A"/>
    <w:rsid w:val="006776E4"/>
    <w:rsid w:val="00677D7C"/>
    <w:rsid w:val="006802A0"/>
    <w:rsid w:val="00682E65"/>
    <w:rsid w:val="006852EC"/>
    <w:rsid w:val="006917D1"/>
    <w:rsid w:val="00691B61"/>
    <w:rsid w:val="00691EAB"/>
    <w:rsid w:val="00694032"/>
    <w:rsid w:val="00695F62"/>
    <w:rsid w:val="00696A08"/>
    <w:rsid w:val="006975DE"/>
    <w:rsid w:val="00697D70"/>
    <w:rsid w:val="006A034D"/>
    <w:rsid w:val="006A0F6B"/>
    <w:rsid w:val="006A1982"/>
    <w:rsid w:val="006B0072"/>
    <w:rsid w:val="006B3FE9"/>
    <w:rsid w:val="006B42E3"/>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40CE"/>
    <w:rsid w:val="00765410"/>
    <w:rsid w:val="007654DB"/>
    <w:rsid w:val="007705B3"/>
    <w:rsid w:val="00772211"/>
    <w:rsid w:val="00772951"/>
    <w:rsid w:val="00775051"/>
    <w:rsid w:val="007755B9"/>
    <w:rsid w:val="0077702F"/>
    <w:rsid w:val="007771A8"/>
    <w:rsid w:val="00777949"/>
    <w:rsid w:val="0078011F"/>
    <w:rsid w:val="00780172"/>
    <w:rsid w:val="00780669"/>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C7D46"/>
    <w:rsid w:val="007D06AF"/>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1B44"/>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733"/>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3BA0"/>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75AA"/>
    <w:rsid w:val="00D20B5E"/>
    <w:rsid w:val="00D20E07"/>
    <w:rsid w:val="00D20E13"/>
    <w:rsid w:val="00D224AD"/>
    <w:rsid w:val="00D22E8D"/>
    <w:rsid w:val="00D24C78"/>
    <w:rsid w:val="00D24D97"/>
    <w:rsid w:val="00D27F6B"/>
    <w:rsid w:val="00D303AB"/>
    <w:rsid w:val="00D30897"/>
    <w:rsid w:val="00D30955"/>
    <w:rsid w:val="00D312CC"/>
    <w:rsid w:val="00D352AB"/>
    <w:rsid w:val="00D35D1D"/>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0D20"/>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E08C3"/>
    <w:rsid w:val="00DE1D19"/>
    <w:rsid w:val="00DE24F7"/>
    <w:rsid w:val="00DE2611"/>
    <w:rsid w:val="00DE2FBE"/>
    <w:rsid w:val="00DE7986"/>
    <w:rsid w:val="00DF1DAC"/>
    <w:rsid w:val="00DF21FD"/>
    <w:rsid w:val="00DF6262"/>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36161"/>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055F"/>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252E"/>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583BB-6239-4D9C-B616-0C58BCFCB2C5}">
  <ds:schemaRefs>
    <ds:schemaRef ds:uri="http://schemas.microsoft.com/sharepoint/v3/contenttype/forms"/>
  </ds:schemaRefs>
</ds:datastoreItem>
</file>

<file path=customXml/itemProps2.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customXml/itemProps3.xml><?xml version="1.0" encoding="utf-8"?>
<ds:datastoreItem xmlns:ds="http://schemas.openxmlformats.org/officeDocument/2006/customXml" ds:itemID="{D7431CC3-7FA2-4DCF-91F1-78B820D458D5}"/>
</file>

<file path=customXml/itemProps4.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465</Words>
  <Characters>2202</Characters>
  <Application>Microsoft Office Word</Application>
  <DocSecurity>0</DocSecurity>
  <Lines>84</Lines>
  <Paragraphs>63</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2026-03-24T20:51:00Z</dcterms:created>
  <dcterms:modified xsi:type="dcterms:W3CDTF">2026-04-08T14:34:00Z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