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7486D8A8">
                <wp:simplePos x="0" y="0"/>
                <wp:positionH relativeFrom="page">
                  <wp:posOffset>619246</wp:posOffset>
                </wp:positionH>
                <wp:positionV relativeFrom="page">
                  <wp:posOffset>665544</wp:posOffset>
                </wp:positionV>
                <wp:extent cx="6660515" cy="2442258"/>
                <wp:effectExtent l="0" t="0" r="6985" b="889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442258"/>
                          <a:chOff x="1191" y="940"/>
                          <a:chExt cx="10489" cy="2848"/>
                        </a:xfrm>
                      </wpg:grpSpPr>
                      <wps:wsp>
                        <wps:cNvPr id="56" name="docshape7"/>
                        <wps:cNvSpPr txBox="1">
                          <a:spLocks/>
                        </wps:cNvSpPr>
                        <wps:spPr bwMode="auto">
                          <a:xfrm>
                            <a:off x="1191" y="1574"/>
                            <a:ext cx="9194" cy="22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12E2744C" w:rsidR="005D26A6" w:rsidRPr="005967D0" w:rsidRDefault="00AF227C" w:rsidP="000210BB">
                              <w:pPr>
                                <w:pStyle w:val="Title1"/>
                              </w:pPr>
                              <w:r>
                                <w:t>Our Responsibility in Salvation</w:t>
                              </w:r>
                            </w:p>
                            <w:p w14:paraId="52A69CAA" w14:textId="77777777" w:rsidR="00586B6B" w:rsidRPr="00E20D85" w:rsidRDefault="00586B6B" w:rsidP="00E20D85"/>
                            <w:p w14:paraId="5CD51985" w14:textId="12592895" w:rsidR="00D756EC" w:rsidRDefault="00AF227C" w:rsidP="00D756EC">
                              <w:pPr>
                                <w:pStyle w:val="ChapterRange"/>
                              </w:pPr>
                              <w:r>
                                <w:t>Romans 9:30–10:13</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3E5F0A2"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AF227C">
                                <w:rPr>
                                  <w:rFonts w:ascii="Roboto" w:hAnsi="Roboto"/>
                                  <w:b/>
                                  <w:bCs/>
                                  <w14:numSpacing w14:val="proportional"/>
                                </w:rPr>
                                <w:t>17</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75pt;margin-top:52.4pt;width:524.45pt;height:192.3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">
                <v:shapetype id="_x0000_t202" coordsize="21600,21600" o:spt="202" path="m,l,21600r21600,l21600,xe">
                  <v:stroke joinstyle="miter"/>
                  <v:path gradientshapeok="t" o:connecttype="rect"/>
                </v:shapetype>
                <v:shape id="docshape7" o:spid="_x0000_s1027" type="#_x0000_t202" style="position:absolute;left:1191;top:1574;width:9194;height:22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12E2744C" w:rsidR="005D26A6" w:rsidRPr="005967D0" w:rsidRDefault="00AF227C" w:rsidP="000210BB">
                        <w:pPr>
                          <w:pStyle w:val="Title1"/>
                        </w:pPr>
                        <w:r>
                          <w:t>Our Responsibility in Salvation</w:t>
                        </w:r>
                      </w:p>
                      <w:p w14:paraId="52A69CAA" w14:textId="77777777" w:rsidR="00586B6B" w:rsidRPr="00E20D85" w:rsidRDefault="00586B6B" w:rsidP="00E20D85"/>
                      <w:p w14:paraId="5CD51985" w14:textId="12592895" w:rsidR="00D756EC" w:rsidRDefault="00AF227C" w:rsidP="00D756EC">
                        <w:pPr>
                          <w:pStyle w:val="ChapterRange"/>
                        </w:pPr>
                        <w:r>
                          <w:t>Romans 9:30–10:13</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3E5F0A2"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AF227C">
                          <w:rPr>
                            <w:rFonts w:ascii="Roboto" w:hAnsi="Roboto"/>
                            <w:b/>
                            <w:bCs/>
                            <w14:numSpacing w14:val="proportional"/>
                          </w:rPr>
                          <w:t>17</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028F7D2A"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64460A79" w:rsidR="00F15B67" w:rsidRPr="005967D0" w:rsidRDefault="002D77BB" w:rsidP="00E7406D">
      <w:pPr>
        <w:pStyle w:val="Heading1"/>
      </w:pPr>
      <w:r w:rsidRPr="005967D0">
        <w:t xml:space="preserve">Lesson </w:t>
      </w:r>
      <w:r w:rsidR="00AF227C">
        <w:t>17</w:t>
      </w:r>
      <w:r w:rsidR="00A75A34">
        <w:t xml:space="preserve"> </w:t>
      </w:r>
      <w:r w:rsidRPr="00E7406D">
        <w:t>Questions</w:t>
      </w:r>
    </w:p>
    <w:p w14:paraId="406D19B3" w14:textId="5F656B85" w:rsidR="00F15B67" w:rsidRPr="009E5329" w:rsidRDefault="002D77BB" w:rsidP="009E5329">
      <w:pPr>
        <w:pStyle w:val="Heading4"/>
      </w:pPr>
      <w:r w:rsidRPr="005967D0">
        <w:t xml:space="preserve">First Day: Read </w:t>
      </w:r>
      <w:r w:rsidR="0011071D">
        <w:t>the Lesson</w:t>
      </w:r>
      <w:r w:rsidR="009E5329">
        <w:t xml:space="preserve"> </w:t>
      </w:r>
      <w:r w:rsidR="00AF227C">
        <w:t>16</w:t>
      </w:r>
      <w:r w:rsidR="00E74951" w:rsidRPr="005967D0">
        <w:t xml:space="preserve"> </w:t>
      </w:r>
      <w:r w:rsidRPr="005967D0">
        <w:t>Notes.</w:t>
      </w:r>
    </w:p>
    <w:p w14:paraId="09F463B1" w14:textId="77777777" w:rsidR="00140872" w:rsidRDefault="00797736" w:rsidP="007C04C9">
      <w:pPr>
        <w:pStyle w:val="DaySummaryItal"/>
      </w:pPr>
      <w:r w:rsidRPr="005967D0">
        <w:t>The notes and lecture fortify the truth of the passage for understanding and application to daily life.</w:t>
      </w:r>
    </w:p>
    <w:p w14:paraId="4A24C5B8" w14:textId="77777777" w:rsidR="00AF227C" w:rsidRDefault="00AF227C" w:rsidP="00AF227C">
      <w:pPr>
        <w:pStyle w:val="Question"/>
      </w:pPr>
      <w:r>
        <w:t>How did the lecture impact your understanding of God’s sovereignty in salvation?</w:t>
      </w:r>
    </w:p>
    <w:p w14:paraId="7FC1FB48" w14:textId="77777777" w:rsidR="00AF227C" w:rsidRDefault="00AF227C" w:rsidP="00AF227C">
      <w:pPr>
        <w:pStyle w:val="writingspacesregular"/>
      </w:pPr>
    </w:p>
    <w:p w14:paraId="4FD1F862" w14:textId="77777777" w:rsidR="00AF227C" w:rsidRDefault="00AF227C" w:rsidP="00AF227C">
      <w:pPr>
        <w:pStyle w:val="Question"/>
      </w:pPr>
      <w:r>
        <w:t>What stood out in the notes about God choosing you to belong to Him?</w:t>
      </w:r>
    </w:p>
    <w:p w14:paraId="4532B1C6" w14:textId="77777777" w:rsidR="00AF227C" w:rsidRDefault="00AF227C" w:rsidP="00AF227C">
      <w:pPr>
        <w:pStyle w:val="writingspacesregular"/>
      </w:pPr>
    </w:p>
    <w:p w14:paraId="44DAE188" w14:textId="77777777" w:rsidR="00AF227C" w:rsidRDefault="00AF227C" w:rsidP="00AF227C">
      <w:pPr>
        <w:pStyle w:val="Heading4"/>
      </w:pPr>
      <w:r>
        <w:t>Second Day: Read Romans 9:30-33.</w:t>
      </w:r>
    </w:p>
    <w:p w14:paraId="1C0AE7C3" w14:textId="77777777" w:rsidR="00AF227C" w:rsidRDefault="00AF227C" w:rsidP="00AF227C">
      <w:pPr>
        <w:pStyle w:val="DaySummaryItal"/>
      </w:pPr>
      <w:r>
        <w:t>Paul highlighted the differences between how Jews and Gentiles pursued righteousness.</w:t>
      </w:r>
    </w:p>
    <w:p w14:paraId="5EF41A3B" w14:textId="77777777" w:rsidR="00AF227C" w:rsidRDefault="00AF227C" w:rsidP="00AF227C">
      <w:pPr>
        <w:pStyle w:val="Question"/>
      </w:pPr>
      <w:r>
        <w:t>a.</w:t>
      </w:r>
      <w:r>
        <w:tab/>
        <w:t xml:space="preserve">What was the difference in the way the Gentiles versus the people of Israel approached </w:t>
      </w:r>
    </w:p>
    <w:p w14:paraId="6969F702" w14:textId="4DBA0B0C" w:rsidR="00AF227C" w:rsidRDefault="00AF227C" w:rsidP="00AF227C">
      <w:pPr>
        <w:pStyle w:val="Question"/>
        <w:numPr>
          <w:ilvl w:val="0"/>
          <w:numId w:val="0"/>
        </w:numPr>
        <w:ind w:left="360"/>
      </w:pPr>
      <w:r>
        <w:tab/>
      </w:r>
      <w:r>
        <w:tab/>
      </w:r>
      <w:r>
        <w:t>righteousness? What was the result?</w:t>
      </w:r>
    </w:p>
    <w:p w14:paraId="2135F965" w14:textId="77777777" w:rsidR="00AF227C" w:rsidRDefault="00AF227C" w:rsidP="00AF227C">
      <w:pPr>
        <w:pStyle w:val="writingspacesregular"/>
      </w:pPr>
    </w:p>
    <w:p w14:paraId="2EAD6039" w14:textId="507E40A9" w:rsidR="00AF227C" w:rsidRDefault="00AF227C" w:rsidP="00AF227C">
      <w:pPr>
        <w:pStyle w:val="Pointb"/>
      </w:pPr>
      <w:r>
        <w:t>b.</w:t>
      </w:r>
      <w:r>
        <w:tab/>
        <w:t xml:space="preserve">What do you </w:t>
      </w:r>
      <w:proofErr w:type="gramStart"/>
      <w:r>
        <w:t>share in common</w:t>
      </w:r>
      <w:proofErr w:type="gramEnd"/>
      <w:r>
        <w:t xml:space="preserve"> with each group?</w:t>
      </w:r>
    </w:p>
    <w:p w14:paraId="2EAD6039" w14:textId="507E40A9" w:rsidR="00AF227C" w:rsidRDefault="00AF227C" w:rsidP="00AF227C">
      <w:pPr>
        <w:pStyle w:val="writingspacesregular"/>
      </w:pPr>
    </w:p>
    <w:p w14:paraId="2EAD6039" w14:textId="507E40A9" w:rsidR="00AF227C" w:rsidRDefault="00AF227C" w:rsidP="00AF227C">
      <w:pPr>
        <w:pStyle w:val="Question"/>
      </w:pPr>
      <w:r>
        <w:t>a.</w:t>
      </w:r>
      <w:r>
        <w:tab/>
        <w:t>How is a daily pursuit of righteous living different from striving for right standing with God?</w:t>
      </w:r>
    </w:p>
    <w:p w14:paraId="2EAD6039" w14:textId="507E40A9" w:rsidR="00AF227C" w:rsidRDefault="00AF227C" w:rsidP="00AF227C">
      <w:pPr>
        <w:pStyle w:val="writingspacesregular"/>
      </w:pPr>
    </w:p>
    <w:p w14:paraId="2EAD6039" w14:textId="507E40A9" w:rsidR="00AF227C" w:rsidRDefault="00AF227C" w:rsidP="00AF227C">
      <w:pPr>
        <w:pStyle w:val="Pointb"/>
      </w:pPr>
      <w:r>
        <w:t>b.</w:t>
      </w:r>
      <w:r>
        <w:tab/>
        <w:t>What role does faith play in obtaining righteousness and living righteously? (See also Romans 1:17; 3:22; 6:11-14.)</w:t>
      </w:r>
    </w:p>
    <w:p w14:paraId="4C513DF4" w14:textId="3E7F2192" w:rsidR="00AF227C" w:rsidRDefault="00AF227C" w:rsidP="00AF227C">
      <w:pPr>
        <w:pStyle w:val="writingspacesregular"/>
      </w:pPr>
    </w:p>
    <w:p w14:paraId="4C513DF4" w14:textId="3E7F2192" w:rsidR="00AF227C" w:rsidRDefault="00AF227C" w:rsidP="00AF227C">
      <w:pPr>
        <w:pStyle w:val="Question"/>
      </w:pPr>
      <w:r>
        <w:t>Who is “the stumbling stone”? What about Him causes people to stumble or fall? (See also Genesis 49:24; Deuteronomy 32:4, 15, 18; Psalms 19:14; 31:2-3; Isaiah 8:14; 28:16; 1 Peter 2:7-8.)</w:t>
      </w:r>
    </w:p>
    <w:p w14:paraId="63C28BE9" w14:textId="77777777" w:rsidR="00AF227C" w:rsidRDefault="00AF227C" w:rsidP="00AF227C">
      <w:pPr>
        <w:pStyle w:val="writingspacesregular"/>
      </w:pPr>
    </w:p>
    <w:p w14:paraId="397E546B" w14:textId="77777777" w:rsidR="00AF227C" w:rsidRDefault="00AF227C" w:rsidP="00AF227C">
      <w:pPr>
        <w:pStyle w:val="Heading4"/>
      </w:pPr>
      <w:r>
        <w:t>Third Day: Read Romans 10:1-4.</w:t>
      </w:r>
    </w:p>
    <w:p w14:paraId="3E79607E" w14:textId="77777777" w:rsidR="00AF227C" w:rsidRDefault="00AF227C" w:rsidP="00AF227C">
      <w:pPr>
        <w:pStyle w:val="DaySummaryItal"/>
      </w:pPr>
      <w:r>
        <w:t>Paul fervently prayed for the zealous Israelites who lacked knowledge.</w:t>
      </w:r>
    </w:p>
    <w:p w14:paraId="51779086" w14:textId="77777777" w:rsidR="00AF227C" w:rsidRDefault="00AF227C" w:rsidP="00AF227C">
      <w:pPr>
        <w:pStyle w:val="Question"/>
      </w:pPr>
      <w:r>
        <w:t>a.</w:t>
      </w:r>
      <w:r>
        <w:tab/>
        <w:t>Why did Paul so strongly desire that the Israelites would be saved?</w:t>
      </w:r>
    </w:p>
    <w:p w14:paraId="0C8FBAED" w14:textId="77777777" w:rsidR="00AF227C" w:rsidRDefault="00AF227C" w:rsidP="00AF227C">
      <w:pPr>
        <w:pStyle w:val="writingspacesregular"/>
      </w:pPr>
    </w:p>
    <w:p w14:paraId="0C8FBAED" w14:textId="77777777" w:rsidR="00AF227C" w:rsidRDefault="00AF227C" w:rsidP="00AF227C">
      <w:pPr>
        <w:pStyle w:val="Pointb"/>
      </w:pPr>
      <w:r>
        <w:t>b.</w:t>
      </w:r>
      <w:r>
        <w:tab/>
        <w:t>How has God called you to pray for and minister to those you desire to be saved?</w:t>
      </w:r>
    </w:p>
    <w:p w14:paraId="0C8FBAED" w14:textId="77777777" w:rsidR="00AF227C" w:rsidRDefault="00AF227C" w:rsidP="00AF227C">
      <w:pPr>
        <w:pStyle w:val="writingspacesregular"/>
      </w:pPr>
    </w:p>
    <w:p w14:paraId="0C8FBAED" w14:textId="77777777" w:rsidR="00AF227C" w:rsidRDefault="00AF227C" w:rsidP="00AF227C">
      <w:pPr>
        <w:pStyle w:val="Question"/>
      </w:pPr>
      <w:r>
        <w:lastRenderedPageBreak/>
        <w:t>a.</w:t>
      </w:r>
      <w:r>
        <w:tab/>
        <w:t xml:space="preserve">What knowledge did the Israelites lack that caused their zeal to be misdirected? (See also Romans </w:t>
      </w:r>
    </w:p>
    <w:p w14:paraId="72F03AD8" w14:textId="6596C012" w:rsidR="00AF227C" w:rsidRDefault="00AF227C" w:rsidP="00AF227C">
      <w:pPr>
        <w:pStyle w:val="Question"/>
        <w:numPr>
          <w:ilvl w:val="0"/>
          <w:numId w:val="0"/>
        </w:numPr>
        <w:ind w:left="360"/>
      </w:pPr>
      <w:r>
        <w:tab/>
      </w:r>
      <w:r>
        <w:tab/>
      </w:r>
      <w:r>
        <w:t>3:21-23.)</w:t>
      </w:r>
    </w:p>
    <w:p w14:paraId="050E6C54" w14:textId="77777777" w:rsidR="00AF227C" w:rsidRDefault="00AF227C" w:rsidP="00AF227C">
      <w:pPr>
        <w:pStyle w:val="writingspacesregular"/>
      </w:pPr>
    </w:p>
    <w:p w14:paraId="155E8FBC" w14:textId="77777777" w:rsidR="00AF227C" w:rsidRDefault="00AF227C" w:rsidP="00AF227C">
      <w:pPr>
        <w:pStyle w:val="Pointb"/>
      </w:pPr>
      <w:r>
        <w:t>b.</w:t>
      </w:r>
      <w:r>
        <w:tab/>
        <w:t>How does zealous behavior without true knowledge of Jesus look in today’s world? (Focus on behaviors without naming individuals, groups, or nations.)</w:t>
      </w:r>
    </w:p>
    <w:p w14:paraId="67BCE221" w14:textId="77777777" w:rsidR="00AF227C" w:rsidRDefault="00AF227C" w:rsidP="00AF227C">
      <w:pPr>
        <w:pStyle w:val="writingspacesregular"/>
      </w:pPr>
    </w:p>
    <w:p w14:paraId="543C0D17" w14:textId="77777777" w:rsidR="00AF227C" w:rsidRDefault="00AF227C" w:rsidP="00AF227C">
      <w:pPr>
        <w:pStyle w:val="Question"/>
      </w:pPr>
      <w:r>
        <w:t>Explain Romans 10:4 in your own words. (Consider other Bible translations if needed.)</w:t>
      </w:r>
    </w:p>
    <w:p w14:paraId="1ECF03EC" w14:textId="77777777" w:rsidR="00AF227C" w:rsidRDefault="00AF227C" w:rsidP="00AF227C">
      <w:pPr>
        <w:pStyle w:val="writingspacesregular"/>
      </w:pPr>
    </w:p>
    <w:p w14:paraId="06D6430A" w14:textId="77777777" w:rsidR="00AF227C" w:rsidRDefault="00AF227C" w:rsidP="00AF227C">
      <w:pPr>
        <w:pStyle w:val="Heading4"/>
      </w:pPr>
      <w:r>
        <w:t>Fourth Day: Read Romans 10:5-9.</w:t>
      </w:r>
    </w:p>
    <w:p w14:paraId="64D682FD" w14:textId="77777777" w:rsidR="00AF227C" w:rsidRDefault="00AF227C" w:rsidP="00AF227C">
      <w:pPr>
        <w:pStyle w:val="DaySummaryItal"/>
      </w:pPr>
      <w:r>
        <w:t>Paul quoted Moses to contrast righteousness by the law with righteousness by faith.</w:t>
      </w:r>
    </w:p>
    <w:p w14:paraId="146C1222" w14:textId="77777777" w:rsidR="00AF227C" w:rsidRDefault="00AF227C" w:rsidP="00AF227C">
      <w:pPr>
        <w:pStyle w:val="Question"/>
      </w:pPr>
      <w:r>
        <w:t>What conclusions did Paul make in these verses?</w:t>
      </w:r>
    </w:p>
    <w:p w14:paraId="11005D40" w14:textId="77777777" w:rsidR="00AF227C" w:rsidRDefault="00AF227C" w:rsidP="00AF227C">
      <w:pPr>
        <w:pStyle w:val="writingspacesregular"/>
      </w:pPr>
    </w:p>
    <w:p w14:paraId="56060AE2" w14:textId="77777777" w:rsidR="00AF227C" w:rsidRDefault="00AF227C" w:rsidP="00AF227C">
      <w:pPr>
        <w:pStyle w:val="Question"/>
      </w:pPr>
      <w:r>
        <w:t>What must a person do to be saved?</w:t>
      </w:r>
    </w:p>
    <w:p w14:paraId="40DC6781" w14:textId="77777777" w:rsidR="00AF227C" w:rsidRDefault="00AF227C" w:rsidP="00AF227C">
      <w:pPr>
        <w:pStyle w:val="writingspacesregular"/>
      </w:pPr>
    </w:p>
    <w:p w14:paraId="627B8CD0" w14:textId="77777777" w:rsidR="00AF227C" w:rsidRDefault="00AF227C" w:rsidP="00AF227C">
      <w:pPr>
        <w:pStyle w:val="Question"/>
      </w:pPr>
      <w:r>
        <w:t>How would you explain the meaning and importance of each phrase in verse 9 to an unbeliever?</w:t>
      </w:r>
    </w:p>
    <w:p w14:paraId="38D5F64F" w14:textId="77777777" w:rsidR="00AF227C" w:rsidRDefault="00AF227C" w:rsidP="00AF227C">
      <w:pPr>
        <w:pStyle w:val="writingspacesregular"/>
      </w:pPr>
    </w:p>
    <w:p w14:paraId="0356FA03" w14:textId="77777777" w:rsidR="00AF227C" w:rsidRDefault="00AF227C" w:rsidP="00AF227C">
      <w:pPr>
        <w:pStyle w:val="Heading4"/>
      </w:pPr>
      <w:r>
        <w:t>Fifth Day: Read Romans 10:10-13.</w:t>
      </w:r>
    </w:p>
    <w:p w14:paraId="3AC1F93E" w14:textId="77777777" w:rsidR="00AF227C" w:rsidRDefault="00AF227C" w:rsidP="00AF227C">
      <w:pPr>
        <w:pStyle w:val="DaySummaryItal"/>
      </w:pPr>
      <w:r>
        <w:t>Paul affirmed that there is only one way to saving righteousness.</w:t>
      </w:r>
    </w:p>
    <w:p w14:paraId="2690CB78" w14:textId="77777777" w:rsidR="00AF227C" w:rsidRDefault="00AF227C" w:rsidP="00AF227C">
      <w:pPr>
        <w:pStyle w:val="Question"/>
      </w:pPr>
      <w:r>
        <w:t>a.</w:t>
      </w:r>
      <w:r>
        <w:tab/>
        <w:t xml:space="preserve">Share various aspects of the word “heart” from Matthew 6:21; 12:34; Romans 1:21-22; Galatians </w:t>
      </w:r>
    </w:p>
    <w:p w14:paraId="3E83832F" w14:textId="27E84141" w:rsidR="00AF227C" w:rsidRDefault="00AF227C" w:rsidP="00AF227C">
      <w:pPr>
        <w:pStyle w:val="Question"/>
        <w:numPr>
          <w:ilvl w:val="0"/>
          <w:numId w:val="0"/>
        </w:numPr>
        <w:ind w:left="360"/>
      </w:pPr>
      <w:r>
        <w:tab/>
      </w:r>
      <w:r>
        <w:tab/>
      </w:r>
      <w:r>
        <w:t>4:6.</w:t>
      </w:r>
    </w:p>
    <w:p w14:paraId="564C7CBD" w14:textId="77777777" w:rsidR="00AF227C" w:rsidRDefault="00AF227C" w:rsidP="00AF227C">
      <w:pPr>
        <w:pStyle w:val="writingspacesregular"/>
      </w:pPr>
    </w:p>
    <w:p w14:paraId="4F5A3042" w14:textId="77777777" w:rsidR="00AF227C" w:rsidRDefault="00AF227C" w:rsidP="00AF227C">
      <w:pPr>
        <w:pStyle w:val="Pointb"/>
      </w:pPr>
      <w:r>
        <w:t>b.</w:t>
      </w:r>
      <w:r>
        <w:tab/>
        <w:t>As you meditate on these verses, what is God showing you about your heart?</w:t>
      </w:r>
    </w:p>
    <w:p w14:paraId="51FA2666" w14:textId="77777777" w:rsidR="00AF227C" w:rsidRDefault="00AF227C" w:rsidP="00AF227C">
      <w:pPr>
        <w:pStyle w:val="writingspacesregular"/>
      </w:pPr>
    </w:p>
    <w:p w14:paraId="049FE968" w14:textId="77777777" w:rsidR="00AF227C" w:rsidRDefault="00AF227C" w:rsidP="00AF227C">
      <w:pPr>
        <w:pStyle w:val="Question"/>
      </w:pPr>
      <w:r>
        <w:t>According to verses 11 and 13, to whom is salvation available?</w:t>
      </w:r>
    </w:p>
    <w:p w14:paraId="05C9DFCD" w14:textId="77777777" w:rsidR="00AF227C" w:rsidRDefault="00AF227C" w:rsidP="00AF227C">
      <w:pPr>
        <w:pStyle w:val="writingspacesregular"/>
      </w:pPr>
    </w:p>
    <w:p w14:paraId="2C9B649C" w14:textId="77777777" w:rsidR="00AF227C" w:rsidRDefault="00AF227C" w:rsidP="00AF227C">
      <w:pPr>
        <w:pStyle w:val="Question"/>
      </w:pPr>
      <w:r>
        <w:t>Have you called on the name of the Lord for salvation? If not, what is holding you back?</w:t>
      </w:r>
    </w:p>
    <w:p w14:paraId="606F83CB" w14:textId="77777777" w:rsidR="00AF227C" w:rsidRDefault="00AF227C" w:rsidP="00AF227C">
      <w:pPr>
        <w:pStyle w:val="writingspacesregular"/>
      </w:pPr>
    </w:p>
    <w:p w14:paraId="311FFBC2" w14:textId="77777777" w:rsidR="00AF227C" w:rsidRDefault="00AF227C" w:rsidP="00AF227C">
      <w:pPr>
        <w:pStyle w:val="Heading4"/>
      </w:pPr>
      <w:r>
        <w:t>Sixth Day: Review Romans 9:30–10:13.</w:t>
      </w:r>
    </w:p>
    <w:p w14:paraId="330A025E" w14:textId="77777777" w:rsidR="00AF227C" w:rsidRDefault="00AF227C" w:rsidP="00AF227C">
      <w:pPr>
        <w:pStyle w:val="DaySummaryItal"/>
      </w:pPr>
      <w:r>
        <w:t>Everyone who calls on the name of the Lord will be saved.</w:t>
      </w:r>
    </w:p>
    <w:p w14:paraId="22098F2A" w14:textId="77777777" w:rsidR="00AF227C" w:rsidRDefault="00AF227C" w:rsidP="00AF227C">
      <w:pPr>
        <w:pStyle w:val="Question"/>
      </w:pPr>
      <w:r>
        <w:t>How does the simplicity of salvation through faith challenge or encourage you?</w:t>
      </w:r>
    </w:p>
    <w:p w14:paraId="63C60EE1" w14:textId="77777777" w:rsidR="00AF227C" w:rsidRDefault="00AF227C" w:rsidP="00AF227C">
      <w:pPr>
        <w:pStyle w:val="writingspacesregular"/>
      </w:pPr>
    </w:p>
    <w:p w14:paraId="609719C6" w14:textId="01188FBA" w:rsidR="00AF227C" w:rsidRPr="005967D0" w:rsidRDefault="00AF227C" w:rsidP="00AF227C">
      <w:pPr>
        <w:pStyle w:val="DaySummaryItal"/>
        <w:sectPr w:rsidR="00AF227C"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9:30–10:1</w:t>
      </w:r>
      <w:r>
        <w:t>3</w:t>
      </w: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78C33" w14:textId="77777777" w:rsidR="00457616" w:rsidRDefault="00457616">
      <w:r>
        <w:separator/>
      </w:r>
    </w:p>
    <w:p w14:paraId="08DA5460" w14:textId="77777777" w:rsidR="00457616" w:rsidRDefault="00457616"/>
  </w:endnote>
  <w:endnote w:type="continuationSeparator" w:id="0">
    <w:p w14:paraId="4A1DCF6D" w14:textId="77777777" w:rsidR="00457616" w:rsidRDefault="00457616">
      <w:r>
        <w:continuationSeparator/>
      </w:r>
    </w:p>
    <w:p w14:paraId="74AB5F36" w14:textId="77777777" w:rsidR="00457616" w:rsidRDefault="00457616"/>
  </w:endnote>
  <w:endnote w:type="continuationNotice" w:id="1">
    <w:p w14:paraId="13CDBD97" w14:textId="77777777" w:rsidR="00457616" w:rsidRDefault="0045761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1DCDF331"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AF227C">
                            <w:rPr>
                              <w:rFonts w:ascii="Roboto" w:hAnsi="Roboto"/>
                              <w:sz w:val="18"/>
                              <w:szCs w:val="18"/>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1DCDF331"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AF227C">
                      <w:rPr>
                        <w:rFonts w:ascii="Roboto" w:hAnsi="Roboto"/>
                        <w:sz w:val="18"/>
                        <w:szCs w:val="18"/>
                      </w:rPr>
                      <w:t>7</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1226A" w14:textId="77777777" w:rsidR="00457616" w:rsidRDefault="00457616">
      <w:r>
        <w:separator/>
      </w:r>
    </w:p>
    <w:p w14:paraId="0E12257C" w14:textId="77777777" w:rsidR="00457616" w:rsidRDefault="00457616"/>
  </w:footnote>
  <w:footnote w:type="continuationSeparator" w:id="0">
    <w:p w14:paraId="29813B8A" w14:textId="77777777" w:rsidR="00457616" w:rsidRDefault="00457616">
      <w:r>
        <w:continuationSeparator/>
      </w:r>
    </w:p>
    <w:p w14:paraId="5DD5E630" w14:textId="77777777" w:rsidR="00457616" w:rsidRDefault="00457616"/>
  </w:footnote>
  <w:footnote w:type="continuationNotice" w:id="1">
    <w:p w14:paraId="1D53A3DF" w14:textId="77777777" w:rsidR="00457616" w:rsidRDefault="0045761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61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1B5"/>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227C"/>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C4AC89-0876-4B7A-9AD3-2080CEB67E66}"/>
</file>

<file path=customXml/itemProps2.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3.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4.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456</Words>
  <Characters>2159</Characters>
  <Application>Microsoft Office Word</Application>
  <DocSecurity>0</DocSecurity>
  <Lines>83</Lines>
  <Paragraphs>62</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2026-03-24T20:50:00Z</dcterms:created>
  <dcterms:modified xsi:type="dcterms:W3CDTF">2026-04-07T18:46:00Z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