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1E608AA6">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0DE15B28" w:rsidR="005D26A6" w:rsidRPr="005967D0" w:rsidRDefault="008C3C54" w:rsidP="000210BB">
                              <w:pPr>
                                <w:pStyle w:val="Title1"/>
                              </w:pPr>
                              <w:r>
                                <w:t>God’s Gift of Righteousness</w:t>
                              </w:r>
                            </w:p>
                            <w:p w14:paraId="52A69CAA" w14:textId="77777777" w:rsidR="00586B6B" w:rsidRPr="00E20D85" w:rsidRDefault="00586B6B" w:rsidP="00E20D85"/>
                            <w:p w14:paraId="5CD51985" w14:textId="79798452" w:rsidR="00D756EC" w:rsidRDefault="008C3C54" w:rsidP="00D756EC">
                              <w:pPr>
                                <w:pStyle w:val="ChapterRange"/>
                              </w:pPr>
                              <w:r>
                                <w:t>Romans 5:12-21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382C8113"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8C3C54">
                                <w:rPr>
                                  <w:rFonts w:ascii="Roboto" w:hAnsi="Roboto"/>
                                  <w:b/>
                                  <w:bCs/>
                                  <w14:numSpacing w14:val="proportional"/>
                                </w:rPr>
                                <w:t>9</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0DE15B28" w:rsidR="005D26A6" w:rsidRPr="005967D0" w:rsidRDefault="008C3C54" w:rsidP="000210BB">
                        <w:pPr>
                          <w:pStyle w:val="Title1"/>
                        </w:pPr>
                        <w:r>
                          <w:t>God’s Gift of Righteousness</w:t>
                        </w:r>
                      </w:p>
                      <w:p w14:paraId="52A69CAA" w14:textId="77777777" w:rsidR="00586B6B" w:rsidRPr="00E20D85" w:rsidRDefault="00586B6B" w:rsidP="00E20D85"/>
                      <w:p w14:paraId="5CD51985" w14:textId="79798452" w:rsidR="00D756EC" w:rsidRDefault="008C3C54" w:rsidP="00D756EC">
                        <w:pPr>
                          <w:pStyle w:val="ChapterRange"/>
                        </w:pPr>
                        <w:r>
                          <w:t>Romans 5:12-21</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382C8113"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8C3C54">
                          <w:rPr>
                            <w:rFonts w:ascii="Roboto" w:hAnsi="Roboto"/>
                            <w:b/>
                            <w:bCs/>
                            <w14:numSpacing w14:val="proportional"/>
                          </w:rPr>
                          <w:t>9</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4244BE6C"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47A7A459" w:rsidR="00F15B67" w:rsidRPr="005967D0" w:rsidRDefault="002D77BB" w:rsidP="00E7406D">
      <w:pPr>
        <w:pStyle w:val="Heading1"/>
      </w:pPr>
      <w:r w:rsidRPr="005967D0">
        <w:t xml:space="preserve">Lesson </w:t>
      </w:r>
      <w:r w:rsidR="008C3C54">
        <w:t>9</w:t>
      </w:r>
      <w:r w:rsidR="00A75A34">
        <w:t xml:space="preserve"> </w:t>
      </w:r>
      <w:r w:rsidRPr="00E7406D">
        <w:t>Questions</w:t>
      </w:r>
    </w:p>
    <w:p w14:paraId="406D19B3" w14:textId="46D21538" w:rsidR="00F15B67" w:rsidRPr="009E5329" w:rsidRDefault="002D77BB" w:rsidP="009E5329">
      <w:pPr>
        <w:pStyle w:val="Heading4"/>
      </w:pPr>
      <w:r w:rsidRPr="005967D0">
        <w:t xml:space="preserve">First Day: Read </w:t>
      </w:r>
      <w:r w:rsidR="0011071D">
        <w:t>the Lesson</w:t>
      </w:r>
      <w:r w:rsidR="009E5329">
        <w:t xml:space="preserve"> </w:t>
      </w:r>
      <w:r w:rsidR="008C3C54">
        <w:t>8</w:t>
      </w:r>
      <w:r w:rsidR="00E74951" w:rsidRPr="005967D0">
        <w:t xml:space="preserve"> </w:t>
      </w:r>
      <w:r w:rsidRPr="005967D0">
        <w:t>Notes.</w:t>
      </w:r>
      <w:r w:rsidR="009E5329">
        <w:t xml:space="preserve"> </w:t>
      </w:r>
    </w:p>
    <w:p w14:paraId="3304F77C" w14:textId="0484DD8A" w:rsidR="00140872" w:rsidRDefault="00797736" w:rsidP="008C3C54">
      <w:pPr>
        <w:pStyle w:val="DaySummaryItal"/>
      </w:pPr>
      <w:r w:rsidRPr="005967D0">
        <w:t>The notes and lecture fortify the truth of the passage for understanding and application to daily life.</w:t>
      </w:r>
      <w:r w:rsidR="009E5329">
        <w:t xml:space="preserve"> </w:t>
      </w:r>
    </w:p>
    <w:p w14:paraId="5492C5CD" w14:textId="77777777" w:rsidR="008C3C54" w:rsidRDefault="008C3C54" w:rsidP="008C3C54">
      <w:pPr>
        <w:pStyle w:val="Question"/>
      </w:pPr>
      <w:r>
        <w:t xml:space="preserve">How did the lecture help you better understand or apply a believer’s peace with and reconciliation </w:t>
      </w:r>
    </w:p>
    <w:p w14:paraId="1DBB3A64" w14:textId="77777777" w:rsidR="008C3C54" w:rsidRDefault="008C3C54" w:rsidP="008C3C54">
      <w:pPr>
        <w:pStyle w:val="writingspacesregular"/>
      </w:pPr>
      <w:r>
        <w:t>to God?</w:t>
      </w:r>
    </w:p>
    <w:p w14:paraId="32BBDDE7" w14:textId="77777777" w:rsidR="008C3C54" w:rsidRDefault="008C3C54" w:rsidP="008C3C54">
      <w:pPr>
        <w:pStyle w:val="writingspacesregular"/>
      </w:pPr>
    </w:p>
    <w:p w14:paraId="6C3CBD02" w14:textId="77777777" w:rsidR="008C3C54" w:rsidRDefault="008C3C54" w:rsidP="008C3C54">
      <w:pPr>
        <w:pStyle w:val="Question"/>
      </w:pPr>
      <w:r>
        <w:t>What aspect of reconciliation given in the notes stood out to you and why?</w:t>
      </w:r>
    </w:p>
    <w:p w14:paraId="712BEA9D" w14:textId="77777777" w:rsidR="008C3C54" w:rsidRDefault="008C3C54" w:rsidP="008C3C54">
      <w:pPr>
        <w:pStyle w:val="writingspacesregular"/>
      </w:pPr>
    </w:p>
    <w:p w14:paraId="3CD470A9" w14:textId="77777777" w:rsidR="008C3C54" w:rsidRDefault="008C3C54" w:rsidP="008C3C54">
      <w:pPr>
        <w:pStyle w:val="Heading4"/>
      </w:pPr>
      <w:r>
        <w:t>Second Day: Read Romans 5:12-14.</w:t>
      </w:r>
    </w:p>
    <w:p w14:paraId="3CF2E554" w14:textId="77777777" w:rsidR="008C3C54" w:rsidRDefault="008C3C54" w:rsidP="008C3C54">
      <w:pPr>
        <w:pStyle w:val="DaySummaryItal"/>
      </w:pPr>
      <w:r>
        <w:t xml:space="preserve">Sin and death entered the world through one man. </w:t>
      </w:r>
    </w:p>
    <w:p w14:paraId="4D548A80" w14:textId="77777777" w:rsidR="008C3C54" w:rsidRDefault="008C3C54" w:rsidP="008C3C54">
      <w:pPr>
        <w:pStyle w:val="Question"/>
      </w:pPr>
      <w:r>
        <w:t>a.</w:t>
      </w:r>
      <w:r>
        <w:tab/>
        <w:t xml:space="preserve">Read Genesis 2:15–3:24. Who is the “one man” Paul spoke of in Romans 5:12? </w:t>
      </w:r>
    </w:p>
    <w:p w14:paraId="3F52392D" w14:textId="77777777" w:rsidR="008C3C54" w:rsidRDefault="008C3C54" w:rsidP="008C3C54">
      <w:pPr>
        <w:pStyle w:val="writingspacesregular"/>
      </w:pPr>
    </w:p>
    <w:p w14:paraId="506843AC" w14:textId="77777777" w:rsidR="008C3C54" w:rsidRDefault="008C3C54" w:rsidP="008C3C54">
      <w:pPr>
        <w:pStyle w:val="Pointb"/>
      </w:pPr>
      <w:r>
        <w:t>b.</w:t>
      </w:r>
      <w:r>
        <w:tab/>
        <w:t>From Genesis 2:15–3:24, what command and warning did God give the man, and what harm did his breaking of God’s command cause? (See also Romans 3:9-11, 23; 8:20-21; 1 Corinthians 15:22; Ephesians 2:1-3.)</w:t>
      </w:r>
    </w:p>
    <w:p w14:paraId="4AF8EC89" w14:textId="77777777" w:rsidR="008C3C54" w:rsidRDefault="008C3C54" w:rsidP="008C3C54">
      <w:pPr>
        <w:pStyle w:val="writingspacesregular"/>
      </w:pPr>
    </w:p>
    <w:p w14:paraId="4A970F72" w14:textId="77777777" w:rsidR="008C3C54" w:rsidRDefault="008C3C54" w:rsidP="008C3C54">
      <w:pPr>
        <w:pStyle w:val="Question"/>
      </w:pPr>
      <w:r>
        <w:t>How does verse 12 challenge the misconception that people are born good or morally neutral?</w:t>
      </w:r>
    </w:p>
    <w:p w14:paraId="203873CA" w14:textId="77777777" w:rsidR="008C3C54" w:rsidRDefault="008C3C54" w:rsidP="008C3C54">
      <w:pPr>
        <w:pStyle w:val="writingspacesregular"/>
      </w:pPr>
    </w:p>
    <w:p w14:paraId="01424771" w14:textId="77777777" w:rsidR="008C3C54" w:rsidRDefault="008C3C54" w:rsidP="008C3C54">
      <w:pPr>
        <w:pStyle w:val="Question"/>
      </w:pPr>
      <w:r>
        <w:t>a.</w:t>
      </w:r>
      <w:r>
        <w:tab/>
        <w:t xml:space="preserve">Verses 13 and 14 reveal that death reigned before the law was given to Moses. What do these </w:t>
      </w:r>
    </w:p>
    <w:p w14:paraId="30BECB06" w14:textId="3E361CBB" w:rsidR="008C3C54" w:rsidRDefault="008C3C54" w:rsidP="008C3C54">
      <w:pPr>
        <w:pStyle w:val="Question"/>
        <w:numPr>
          <w:ilvl w:val="0"/>
          <w:numId w:val="0"/>
        </w:numPr>
      </w:pPr>
      <w:r>
        <w:tab/>
      </w:r>
      <w:r>
        <w:tab/>
      </w:r>
      <w:r>
        <w:t xml:space="preserve">verses teach us about the relationship between sin and </w:t>
      </w:r>
      <w:proofErr w:type="gramStart"/>
      <w:r>
        <w:t>death?</w:t>
      </w:r>
      <w:proofErr w:type="gramEnd"/>
    </w:p>
    <w:p w14:paraId="227F7954" w14:textId="77777777" w:rsidR="008C3C54" w:rsidRDefault="008C3C54" w:rsidP="008C3C54">
      <w:pPr>
        <w:pStyle w:val="writingspacesregular"/>
      </w:pPr>
    </w:p>
    <w:p w14:paraId="0F5E3E52" w14:textId="77777777" w:rsidR="008C3C54" w:rsidRDefault="008C3C54" w:rsidP="008C3C54">
      <w:pPr>
        <w:pStyle w:val="Pointb"/>
      </w:pPr>
      <w:r>
        <w:t>b.</w:t>
      </w:r>
      <w:r>
        <w:tab/>
        <w:t>Who is “the one to come” mentioned in verse 14, and why do we need Him? (See also Romans 5:15-21.)</w:t>
      </w:r>
    </w:p>
    <w:p w14:paraId="2D89891C" w14:textId="77777777" w:rsidR="008C3C54" w:rsidRDefault="008C3C54" w:rsidP="008C3C54">
      <w:pPr>
        <w:pStyle w:val="writingspacesregular"/>
      </w:pPr>
    </w:p>
    <w:p w14:paraId="105DCF4A" w14:textId="77777777" w:rsidR="008C3C54" w:rsidRDefault="008C3C54" w:rsidP="008C3C54">
      <w:pPr>
        <w:pStyle w:val="Heading4"/>
      </w:pPr>
      <w:r>
        <w:t>Third Day: Read Romans 5:15-19.</w:t>
      </w:r>
    </w:p>
    <w:p w14:paraId="79E614BC" w14:textId="77777777" w:rsidR="008C3C54" w:rsidRDefault="008C3C54" w:rsidP="008C3C54">
      <w:pPr>
        <w:pStyle w:val="DaySummaryItal"/>
      </w:pPr>
      <w:r>
        <w:t>Paul contrasted God’s gift and Adam’s trespass.</w:t>
      </w:r>
    </w:p>
    <w:p w14:paraId="0AB65BBF" w14:textId="77777777" w:rsidR="008C3C54" w:rsidRDefault="008C3C54" w:rsidP="008C3C54">
      <w:pPr>
        <w:pStyle w:val="Question"/>
      </w:pPr>
      <w:r>
        <w:t>List the different aspects of “the gift” and “the trespass.” What do you learn about each?</w:t>
      </w:r>
    </w:p>
    <w:p w14:paraId="10EA7400" w14:textId="77777777" w:rsidR="008C3C54" w:rsidRDefault="008C3C54" w:rsidP="008C3C54">
      <w:pPr>
        <w:pStyle w:val="writingspacesregular"/>
      </w:pPr>
    </w:p>
    <w:p w14:paraId="7908273D" w14:textId="77777777" w:rsidR="008C3C54" w:rsidRDefault="008C3C54" w:rsidP="008C3C54">
      <w:pPr>
        <w:pStyle w:val="Question"/>
      </w:pPr>
      <w:r>
        <w:t>a.</w:t>
      </w:r>
      <w:r>
        <w:tab/>
        <w:t xml:space="preserve">How are all people impacted by Adam’s trespass, and how can they access God’s gift through </w:t>
      </w:r>
    </w:p>
    <w:p w14:paraId="0D70CDAA" w14:textId="219FCB7B" w:rsidR="008C3C54" w:rsidRDefault="008C3C54" w:rsidP="008C3C54">
      <w:pPr>
        <w:pStyle w:val="Question"/>
        <w:numPr>
          <w:ilvl w:val="0"/>
          <w:numId w:val="0"/>
        </w:numPr>
      </w:pPr>
      <w:r>
        <w:tab/>
      </w:r>
      <w:r>
        <w:tab/>
      </w:r>
      <w:r>
        <w:t>Christ? (See also John 3:7-21; Romans 10:9-13; or other Bible passages.)</w:t>
      </w:r>
    </w:p>
    <w:p w14:paraId="3B8EA5EF" w14:textId="77777777" w:rsidR="008C3C54" w:rsidRDefault="008C3C54" w:rsidP="008C3C54">
      <w:pPr>
        <w:pStyle w:val="writingspacesregular"/>
      </w:pPr>
    </w:p>
    <w:p w14:paraId="6A809DFC" w14:textId="77777777" w:rsidR="008C3C54" w:rsidRDefault="008C3C54" w:rsidP="008C3C54">
      <w:pPr>
        <w:pStyle w:val="Pointb"/>
      </w:pPr>
      <w:r>
        <w:lastRenderedPageBreak/>
        <w:t>b.</w:t>
      </w:r>
      <w:r>
        <w:tab/>
        <w:t>Which reigns in your life: death from Adam or justification from Christ? How do you know?</w:t>
      </w:r>
    </w:p>
    <w:p w14:paraId="6339B66B" w14:textId="77777777" w:rsidR="008C3C54" w:rsidRDefault="008C3C54" w:rsidP="008C3C54">
      <w:pPr>
        <w:pStyle w:val="writingspacesregular"/>
      </w:pPr>
    </w:p>
    <w:p w14:paraId="381819F6" w14:textId="77777777" w:rsidR="008C3C54" w:rsidRDefault="008C3C54" w:rsidP="008C3C54">
      <w:pPr>
        <w:pStyle w:val="Heading4"/>
      </w:pPr>
      <w:r>
        <w:t>Fourth Day: Reread Romans 5:15-19.</w:t>
      </w:r>
    </w:p>
    <w:p w14:paraId="0FA8CC36" w14:textId="77777777" w:rsidR="008C3C54" w:rsidRDefault="008C3C54" w:rsidP="008C3C54">
      <w:pPr>
        <w:pStyle w:val="DaySummaryItal"/>
      </w:pPr>
      <w:r>
        <w:t>Paul explained the consequences of the gift and the trespass.</w:t>
      </w:r>
    </w:p>
    <w:p w14:paraId="59AEDEED" w14:textId="77777777" w:rsidR="008C3C54" w:rsidRDefault="008C3C54" w:rsidP="008C3C54">
      <w:pPr>
        <w:pStyle w:val="Question"/>
      </w:pPr>
      <w:r>
        <w:t>List ways Adam and Jesus are the same and how they differ. What stands out to you?</w:t>
      </w:r>
    </w:p>
    <w:p w14:paraId="24AB037D" w14:textId="77777777" w:rsidR="008C3C54" w:rsidRDefault="008C3C54" w:rsidP="008C3C54">
      <w:pPr>
        <w:pStyle w:val="writingspacesregular"/>
      </w:pPr>
    </w:p>
    <w:p w14:paraId="4FB1A0A2" w14:textId="77777777" w:rsidR="008C3C54" w:rsidRDefault="008C3C54" w:rsidP="008C3C54">
      <w:pPr>
        <w:pStyle w:val="Question"/>
      </w:pPr>
      <w:r>
        <w:t>What do you learn about God’s grace through His gift, and how does grace impact you?</w:t>
      </w:r>
    </w:p>
    <w:p w14:paraId="6C6C58F7" w14:textId="77777777" w:rsidR="008C3C54" w:rsidRDefault="008C3C54" w:rsidP="008C3C54">
      <w:pPr>
        <w:pStyle w:val="writingspacesregular"/>
      </w:pPr>
    </w:p>
    <w:p w14:paraId="139DEE13" w14:textId="77777777" w:rsidR="008C3C54" w:rsidRDefault="008C3C54" w:rsidP="008C3C54">
      <w:pPr>
        <w:pStyle w:val="Question"/>
      </w:pPr>
      <w:r>
        <w:t>Ponder the words “how much more.” What do you think Paul meant? How would you describe what he meant to someone else?</w:t>
      </w:r>
    </w:p>
    <w:p w14:paraId="2CC3096C" w14:textId="77777777" w:rsidR="008C3C54" w:rsidRDefault="008C3C54" w:rsidP="008C3C54">
      <w:pPr>
        <w:pStyle w:val="writingspacesregular"/>
      </w:pPr>
    </w:p>
    <w:p w14:paraId="514D48C1" w14:textId="77777777" w:rsidR="008C3C54" w:rsidRDefault="008C3C54" w:rsidP="008C3C54">
      <w:pPr>
        <w:pStyle w:val="Heading4"/>
      </w:pPr>
      <w:r>
        <w:t>Fifth Day: Read Romans 5:20-21.</w:t>
      </w:r>
    </w:p>
    <w:p w14:paraId="1CECE9C2" w14:textId="77777777" w:rsidR="008C3C54" w:rsidRDefault="008C3C54" w:rsidP="008C3C54">
      <w:pPr>
        <w:pStyle w:val="DaySummaryItal"/>
      </w:pPr>
      <w:r>
        <w:t>Adam brought sin, but by grace Jesus brought life.</w:t>
      </w:r>
    </w:p>
    <w:p w14:paraId="47D0828E" w14:textId="77777777" w:rsidR="008C3C54" w:rsidRDefault="008C3C54" w:rsidP="008C3C54">
      <w:pPr>
        <w:pStyle w:val="Question"/>
      </w:pPr>
      <w:r>
        <w:t>How does the law cause “the trespass” to increase, and how do you see this at work in your life? (See also Romans 5:13-14; 7:7-12; Galatians 3:24.)</w:t>
      </w:r>
    </w:p>
    <w:p w14:paraId="252D5B94" w14:textId="77777777" w:rsidR="008C3C54" w:rsidRDefault="008C3C54" w:rsidP="008C3C54">
      <w:pPr>
        <w:pStyle w:val="writingspacesregular"/>
      </w:pPr>
    </w:p>
    <w:p w14:paraId="581EF602" w14:textId="77777777" w:rsidR="008C3C54" w:rsidRDefault="008C3C54" w:rsidP="008C3C54">
      <w:pPr>
        <w:pStyle w:val="Question"/>
      </w:pPr>
      <w:r>
        <w:t>What are the two “reigns” mentioned in verse 21? What happens to those in each kingdom? (See also Colossians 1:13-14.)</w:t>
      </w:r>
    </w:p>
    <w:p w14:paraId="36D0A23D" w14:textId="77777777" w:rsidR="008C3C54" w:rsidRDefault="008C3C54" w:rsidP="008C3C54">
      <w:pPr>
        <w:pStyle w:val="writingspacesregular"/>
      </w:pPr>
    </w:p>
    <w:p w14:paraId="7CECCD22" w14:textId="77777777" w:rsidR="008C3C54" w:rsidRDefault="008C3C54" w:rsidP="008C3C54">
      <w:pPr>
        <w:pStyle w:val="Question"/>
      </w:pPr>
      <w:r>
        <w:t>Share a recent example of how God’s grace met you in your struggle with sin.</w:t>
      </w:r>
    </w:p>
    <w:p w14:paraId="23867C6D" w14:textId="77777777" w:rsidR="008C3C54" w:rsidRDefault="008C3C54" w:rsidP="008C3C54">
      <w:pPr>
        <w:pStyle w:val="writingspacesregular"/>
      </w:pPr>
    </w:p>
    <w:p w14:paraId="79602ACD" w14:textId="77777777" w:rsidR="008C3C54" w:rsidRDefault="008C3C54" w:rsidP="008C3C54">
      <w:pPr>
        <w:pStyle w:val="Heading4"/>
      </w:pPr>
      <w:r>
        <w:t>Sixth Day: Review Romans 5:12-21.</w:t>
      </w:r>
    </w:p>
    <w:p w14:paraId="7956E611" w14:textId="77777777" w:rsidR="008C3C54" w:rsidRDefault="008C3C54" w:rsidP="008C3C54">
      <w:pPr>
        <w:pStyle w:val="DaySummaryItal"/>
      </w:pPr>
      <w:r>
        <w:t>Christ’s gift of righteousness triumphs over Adam’s sin.</w:t>
      </w:r>
    </w:p>
    <w:p w14:paraId="15C51416" w14:textId="77777777" w:rsidR="008C3C54" w:rsidRDefault="008C3C54" w:rsidP="008C3C54">
      <w:pPr>
        <w:pStyle w:val="Question"/>
      </w:pPr>
      <w:r>
        <w:t>What are some ways that God spoke or revealed His amazing grace to you this week? How will you pray accordingly?</w:t>
      </w:r>
    </w:p>
    <w:p w14:paraId="44A057D9" w14:textId="77777777" w:rsidR="008C3C54" w:rsidRDefault="008C3C54" w:rsidP="008C3C54">
      <w:pPr>
        <w:pStyle w:val="writingspacesregular"/>
      </w:pPr>
    </w:p>
    <w:p w14:paraId="609719C6" w14:textId="56570117" w:rsidR="008C3C54" w:rsidRPr="005967D0" w:rsidRDefault="008C3C54" w:rsidP="008C3C54">
      <w:pPr>
        <w:pStyle w:val="DaySummaryItal"/>
        <w:sectPr w:rsidR="008C3C54"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5:12-21</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551E9" w14:textId="77777777" w:rsidR="0022325D" w:rsidRDefault="0022325D">
      <w:r>
        <w:separator/>
      </w:r>
    </w:p>
    <w:p w14:paraId="07A41A56" w14:textId="77777777" w:rsidR="0022325D" w:rsidRDefault="0022325D"/>
  </w:endnote>
  <w:endnote w:type="continuationSeparator" w:id="0">
    <w:p w14:paraId="4ACE2305" w14:textId="77777777" w:rsidR="0022325D" w:rsidRDefault="0022325D">
      <w:r>
        <w:continuationSeparator/>
      </w:r>
    </w:p>
    <w:p w14:paraId="6122445E" w14:textId="77777777" w:rsidR="0022325D" w:rsidRDefault="0022325D"/>
  </w:endnote>
  <w:endnote w:type="continuationNotice" w:id="1">
    <w:p w14:paraId="3F8E12B6" w14:textId="77777777" w:rsidR="0022325D" w:rsidRDefault="002232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6F507C11"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8C3C54">
                            <w:rPr>
                              <w:rFonts w:ascii="Roboto" w:hAnsi="Roboto"/>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6F507C11"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8C3C54">
                      <w:rPr>
                        <w:rFonts w:ascii="Roboto" w:hAnsi="Roboto"/>
                        <w:sz w:val="18"/>
                        <w:szCs w:val="18"/>
                      </w:rPr>
                      <w:t>9</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99D7E" w14:textId="77777777" w:rsidR="0022325D" w:rsidRDefault="0022325D">
      <w:r>
        <w:separator/>
      </w:r>
    </w:p>
    <w:p w14:paraId="612BDA6A" w14:textId="77777777" w:rsidR="0022325D" w:rsidRDefault="0022325D"/>
  </w:footnote>
  <w:footnote w:type="continuationSeparator" w:id="0">
    <w:p w14:paraId="0D873354" w14:textId="77777777" w:rsidR="0022325D" w:rsidRDefault="0022325D">
      <w:r>
        <w:continuationSeparator/>
      </w:r>
    </w:p>
    <w:p w14:paraId="16C8E5AD" w14:textId="77777777" w:rsidR="0022325D" w:rsidRDefault="0022325D"/>
  </w:footnote>
  <w:footnote w:type="continuationNotice" w:id="1">
    <w:p w14:paraId="43385420" w14:textId="77777777" w:rsidR="0022325D" w:rsidRDefault="0022325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25D"/>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8795E"/>
    <w:rsid w:val="008923A4"/>
    <w:rsid w:val="00893F56"/>
    <w:rsid w:val="00894FCD"/>
    <w:rsid w:val="00895A55"/>
    <w:rsid w:val="008A0F1B"/>
    <w:rsid w:val="008A2709"/>
    <w:rsid w:val="008A2886"/>
    <w:rsid w:val="008B179C"/>
    <w:rsid w:val="008B77C4"/>
    <w:rsid w:val="008C0EDE"/>
    <w:rsid w:val="008C3675"/>
    <w:rsid w:val="008C3C54"/>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AC03AE-B980-40AF-8FC9-68B0D1F497DA}"/>
</file>

<file path=customXml/itemProps2.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3.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4.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453</Words>
  <Characters>2147</Characters>
  <Application>Microsoft Office Word</Application>
  <DocSecurity>0</DocSecurity>
  <Lines>82</Lines>
  <Paragraphs>61</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2026-03-24T20:49:00Z</dcterms:created>
  <dcterms:modified xsi:type="dcterms:W3CDTF">2026-04-06T19:38:00Z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