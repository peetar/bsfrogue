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4DC45B6C">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50090649" w:rsidR="005D26A6" w:rsidRPr="005967D0" w:rsidRDefault="001B2449" w:rsidP="000210BB">
                              <w:pPr>
                                <w:pStyle w:val="Title1"/>
                              </w:pPr>
                              <w:r>
                                <w:t>Alive to God</w:t>
                              </w:r>
                            </w:p>
                            <w:p w14:paraId="52A69CAA" w14:textId="77777777" w:rsidR="00586B6B" w:rsidRPr="00E20D85" w:rsidRDefault="00586B6B" w:rsidP="00E20D85"/>
                            <w:p w14:paraId="5CD51985" w14:textId="4AB90F58" w:rsidR="00D756EC" w:rsidRDefault="001B2449" w:rsidP="00D756EC">
                              <w:pPr>
                                <w:pStyle w:val="ChapterRange"/>
                              </w:pPr>
                              <w:r>
                                <w:t>Romans 6:12-23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245E392E"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1B2449">
                                <w:rPr>
                                  <w:rFonts w:ascii="Roboto" w:hAnsi="Roboto"/>
                                  <w:b/>
                                  <w:bCs/>
                                  <w14:numSpacing w14:val="proportional"/>
                                </w:rPr>
                                <w:t>11</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50090649" w:rsidR="005D26A6" w:rsidRPr="005967D0" w:rsidRDefault="001B2449" w:rsidP="000210BB">
                        <w:pPr>
                          <w:pStyle w:val="Title1"/>
                        </w:pPr>
                        <w:r>
                          <w:t>Alive to God</w:t>
                        </w:r>
                      </w:p>
                      <w:p w14:paraId="52A69CAA" w14:textId="77777777" w:rsidR="00586B6B" w:rsidRPr="00E20D85" w:rsidRDefault="00586B6B" w:rsidP="00E20D85"/>
                      <w:p w14:paraId="5CD51985" w14:textId="4AB90F58" w:rsidR="00D756EC" w:rsidRDefault="001B2449" w:rsidP="00D756EC">
                        <w:pPr>
                          <w:pStyle w:val="ChapterRange"/>
                        </w:pPr>
                        <w:r>
                          <w:t>Romans 6:12-23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245E392E"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1B2449">
                          <w:rPr>
                            <w:rFonts w:ascii="Roboto" w:hAnsi="Roboto"/>
                            <w:b/>
                            <w:bCs/>
                            <w14:numSpacing w14:val="proportional"/>
                          </w:rPr>
                          <w:t>11</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1A9CEE93"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4AA9589A" w:rsidR="00F15B67" w:rsidRPr="005967D0" w:rsidRDefault="002D77BB" w:rsidP="00E7406D">
      <w:pPr>
        <w:pStyle w:val="Heading1"/>
      </w:pPr>
      <w:r w:rsidRPr="005967D0">
        <w:t xml:space="preserve">Lesson </w:t>
      </w:r>
      <w:r w:rsidR="001B2449">
        <w:t>11</w:t>
      </w:r>
      <w:r w:rsidR="00A75A34">
        <w:t xml:space="preserve"> </w:t>
      </w:r>
      <w:r w:rsidRPr="00E7406D">
        <w:t>Questions</w:t>
      </w:r>
    </w:p>
    <w:p w14:paraId="406D19B3" w14:textId="02906E29" w:rsidR="00F15B67" w:rsidRPr="009E5329" w:rsidRDefault="002D77BB" w:rsidP="009E5329">
      <w:pPr>
        <w:pStyle w:val="Heading4"/>
      </w:pPr>
      <w:r w:rsidRPr="005967D0">
        <w:t xml:space="preserve">First Day: Read </w:t>
      </w:r>
      <w:r w:rsidR="0011071D">
        <w:t>the Lesson</w:t>
      </w:r>
      <w:r w:rsidR="009E5329">
        <w:t xml:space="preserve"> </w:t>
      </w:r>
      <w:r w:rsidR="001B2449">
        <w:t>10</w:t>
      </w:r>
      <w:r w:rsidR="00E74951" w:rsidRPr="005967D0">
        <w:t xml:space="preserve"> </w:t>
      </w:r>
      <w:r w:rsidRPr="005967D0">
        <w:t>Notes.</w:t>
      </w:r>
    </w:p>
    <w:p w14:paraId="78BDFF14" w14:textId="77777777" w:rsidR="00140872" w:rsidRDefault="00797736" w:rsidP="007C04C9">
      <w:pPr>
        <w:pStyle w:val="DaySummaryItal"/>
      </w:pPr>
      <w:r w:rsidRPr="005967D0">
        <w:t>The notes and lecture fortify the truth of the passage for understanding and application to daily life.</w:t>
      </w:r>
    </w:p>
    <w:p w14:paraId="5906DFE7" w14:textId="77777777" w:rsidR="001B2449" w:rsidRDefault="001B2449" w:rsidP="001B2449">
      <w:pPr>
        <w:pStyle w:val="Question"/>
      </w:pPr>
      <w:r>
        <w:t>What insights about salvation did you find meaningful in the lecture?</w:t>
      </w:r>
    </w:p>
    <w:p w14:paraId="77C89355" w14:textId="77777777" w:rsidR="001B2449" w:rsidRDefault="001B2449" w:rsidP="001B2449">
      <w:pPr>
        <w:pStyle w:val="writingspacesregular"/>
      </w:pPr>
    </w:p>
    <w:p w14:paraId="64C90BBA" w14:textId="77777777" w:rsidR="001B2449" w:rsidRDefault="001B2449" w:rsidP="001B2449">
      <w:pPr>
        <w:pStyle w:val="Question"/>
      </w:pPr>
      <w:r>
        <w:t>How did the notes impact your ability to explain a believer’s death to sin and union with Christ?</w:t>
      </w:r>
    </w:p>
    <w:p w14:paraId="0FD3D556" w14:textId="77777777" w:rsidR="001B2449" w:rsidRDefault="001B2449" w:rsidP="001B2449">
      <w:pPr>
        <w:pStyle w:val="writingspacesregular"/>
      </w:pPr>
    </w:p>
    <w:p w14:paraId="4CABF3E5" w14:textId="77777777" w:rsidR="001B2449" w:rsidRDefault="001B2449" w:rsidP="001B2449">
      <w:pPr>
        <w:pStyle w:val="Heading4"/>
      </w:pPr>
      <w:r>
        <w:t>Second Day: Read Romans 6:12-14.</w:t>
      </w:r>
    </w:p>
    <w:p w14:paraId="7BB8861C" w14:textId="77777777" w:rsidR="001B2449" w:rsidRDefault="001B2449" w:rsidP="001B2449">
      <w:pPr>
        <w:pStyle w:val="DaySummaryItal"/>
      </w:pPr>
      <w:r>
        <w:t>Paul gave four commands and a promise.</w:t>
      </w:r>
    </w:p>
    <w:p w14:paraId="70FDCBEB" w14:textId="77777777" w:rsidR="001B2449" w:rsidRDefault="001B2449" w:rsidP="001B2449">
      <w:pPr>
        <w:pStyle w:val="Question"/>
      </w:pPr>
      <w:r>
        <w:t>What truths in earlier chapters of Romans lead up to the word “therefore” in verse 12? (See Lesson 10 along with Romans 4:22-25; 5:17, 20-21; 6:3-11 and any other verses you find.)</w:t>
      </w:r>
    </w:p>
    <w:p w14:paraId="5384D7DA" w14:textId="77777777" w:rsidR="001B2449" w:rsidRDefault="001B2449" w:rsidP="001B2449">
      <w:pPr>
        <w:pStyle w:val="writingspacesregular"/>
      </w:pPr>
    </w:p>
    <w:p w14:paraId="4A6DB6E0" w14:textId="77777777" w:rsidR="001B2449" w:rsidRDefault="001B2449" w:rsidP="001B2449">
      <w:pPr>
        <w:pStyle w:val="Question"/>
      </w:pPr>
      <w:r>
        <w:t>a.</w:t>
      </w:r>
      <w:r>
        <w:tab/>
        <w:t xml:space="preserve">List the two negative and the two positive commands given in these verses, and explain why </w:t>
      </w:r>
    </w:p>
    <w:p w14:paraId="2A59AC2D" w14:textId="792E450D" w:rsidR="001B2449" w:rsidRDefault="001B2449" w:rsidP="001B2449">
      <w:pPr>
        <w:pStyle w:val="Question"/>
        <w:numPr>
          <w:ilvl w:val="0"/>
          <w:numId w:val="0"/>
        </w:numPr>
        <w:ind w:left="720"/>
      </w:pPr>
      <w:r>
        <w:t>lasting change involves both negative and positive actions. (See also Ephesians 4:22-24; Colossians 3:9-10.)</w:t>
      </w:r>
    </w:p>
    <w:p w14:paraId="4D2EF5FD" w14:textId="77777777" w:rsidR="001B2449" w:rsidRDefault="001B2449" w:rsidP="001B2449">
      <w:pPr>
        <w:pStyle w:val="writingspacesregular"/>
      </w:pPr>
    </w:p>
    <w:p w14:paraId="1D9FDB3B" w14:textId="77777777" w:rsidR="001B2449" w:rsidRDefault="001B2449" w:rsidP="001B2449">
      <w:pPr>
        <w:pStyle w:val="Pointb"/>
      </w:pPr>
      <w:r>
        <w:t>b.</w:t>
      </w:r>
      <w:r>
        <w:tab/>
        <w:t xml:space="preserve">In what ways </w:t>
      </w:r>
      <w:proofErr w:type="gramStart"/>
      <w:r>
        <w:t>are</w:t>
      </w:r>
      <w:proofErr w:type="gramEnd"/>
      <w:r>
        <w:t xml:space="preserve"> you tempted to offer any part of yourself to sin? How has union with Christ helped you to offer that aspect of yourself to Him instead?</w:t>
      </w:r>
    </w:p>
    <w:p w14:paraId="18AA24A0" w14:textId="77777777" w:rsidR="001B2449" w:rsidRDefault="001B2449" w:rsidP="001B2449">
      <w:pPr>
        <w:pStyle w:val="writingspacesregular"/>
      </w:pPr>
    </w:p>
    <w:p w14:paraId="524BDED2" w14:textId="77777777" w:rsidR="001B2449" w:rsidRDefault="001B2449" w:rsidP="001B2449">
      <w:pPr>
        <w:pStyle w:val="Question"/>
      </w:pPr>
      <w:r>
        <w:t>How does the promise in verse 14 make it possible to obey the commands in verses 12-13? (See also question 3.)</w:t>
      </w:r>
    </w:p>
    <w:p w14:paraId="43B0102E" w14:textId="77777777" w:rsidR="001B2449" w:rsidRDefault="001B2449" w:rsidP="001B2449">
      <w:pPr>
        <w:pStyle w:val="writingspacesregular"/>
      </w:pPr>
    </w:p>
    <w:p w14:paraId="54699225" w14:textId="77777777" w:rsidR="001B2449" w:rsidRDefault="001B2449" w:rsidP="001B2449">
      <w:pPr>
        <w:pStyle w:val="Heading4"/>
      </w:pPr>
      <w:r>
        <w:t>Third Day: Read Romans 6:15-16.</w:t>
      </w:r>
    </w:p>
    <w:p w14:paraId="711882AF" w14:textId="77777777" w:rsidR="001B2449" w:rsidRDefault="001B2449" w:rsidP="001B2449">
      <w:pPr>
        <w:pStyle w:val="DaySummaryItal"/>
      </w:pPr>
      <w:r>
        <w:t xml:space="preserve">Paul explained why believers under grace </w:t>
      </w:r>
      <w:proofErr w:type="gramStart"/>
      <w:r>
        <w:t>should not sin</w:t>
      </w:r>
      <w:proofErr w:type="gramEnd"/>
      <w:r>
        <w:t>.</w:t>
      </w:r>
    </w:p>
    <w:p w14:paraId="545A6D55" w14:textId="77777777" w:rsidR="001B2449" w:rsidRDefault="001B2449" w:rsidP="001B2449">
      <w:pPr>
        <w:pStyle w:val="Question"/>
      </w:pPr>
      <w:r>
        <w:t>How do the questions in Romans 6:1 and 6:15 differ, and how are they alike? What truth do these questions reveal?</w:t>
      </w:r>
    </w:p>
    <w:p w14:paraId="2C21362A" w14:textId="77777777" w:rsidR="001B2449" w:rsidRDefault="001B2449" w:rsidP="001B2449">
      <w:pPr>
        <w:pStyle w:val="writingspacesregular"/>
      </w:pPr>
    </w:p>
    <w:p w14:paraId="1127AC66" w14:textId="77777777" w:rsidR="001B2449" w:rsidRDefault="001B2449" w:rsidP="001B2449">
      <w:pPr>
        <w:pStyle w:val="Question"/>
      </w:pPr>
      <w:r>
        <w:t>What does it mean to be “slaves to sin” or “to obedience”? What point is Paul making with this example?</w:t>
      </w:r>
    </w:p>
    <w:p w14:paraId="3A0D6EF1" w14:textId="77777777" w:rsidR="001B2449" w:rsidRDefault="001B2449" w:rsidP="001B2449">
      <w:pPr>
        <w:pStyle w:val="writingspacesregular"/>
      </w:pPr>
    </w:p>
    <w:p w14:paraId="3065DBA2" w14:textId="77777777" w:rsidR="001B2449" w:rsidRDefault="001B2449" w:rsidP="001B2449">
      <w:pPr>
        <w:pStyle w:val="Question"/>
      </w:pPr>
      <w:r>
        <w:t>What is your relationship to Jesus and His righteous reign of grace?</w:t>
      </w:r>
    </w:p>
    <w:p w14:paraId="4EA7A5A6" w14:textId="77777777" w:rsidR="001B2449" w:rsidRDefault="001B2449" w:rsidP="001B2449">
      <w:pPr>
        <w:pStyle w:val="writingspacesregular"/>
      </w:pPr>
    </w:p>
    <w:p w14:paraId="108ABC4E" w14:textId="77777777" w:rsidR="001B2449" w:rsidRDefault="001B2449" w:rsidP="001B2449">
      <w:pPr>
        <w:pStyle w:val="Heading4"/>
      </w:pPr>
      <w:r>
        <w:t>Fourth Day: Read Romans 6:17-18.</w:t>
      </w:r>
    </w:p>
    <w:p w14:paraId="3566BE80" w14:textId="77777777" w:rsidR="001B2449" w:rsidRDefault="001B2449" w:rsidP="001B2449">
      <w:pPr>
        <w:pStyle w:val="DaySummaryItal"/>
      </w:pPr>
      <w:r>
        <w:t>Paul thanked God for setting believers free from sin.</w:t>
      </w:r>
    </w:p>
    <w:p w14:paraId="41A6F6E3" w14:textId="77777777" w:rsidR="001B2449" w:rsidRDefault="001B2449" w:rsidP="001B2449">
      <w:pPr>
        <w:pStyle w:val="Question"/>
      </w:pPr>
      <w:r>
        <w:t>a.</w:t>
      </w:r>
      <w:r>
        <w:tab/>
        <w:t xml:space="preserve">Compare and contrast obedience from the heart with following rules. </w:t>
      </w:r>
    </w:p>
    <w:p w14:paraId="3D5A39C2" w14:textId="77777777" w:rsidR="001B2449" w:rsidRDefault="001B2449" w:rsidP="001B2449">
      <w:pPr>
        <w:pStyle w:val="writingspacesregular"/>
      </w:pPr>
    </w:p>
    <w:p w14:paraId="49669268" w14:textId="77777777" w:rsidR="001B2449" w:rsidRDefault="001B2449" w:rsidP="001B2449">
      <w:pPr>
        <w:pStyle w:val="Pointb"/>
      </w:pPr>
      <w:r>
        <w:t>b.</w:t>
      </w:r>
      <w:r>
        <w:tab/>
        <w:t>How might your life display both?</w:t>
      </w:r>
    </w:p>
    <w:p w14:paraId="7F0B6BD4" w14:textId="77777777" w:rsidR="001B2449" w:rsidRDefault="001B2449" w:rsidP="001B2449">
      <w:pPr>
        <w:pStyle w:val="writingspacesregular"/>
      </w:pPr>
    </w:p>
    <w:p w14:paraId="7434B23A" w14:textId="77777777" w:rsidR="001B2449" w:rsidRDefault="001B2449" w:rsidP="001B2449">
      <w:pPr>
        <w:pStyle w:val="Question"/>
      </w:pPr>
      <w:r>
        <w:t>What is the pattern of teaching that claims the allegiance of believers? (See also Romans 3:21-26; 6:1-14 or other Scripture passages you find.)</w:t>
      </w:r>
    </w:p>
    <w:p w14:paraId="24A651D5" w14:textId="77777777" w:rsidR="001B2449" w:rsidRDefault="001B2449" w:rsidP="001B2449">
      <w:pPr>
        <w:pStyle w:val="writingspacesregular"/>
      </w:pPr>
    </w:p>
    <w:p w14:paraId="1B9E2E79" w14:textId="77777777" w:rsidR="001B2449" w:rsidRDefault="001B2449" w:rsidP="001B2449">
      <w:pPr>
        <w:pStyle w:val="Question"/>
      </w:pPr>
      <w:r>
        <w:t>If Christ has set you free from sin, what are some aspects of your freedom for which you can thank God?</w:t>
      </w:r>
    </w:p>
    <w:p w14:paraId="1E69A67C" w14:textId="77777777" w:rsidR="001B2449" w:rsidRDefault="001B2449" w:rsidP="001B2449">
      <w:pPr>
        <w:pStyle w:val="writingspacesregular"/>
      </w:pPr>
    </w:p>
    <w:p w14:paraId="5624A44F" w14:textId="77777777" w:rsidR="001B2449" w:rsidRDefault="001B2449" w:rsidP="001B2449">
      <w:pPr>
        <w:pStyle w:val="Heading4"/>
      </w:pPr>
      <w:r>
        <w:t>Fifth Day: Read Romans 6:19-23.</w:t>
      </w:r>
    </w:p>
    <w:p w14:paraId="56C04C8E" w14:textId="77777777" w:rsidR="001B2449" w:rsidRDefault="001B2449" w:rsidP="001B2449">
      <w:pPr>
        <w:pStyle w:val="DaySummaryItal"/>
      </w:pPr>
      <w:r>
        <w:t>Paul contrasted the results of serving sin with seeking God’s righteousness.</w:t>
      </w:r>
    </w:p>
    <w:p w14:paraId="2A45C5F8" w14:textId="77777777" w:rsidR="001B2449" w:rsidRDefault="001B2449" w:rsidP="001B2449">
      <w:pPr>
        <w:pStyle w:val="Question"/>
      </w:pPr>
      <w:r>
        <w:t>What are the results of being a slave to sin versus being a slave to God?</w:t>
      </w:r>
    </w:p>
    <w:p w14:paraId="51C88187" w14:textId="77777777" w:rsidR="001B2449" w:rsidRDefault="001B2449" w:rsidP="001B2449">
      <w:pPr>
        <w:pStyle w:val="writingspacesregular"/>
      </w:pPr>
    </w:p>
    <w:p w14:paraId="141DE7FF" w14:textId="77777777" w:rsidR="001B2449" w:rsidRDefault="001B2449" w:rsidP="001B2449">
      <w:pPr>
        <w:pStyle w:val="Question"/>
      </w:pPr>
      <w:r>
        <w:t>a.</w:t>
      </w:r>
      <w:r>
        <w:tab/>
        <w:t>How have you personally experienced sin’s destructive impact, which leads to death?</w:t>
      </w:r>
    </w:p>
    <w:p w14:paraId="5A59CDD8" w14:textId="77777777" w:rsidR="001B2449" w:rsidRDefault="001B2449" w:rsidP="001B2449">
      <w:pPr>
        <w:pStyle w:val="writingspacesregular"/>
      </w:pPr>
    </w:p>
    <w:p w14:paraId="423AB7C0" w14:textId="77777777" w:rsidR="001B2449" w:rsidRDefault="001B2449" w:rsidP="001B2449">
      <w:pPr>
        <w:pStyle w:val="Pointb"/>
      </w:pPr>
      <w:r>
        <w:t>b.</w:t>
      </w:r>
      <w:r>
        <w:tab/>
        <w:t>If you are a believer, what have you learned about God’s grace and power to redeem the consequences of your sin for His glory and your good?</w:t>
      </w:r>
    </w:p>
    <w:p w14:paraId="61A82A3F" w14:textId="77777777" w:rsidR="001B2449" w:rsidRDefault="001B2449" w:rsidP="001B2449">
      <w:pPr>
        <w:pStyle w:val="writingspacesregular"/>
      </w:pPr>
    </w:p>
    <w:p w14:paraId="0B69A980" w14:textId="77777777" w:rsidR="001B2449" w:rsidRDefault="001B2449" w:rsidP="001B2449">
      <w:pPr>
        <w:pStyle w:val="Question"/>
      </w:pPr>
      <w:r>
        <w:t>What attitudes and behaviors flow from meditating on God’s extravagant gift of eternal life?</w:t>
      </w:r>
    </w:p>
    <w:p w14:paraId="6F985B94" w14:textId="77777777" w:rsidR="001B2449" w:rsidRDefault="001B2449" w:rsidP="001B2449">
      <w:pPr>
        <w:pStyle w:val="writingspacesregular"/>
      </w:pPr>
    </w:p>
    <w:p w14:paraId="42FE32ED" w14:textId="77777777" w:rsidR="001B2449" w:rsidRDefault="001B2449" w:rsidP="001B2449">
      <w:pPr>
        <w:pStyle w:val="Heading4"/>
      </w:pPr>
      <w:r>
        <w:t>Sixth Day: Review Romans 6:12-23.</w:t>
      </w:r>
    </w:p>
    <w:p w14:paraId="2CF4992C" w14:textId="77777777" w:rsidR="001B2449" w:rsidRDefault="001B2449" w:rsidP="001B2449">
      <w:pPr>
        <w:pStyle w:val="DaySummaryItal"/>
      </w:pPr>
      <w:r>
        <w:t>God’s grace makes believers eternally right with Him and frees them to live holy lives.</w:t>
      </w:r>
    </w:p>
    <w:p w14:paraId="3EA4F61D" w14:textId="77777777" w:rsidR="001B2449" w:rsidRDefault="001B2449" w:rsidP="001B2449">
      <w:pPr>
        <w:pStyle w:val="Question"/>
      </w:pPr>
      <w:r>
        <w:t>What step of obedience could you take this week as an expression of gratitude for God’s grace toward you?</w:t>
      </w:r>
    </w:p>
    <w:p w14:paraId="59829B2A" w14:textId="77777777" w:rsidR="001B2449" w:rsidRDefault="001B2449" w:rsidP="001B2449">
      <w:pPr>
        <w:pStyle w:val="writingspacesregular"/>
      </w:pPr>
    </w:p>
    <w:p w14:paraId="609719C6" w14:textId="327C0936" w:rsidR="001B2449" w:rsidRPr="005967D0" w:rsidRDefault="001B2449" w:rsidP="001B2449">
      <w:pPr>
        <w:pStyle w:val="DaySummaryItal"/>
        <w:sectPr w:rsidR="001B2449"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6:12-2</w:t>
      </w:r>
      <w:r>
        <w:t>3</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66707" w14:textId="77777777" w:rsidR="000E63F6" w:rsidRDefault="000E63F6">
      <w:r>
        <w:separator/>
      </w:r>
    </w:p>
    <w:p w14:paraId="29CB33B6" w14:textId="77777777" w:rsidR="000E63F6" w:rsidRDefault="000E63F6"/>
  </w:endnote>
  <w:endnote w:type="continuationSeparator" w:id="0">
    <w:p w14:paraId="4EBF001E" w14:textId="77777777" w:rsidR="000E63F6" w:rsidRDefault="000E63F6">
      <w:r>
        <w:continuationSeparator/>
      </w:r>
    </w:p>
    <w:p w14:paraId="1074524C" w14:textId="77777777" w:rsidR="000E63F6" w:rsidRDefault="000E63F6"/>
  </w:endnote>
  <w:endnote w:type="continuationNotice" w:id="1">
    <w:p w14:paraId="010D2FAD" w14:textId="77777777" w:rsidR="000E63F6" w:rsidRDefault="000E63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4B33D6F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1B2449">
                            <w:rPr>
                              <w:rFonts w:ascii="Roboto" w:hAnsi="Roboto"/>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4B33D6F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1B2449">
                      <w:rPr>
                        <w:rFonts w:ascii="Roboto" w:hAnsi="Roboto"/>
                        <w:sz w:val="18"/>
                        <w:szCs w:val="18"/>
                      </w:rPr>
                      <w:t>1</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2FDC6" w14:textId="77777777" w:rsidR="000E63F6" w:rsidRDefault="000E63F6">
      <w:r>
        <w:separator/>
      </w:r>
    </w:p>
    <w:p w14:paraId="7F4E4C73" w14:textId="77777777" w:rsidR="000E63F6" w:rsidRDefault="000E63F6"/>
  </w:footnote>
  <w:footnote w:type="continuationSeparator" w:id="0">
    <w:p w14:paraId="663284A0" w14:textId="77777777" w:rsidR="000E63F6" w:rsidRDefault="000E63F6">
      <w:r>
        <w:continuationSeparator/>
      </w:r>
    </w:p>
    <w:p w14:paraId="3B16D0A8" w14:textId="77777777" w:rsidR="000E63F6" w:rsidRDefault="000E63F6"/>
  </w:footnote>
  <w:footnote w:type="continuationNotice" w:id="1">
    <w:p w14:paraId="0889E421" w14:textId="77777777" w:rsidR="000E63F6" w:rsidRDefault="000E63F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CA0"/>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3F6"/>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2449"/>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22E"/>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B1714044-5FFF-484F-AF21-44201433FD50}"/>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470</Words>
  <Characters>2226</Characters>
  <Application>Microsoft Office Word</Application>
  <DocSecurity>0</DocSecurity>
  <Lines>85</Lines>
  <Paragraphs>64</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