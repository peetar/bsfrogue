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C717FC" w:rsidR="00F15B67" w:rsidP="00BE7FEE" w:rsidRDefault="008A0F1B" w14:paraId="1004B13B" w14:textId="77777777">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0984BBE3">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967D0" w:rsidR="005D26A6" w:rsidP="000210BB" w:rsidRDefault="002A0A3B" w14:paraId="742BE2BF" w14:textId="76DD24CB">
                              <w:pPr>
                                <w:pStyle w:val="Title1"/>
                              </w:pPr>
                              <w:r>
                                <w:t>All Glory to God Forever</w:t>
                              </w:r>
                            </w:p>
                            <w:p w:rsidRPr="00E20D85" w:rsidR="00586B6B" w:rsidP="00E20D85" w:rsidRDefault="00586B6B" w14:paraId="52A69CAA" w14:textId="77777777"/>
                            <w:p w:rsidR="00D756EC" w:rsidP="00D756EC" w:rsidRDefault="002A0A3B" w14:paraId="5CD51985" w14:textId="21943CDD">
                              <w:pPr>
                                <w:pStyle w:val="ChapterRange"/>
                              </w:pPr>
                              <w:r>
                                <w:t>Romans 11:33-36</w:t>
                              </w:r>
                            </w:p>
                            <w:p w:rsidRPr="005967D0" w:rsidR="005967D0" w:rsidP="00D756EC" w:rsidRDefault="005967D0" w14:paraId="7640F581" w14:textId="77777777">
                              <w:pPr>
                                <w:pStyle w:val="ChapterRange"/>
                              </w:pPr>
                            </w:p>
                            <w:p w:rsidRPr="00394292" w:rsidR="00394292" w:rsidP="00394292" w:rsidRDefault="00394292" w14:paraId="35174F2C" w14:textId="77777777">
                              <w:pPr>
                                <w:pStyle w:val="ChapterRange"/>
                              </w:pPr>
                            </w:p>
                            <w:p w:rsidRPr="001A398B" w:rsidR="00F15B67" w:rsidP="00394292" w:rsidRDefault="00F15B67" w14:paraId="5A4527D2" w14:textId="77777777">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1D95" w:rsidP="0011071D" w:rsidRDefault="006C13E1" w14:paraId="15BBC92C" w14:textId="76B5E91B">
                              <w:pPr>
                                <w:spacing w:line="300" w:lineRule="exact"/>
                                <w:jc w:val="right"/>
                                <w:rPr>
                                  <w:rFonts w:ascii="Roboto" w:hAnsi="Roboto"/>
                                  <w:b/>
                                  <w:bCs/>
                                  <w14:numSpacing w14:val="proportional"/>
                                </w:rPr>
                              </w:pPr>
                              <w:r>
                                <w:rPr>
                                  <w:rFonts w:ascii="Roboto" w:hAnsi="Roboto"/>
                                  <w:b/>
                                  <w:bCs/>
                                  <w14:numSpacing w14:val="proportional"/>
                                </w:rPr>
                                <w:t>Romans</w:t>
                              </w:r>
                            </w:p>
                            <w:p w:rsidRPr="005967D0" w:rsidR="00F15B67" w:rsidP="0011071D" w:rsidRDefault="004775B3" w14:paraId="602153D5" w14:textId="3CC26AB7">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2A0A3B">
                                <w:rPr>
                                  <w:rFonts w:ascii="Roboto" w:hAnsi="Roboto"/>
                                  <w:b/>
                                  <w:bCs/>
                                  <w14:numSpacing w14:val="proportional"/>
                                </w:rPr>
                                <w:t>20</w:t>
                              </w:r>
                            </w:p>
                            <w:p w:rsidR="00193A65" w:rsidRDefault="00193A65" w14:paraId="7999EAB7" w14:textId="77777777"/>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7688EED">
              <v:group id="Group 51" style="position:absolute;left:0;text-align:left;margin-left:48.4pt;margin-top:43.1pt;width:524.45pt;height:165.85pt;z-index:-251658240;mso-position-horizontal-relative:page;mso-position-vertical-relative:page" coordsize="10489,2848" coordorigin="1191,940" o:spid="_x0000_s1026" w14:anchorId="58AB189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style="position:absolute;left:1191;top:1721;width:9194;height:2067;visibility:visible;mso-wrap-style:square;v-text-anchor:top" o:spid="_x0000_s102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v:path arrowok="t"/>
                  <v:textbox inset="0,0,0,0">
                    <w:txbxContent>
                      <w:p w:rsidRPr="005967D0" w:rsidR="005D26A6" w:rsidP="000210BB" w:rsidRDefault="002A0A3B" w14:paraId="0DF0E2E4" w14:textId="76DD24CB">
                        <w:pPr>
                          <w:pStyle w:val="Title1"/>
                        </w:pPr>
                        <w:r>
                          <w:t>All Glory to God Forever</w:t>
                        </w:r>
                      </w:p>
                      <w:p w:rsidRPr="00E20D85" w:rsidR="00586B6B" w:rsidP="00E20D85" w:rsidRDefault="00586B6B" w14:paraId="672A6659" w14:textId="77777777"/>
                      <w:p w:rsidR="00D756EC" w:rsidP="00D756EC" w:rsidRDefault="002A0A3B" w14:paraId="1A02CAA8" w14:textId="21943CDD">
                        <w:pPr>
                          <w:pStyle w:val="ChapterRange"/>
                        </w:pPr>
                        <w:r>
                          <w:t>Romans 11:33-36</w:t>
                        </w:r>
                      </w:p>
                      <w:p w:rsidRPr="005967D0" w:rsidR="005967D0" w:rsidP="00D756EC" w:rsidRDefault="005967D0" w14:paraId="0A37501D" w14:textId="77777777">
                        <w:pPr>
                          <w:pStyle w:val="ChapterRange"/>
                        </w:pPr>
                      </w:p>
                      <w:p w:rsidRPr="00394292" w:rsidR="00394292" w:rsidP="00394292" w:rsidRDefault="00394292" w14:paraId="5DAB6C7B" w14:textId="77777777">
                        <w:pPr>
                          <w:pStyle w:val="ChapterRange"/>
                        </w:pPr>
                      </w:p>
                      <w:p w:rsidRPr="001A398B" w:rsidR="00F15B67" w:rsidP="00394292" w:rsidRDefault="00F15B67" w14:paraId="02EB378F" w14:textId="77777777">
                        <w:pPr>
                          <w:pStyle w:val="ChapterRange"/>
                        </w:pPr>
                      </w:p>
                    </w:txbxContent>
                  </v:textbox>
                </v:shape>
                <v:shape id="docshape6" style="position:absolute;left:6456;top:940;width:5224;height:477;visibility:visible;mso-wrap-style:square;v-text-anchor:top" o:spid="_x0000_s102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v:path arrowok="t"/>
                  <v:textbox inset="0,0,0,0">
                    <w:txbxContent>
                      <w:p w:rsidR="00601D95" w:rsidP="0011071D" w:rsidRDefault="006C13E1" w14:paraId="41E1BF03" w14:textId="76B5E91B">
                        <w:pPr>
                          <w:spacing w:line="300" w:lineRule="exact"/>
                          <w:jc w:val="right"/>
                          <w:rPr>
                            <w:rFonts w:ascii="Roboto" w:hAnsi="Roboto"/>
                            <w:b/>
                            <w:bCs/>
                            <w14:numSpacing w14:val="proportional"/>
                          </w:rPr>
                        </w:pPr>
                        <w:r>
                          <w:rPr>
                            <w:rFonts w:ascii="Roboto" w:hAnsi="Roboto"/>
                            <w:b/>
                            <w:bCs/>
                            <w14:numSpacing w14:val="proportional"/>
                          </w:rPr>
                          <w:t>Romans</w:t>
                        </w:r>
                      </w:p>
                      <w:p w:rsidRPr="005967D0" w:rsidR="00F15B67" w:rsidP="0011071D" w:rsidRDefault="004775B3" w14:paraId="5D4AF0A7" w14:textId="3CC26AB7">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2A0A3B">
                          <w:rPr>
                            <w:rFonts w:ascii="Roboto" w:hAnsi="Roboto"/>
                            <w:b/>
                            <w:bCs/>
                            <w14:numSpacing w14:val="proportional"/>
                          </w:rPr>
                          <w:t>20</w:t>
                        </w:r>
                      </w:p>
                      <w:p w:rsidR="00193A65" w:rsidRDefault="00193A65" w14:paraId="6A05A809" w14:textId="77777777"/>
                    </w:txbxContent>
                  </v:textbox>
                </v:shape>
                <w10:wrap type="topAndBottom" anchorx="page" anchory="page"/>
              </v:group>
            </w:pict>
          </mc:Fallback>
        </mc:AlternateContent>
      </w:r>
      <w:r w:rsidRPr="00EE32DD" w:rsid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w14:anchorId="5E9A36E6">
              <v:shape id="Freeform 53"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spid="_x0000_s1026" fillcolor="#f4a700" stroked="f"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w14:anchorId="382B6719">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Pr="00EE32DD" w:rsid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rsidRPr="005967D0" w:rsidR="00F15B67" w:rsidP="00E7406D" w:rsidRDefault="002D77BB" w14:paraId="1F0FE912" w14:textId="43175D24">
      <w:pPr>
        <w:pStyle w:val="Heading1"/>
      </w:pPr>
      <w:r w:rsidR="002D77BB">
        <w:rPr/>
        <w:t xml:space="preserve">Lesson </w:t>
      </w:r>
      <w:r w:rsidR="061AC78E">
        <w:rPr/>
        <w:t xml:space="preserve">20 </w:t>
      </w:r>
      <w:r w:rsidR="002D77BB">
        <w:rPr/>
        <w:t>Questions</w:t>
      </w:r>
    </w:p>
    <w:p w:rsidRPr="009E5329" w:rsidR="00F15B67" w:rsidP="009E5329" w:rsidRDefault="002D77BB" w14:paraId="406D19B3" w14:textId="312D8074">
      <w:pPr>
        <w:pStyle w:val="Heading4"/>
      </w:pPr>
      <w:r w:rsidR="002D77BB">
        <w:rPr/>
        <w:t xml:space="preserve">First Day: Read </w:t>
      </w:r>
      <w:r w:rsidR="0011071D">
        <w:rPr/>
        <w:t>the Lesson</w:t>
      </w:r>
      <w:r w:rsidR="009E5329">
        <w:rPr/>
        <w:t xml:space="preserve"> </w:t>
      </w:r>
      <w:r w:rsidR="002A0A3B">
        <w:rPr/>
        <w:t>1</w:t>
      </w:r>
      <w:r w:rsidR="777AB8AC">
        <w:rPr/>
        <w:t>9</w:t>
      </w:r>
      <w:r w:rsidR="00E74951">
        <w:rPr/>
        <w:t xml:space="preserve"> </w:t>
      </w:r>
      <w:r w:rsidR="002D77BB">
        <w:rPr/>
        <w:t>Notes.</w:t>
      </w:r>
    </w:p>
    <w:p w:rsidR="002A0A3B" w:rsidP="002A0A3B" w:rsidRDefault="00797736" w14:paraId="347FD0C7" w14:textId="7D178D72">
      <w:pPr>
        <w:pStyle w:val="DaySummaryItal"/>
      </w:pPr>
      <w:r w:rsidRPr="005967D0">
        <w:t>The notes and lecture fortify the truth of the passage for understanding and application to daily life.</w:t>
      </w:r>
    </w:p>
    <w:p w:rsidR="002A0A3B" w:rsidP="002A0A3B" w:rsidRDefault="002A0A3B" w14:paraId="429D7B26" w14:textId="1426A28C">
      <w:pPr>
        <w:pStyle w:val="Question"/>
      </w:pPr>
      <w:r>
        <w:t>What thoughts from the lecture instilled confidence in God’s ability to keep His promises and fulfill His prophecies?</w:t>
      </w:r>
    </w:p>
    <w:p w:rsidR="002A0A3B" w:rsidP="002A0A3B" w:rsidRDefault="002A0A3B" w14:paraId="2E8A486F" w14:textId="77777777">
      <w:pPr>
        <w:pStyle w:val="writingspacesregular"/>
      </w:pPr>
    </w:p>
    <w:p w:rsidR="002A0A3B" w:rsidP="002A0A3B" w:rsidRDefault="002A0A3B" w14:paraId="0A0985D2" w14:textId="77777777">
      <w:pPr>
        <w:pStyle w:val="Question"/>
      </w:pPr>
      <w:r>
        <w:t>How did the notes help you further apply the truth of God’s grace and mercy to your life?</w:t>
      </w:r>
    </w:p>
    <w:p w:rsidR="002A0A3B" w:rsidP="002A0A3B" w:rsidRDefault="002A0A3B" w14:paraId="2A5F854F" w14:textId="77777777">
      <w:pPr>
        <w:pStyle w:val="writingspacesregular"/>
      </w:pPr>
    </w:p>
    <w:p w:rsidR="002A0A3B" w:rsidP="002A0A3B" w:rsidRDefault="002A0A3B" w14:paraId="2D89EE22" w14:textId="77777777">
      <w:pPr>
        <w:pStyle w:val="Heading4"/>
      </w:pPr>
      <w:r>
        <w:t>Second Day: Read Romans 11:33.</w:t>
      </w:r>
    </w:p>
    <w:p w:rsidR="002A0A3B" w:rsidP="002A0A3B" w:rsidRDefault="002A0A3B" w14:paraId="1F815E4D" w14:textId="77777777">
      <w:pPr>
        <w:pStyle w:val="DaySummaryItal"/>
      </w:pPr>
      <w:r>
        <w:t>Paul broke forth into a doxology of praise to God.</w:t>
      </w:r>
    </w:p>
    <w:p w:rsidR="002A0A3B" w:rsidP="002A0A3B" w:rsidRDefault="002A0A3B" w14:paraId="410B828B" w14:textId="77777777">
      <w:pPr>
        <w:pStyle w:val="Question"/>
      </w:pPr>
      <w:r>
        <w:t>Skim Romans 9:1–11:32. What do you think led up to Paul’s exclamation of praise in 11:33-36?</w:t>
      </w:r>
    </w:p>
    <w:p w:rsidR="002A0A3B" w:rsidP="002A0A3B" w:rsidRDefault="002A0A3B" w14:paraId="719BEEC7" w14:textId="633DB23C">
      <w:pPr>
        <w:pStyle w:val="writingspacesregular"/>
      </w:pPr>
    </w:p>
    <w:p w:rsidR="002A0A3B" w:rsidP="002A0A3B" w:rsidRDefault="002A0A3B" w14:paraId="0752C34B" w14:textId="633DB23C">
      <w:pPr>
        <w:pStyle w:val="Question"/>
      </w:pPr>
      <w:r>
        <w:t>For which specific attributes did Paul praise God in verse 33?</w:t>
      </w:r>
    </w:p>
    <w:p w:rsidR="002A0A3B" w:rsidP="002A0A3B" w:rsidRDefault="002A0A3B" w14:paraId="5A39BBE3" w14:textId="633DB23C">
      <w:pPr>
        <w:pStyle w:val="writingspacesregular"/>
      </w:pPr>
    </w:p>
    <w:p w:rsidR="002A0A3B" w:rsidP="002A0A3B" w:rsidRDefault="002A0A3B" w14:paraId="79BFC3F2" w14:textId="633DB23C">
      <w:pPr>
        <w:pStyle w:val="Question"/>
      </w:pPr>
      <w:r>
        <w:t>How does God receive similar praise in other Bible passages? (See also 1 Kings 8:39; Job 9:4;</w:t>
      </w:r>
      <w:r>
        <w:t xml:space="preserve"> </w:t>
      </w:r>
      <w:r>
        <w:t>28:12-28; Psalm 147:4; Proverbs 3:19; and any other relevant verses.)</w:t>
      </w:r>
    </w:p>
    <w:p w:rsidR="002A0A3B" w:rsidP="002A0A3B" w:rsidRDefault="002A0A3B" w14:paraId="062431CC" w14:textId="77777777">
      <w:pPr>
        <w:pStyle w:val="writingspacesregular"/>
      </w:pPr>
    </w:p>
    <w:p w:rsidR="002A0A3B" w:rsidP="002A0A3B" w:rsidRDefault="002A0A3B" w14:paraId="70AD99BD" w14:textId="77777777">
      <w:pPr>
        <w:pStyle w:val="Question"/>
      </w:pPr>
      <w:r>
        <w:t>a.</w:t>
      </w:r>
      <w:r>
        <w:tab/>
      </w:r>
      <w:r>
        <w:t xml:space="preserve">What are some examples of God’s unsearchable judgment or untraceable ways? How do these </w:t>
      </w:r>
    </w:p>
    <w:p w:rsidR="002A0A3B" w:rsidP="002A0A3B" w:rsidRDefault="002A0A3B" w14:paraId="359708FF" w14:textId="001CE723">
      <w:pPr>
        <w:pStyle w:val="Question"/>
        <w:numPr>
          <w:ilvl w:val="0"/>
          <w:numId w:val="0"/>
        </w:numPr>
        <w:ind w:left="360"/>
      </w:pPr>
      <w:r>
        <w:tab/>
      </w:r>
      <w:r>
        <w:tab/>
      </w:r>
      <w:r>
        <w:t>inspire praise within your heart?</w:t>
      </w:r>
    </w:p>
    <w:p w:rsidR="002A0A3B" w:rsidP="002A0A3B" w:rsidRDefault="002A0A3B" w14:paraId="7E40E6B7" w14:textId="77777777">
      <w:pPr>
        <w:pStyle w:val="writingspacesregular"/>
      </w:pPr>
    </w:p>
    <w:p w:rsidR="002A0A3B" w:rsidP="002A0A3B" w:rsidRDefault="002A0A3B" w14:paraId="1ADFF0A5" w14:textId="77777777">
      <w:pPr>
        <w:pStyle w:val="Pointb"/>
      </w:pPr>
      <w:r>
        <w:t>b.</w:t>
      </w:r>
      <w:r>
        <w:tab/>
      </w:r>
      <w:r>
        <w:t>Give an expression of praise for God’s wisdom and knowledge in your life.</w:t>
      </w:r>
    </w:p>
    <w:p w:rsidR="002A0A3B" w:rsidP="002A0A3B" w:rsidRDefault="002A0A3B" w14:paraId="1C1FAEA7" w14:textId="77777777">
      <w:pPr>
        <w:pStyle w:val="writingspacesregular"/>
      </w:pPr>
    </w:p>
    <w:p w:rsidR="002A0A3B" w:rsidP="002A0A3B" w:rsidRDefault="002A0A3B" w14:paraId="067C05CD" w14:textId="77777777">
      <w:pPr>
        <w:pStyle w:val="Heading4"/>
      </w:pPr>
      <w:r>
        <w:t>Third Day: Read Romans 11:34.</w:t>
      </w:r>
    </w:p>
    <w:p w:rsidR="002A0A3B" w:rsidP="002A0A3B" w:rsidRDefault="002A0A3B" w14:paraId="5EF747BD" w14:textId="77777777">
      <w:pPr>
        <w:pStyle w:val="DaySummaryItal"/>
      </w:pPr>
      <w:r>
        <w:t>Paul asked two questions regarding God.</w:t>
      </w:r>
    </w:p>
    <w:p w:rsidR="002A0A3B" w:rsidP="002A0A3B" w:rsidRDefault="002A0A3B" w14:paraId="4F87F553" w14:textId="77777777">
      <w:pPr>
        <w:pStyle w:val="Question"/>
      </w:pPr>
      <w:r>
        <w:t>What questions did Paul ask, and what is the answer to both?</w:t>
      </w:r>
    </w:p>
    <w:p w:rsidR="002A0A3B" w:rsidP="002A0A3B" w:rsidRDefault="002A0A3B" w14:paraId="2DDB5EEC" w14:textId="77777777">
      <w:pPr>
        <w:pStyle w:val="writingspacesregular"/>
      </w:pPr>
    </w:p>
    <w:p w:rsidR="002A0A3B" w:rsidP="002A0A3B" w:rsidRDefault="002A0A3B" w14:paraId="360EF552" w14:textId="77777777">
      <w:pPr>
        <w:pStyle w:val="Question"/>
      </w:pPr>
      <w:r>
        <w:t>a.</w:t>
      </w:r>
      <w:r>
        <w:tab/>
      </w:r>
      <w:r>
        <w:t xml:space="preserve">Read Job 38:1-7; 42:1-6; Psalm 8:1-9; and Isaiah 40:14-28. What do these passages reveal about </w:t>
      </w:r>
    </w:p>
    <w:p w:rsidR="002A0A3B" w:rsidP="002A0A3B" w:rsidRDefault="002A0A3B" w14:paraId="53D5618B" w14:textId="53F2E96B">
      <w:pPr>
        <w:pStyle w:val="Question"/>
        <w:numPr>
          <w:ilvl w:val="0"/>
          <w:numId w:val="0"/>
        </w:numPr>
      </w:pPr>
      <w:r>
        <w:tab/>
      </w:r>
      <w:r>
        <w:tab/>
      </w:r>
      <w:r>
        <w:t>God, and how does our human perspective differ?</w:t>
      </w:r>
    </w:p>
    <w:p w:rsidR="002A0A3B" w:rsidP="002A0A3B" w:rsidRDefault="002A0A3B" w14:paraId="3C0BFB38" w14:textId="77777777">
      <w:pPr>
        <w:pStyle w:val="writingspacesregular"/>
      </w:pPr>
    </w:p>
    <w:p w:rsidR="002A0A3B" w:rsidP="002A0A3B" w:rsidRDefault="002A0A3B" w14:paraId="32B17880" w14:textId="77777777">
      <w:pPr>
        <w:pStyle w:val="Pointb"/>
      </w:pPr>
      <w:r>
        <w:t>b.</w:t>
      </w:r>
      <w:r>
        <w:tab/>
      </w:r>
      <w:r>
        <w:t>How do these verses comfort or challenge you?</w:t>
      </w:r>
    </w:p>
    <w:p w:rsidR="002A0A3B" w:rsidP="002A0A3B" w:rsidRDefault="002A0A3B" w14:paraId="5D688237" w14:textId="77777777">
      <w:pPr>
        <w:pStyle w:val="writingspacesregular"/>
      </w:pPr>
    </w:p>
    <w:p w:rsidR="002A0A3B" w:rsidP="002A0A3B" w:rsidRDefault="002A0A3B" w14:paraId="0D586F45" w14:textId="77777777">
      <w:pPr>
        <w:pStyle w:val="Question"/>
      </w:pPr>
      <w:r>
        <w:t>In what area of your life do you need to embrace God’s greatness or remember His sovereign nature?</w:t>
      </w:r>
    </w:p>
    <w:p w:rsidR="002A0A3B" w:rsidP="002A0A3B" w:rsidRDefault="002A0A3B" w14:paraId="14B16424" w14:textId="77777777">
      <w:pPr>
        <w:pStyle w:val="writingspacesregular"/>
      </w:pPr>
    </w:p>
    <w:p w:rsidR="002A0A3B" w:rsidP="002A0A3B" w:rsidRDefault="002A0A3B" w14:paraId="745B63C9" w14:textId="77777777">
      <w:pPr>
        <w:pStyle w:val="Heading4"/>
      </w:pPr>
      <w:r>
        <w:t>Fourth Day: Read Romans 11:35.</w:t>
      </w:r>
    </w:p>
    <w:p w:rsidR="002A0A3B" w:rsidP="002A0A3B" w:rsidRDefault="002A0A3B" w14:paraId="71100463" w14:textId="77777777">
      <w:pPr>
        <w:pStyle w:val="DaySummaryItal"/>
      </w:pPr>
      <w:r>
        <w:t>Paul asked a third question about God.</w:t>
      </w:r>
    </w:p>
    <w:p w:rsidR="002A0A3B" w:rsidP="002A0A3B" w:rsidRDefault="002A0A3B" w14:paraId="0E85393D" w14:textId="77777777">
      <w:pPr>
        <w:pStyle w:val="Question"/>
      </w:pPr>
      <w:r>
        <w:t>a.</w:t>
      </w:r>
      <w:r>
        <w:tab/>
      </w:r>
      <w:r>
        <w:t>What has God given to all people? (See also Genesis 1:27-30; John 3:16; Acts 17:24-28.)</w:t>
      </w:r>
    </w:p>
    <w:p w:rsidR="002A0A3B" w:rsidP="002A0A3B" w:rsidRDefault="002A0A3B" w14:paraId="27F18299" w14:textId="77777777">
      <w:pPr>
        <w:pStyle w:val="writingspacesregular"/>
      </w:pPr>
    </w:p>
    <w:p w:rsidR="002A0A3B" w:rsidP="002A0A3B" w:rsidRDefault="002A0A3B" w14:paraId="772BEC37" w14:textId="77777777">
      <w:pPr>
        <w:pStyle w:val="Pointb"/>
      </w:pPr>
      <w:r>
        <w:t>b.</w:t>
      </w:r>
      <w:r>
        <w:tab/>
      </w:r>
      <w:r>
        <w:t>What has God given to you specifically, and how will you respond?</w:t>
      </w:r>
    </w:p>
    <w:p w:rsidR="002A0A3B" w:rsidP="002A0A3B" w:rsidRDefault="002A0A3B" w14:paraId="6B11E281" w14:textId="77777777">
      <w:pPr>
        <w:pStyle w:val="writingspacesregular"/>
      </w:pPr>
    </w:p>
    <w:p w:rsidR="002A0A3B" w:rsidP="002A0A3B" w:rsidRDefault="002A0A3B" w14:paraId="282B57B1" w14:textId="77777777">
      <w:pPr>
        <w:pStyle w:val="Question"/>
      </w:pPr>
      <w:r>
        <w:t>What can people offer to God? (See also Job 41:11; Romans 12:1; or other Scriptures you know to guide various thoughts around this question.)</w:t>
      </w:r>
    </w:p>
    <w:p w:rsidR="002A0A3B" w:rsidP="002A0A3B" w:rsidRDefault="002A0A3B" w14:paraId="41C8F396" w14:textId="77777777">
      <w:pPr>
        <w:pStyle w:val="writingspacesregular"/>
      </w:pPr>
    </w:p>
    <w:p w:rsidR="002A0A3B" w:rsidP="002A0A3B" w:rsidRDefault="002A0A3B" w14:paraId="04BC2226" w14:textId="77777777">
      <w:pPr>
        <w:pStyle w:val="Question"/>
      </w:pPr>
      <w:r>
        <w:t xml:space="preserve">How might people knowingly or unknowingly try to place God under obligation to repay them </w:t>
      </w:r>
    </w:p>
    <w:p w:rsidR="002A0A3B" w:rsidP="002A0A3B" w:rsidRDefault="002A0A3B" w14:paraId="57937855" w14:textId="77777777">
      <w:pPr>
        <w:pStyle w:val="writingspacesregular"/>
      </w:pPr>
      <w:r>
        <w:t xml:space="preserve">for obedience? </w:t>
      </w:r>
    </w:p>
    <w:p w:rsidR="002A0A3B" w:rsidP="002A0A3B" w:rsidRDefault="002A0A3B" w14:paraId="21CFD946" w14:textId="77777777">
      <w:pPr>
        <w:pStyle w:val="writingspacesregular"/>
      </w:pPr>
    </w:p>
    <w:p w:rsidR="002A0A3B" w:rsidP="002A0A3B" w:rsidRDefault="002A0A3B" w14:paraId="3DCF2035" w14:textId="77777777">
      <w:pPr>
        <w:pStyle w:val="Heading4"/>
      </w:pPr>
      <w:r>
        <w:t>Fifth Day: Read Romans 11:36.</w:t>
      </w:r>
    </w:p>
    <w:p w:rsidR="002A0A3B" w:rsidP="002A0A3B" w:rsidRDefault="002A0A3B" w14:paraId="4E13598F" w14:textId="77777777">
      <w:pPr>
        <w:pStyle w:val="DaySummaryItal"/>
      </w:pPr>
      <w:r>
        <w:t>Paul praised God for who He is.</w:t>
      </w:r>
    </w:p>
    <w:p w:rsidR="002A0A3B" w:rsidP="002A0A3B" w:rsidRDefault="002A0A3B" w14:paraId="575FA7A7" w14:textId="77777777">
      <w:pPr>
        <w:pStyle w:val="Question"/>
      </w:pPr>
      <w:r>
        <w:t>Give ways all things are:</w:t>
      </w:r>
    </w:p>
    <w:p w:rsidR="002A0A3B" w:rsidP="002A0A3B" w:rsidRDefault="002A0A3B" w14:paraId="0BAF904E" w14:textId="77777777">
      <w:pPr>
        <w:pStyle w:val="Pointb"/>
      </w:pPr>
      <w:r>
        <w:t>from God</w:t>
      </w:r>
    </w:p>
    <w:p w:rsidR="002A0A3B" w:rsidP="002A0A3B" w:rsidRDefault="002A0A3B" w14:paraId="693FC39F" w14:textId="77777777">
      <w:pPr>
        <w:pStyle w:val="writingspacesregular"/>
      </w:pPr>
    </w:p>
    <w:p w:rsidR="002A0A3B" w:rsidP="002A0A3B" w:rsidRDefault="002A0A3B" w14:paraId="4E4088F2" w14:textId="77777777">
      <w:pPr>
        <w:pStyle w:val="Pointb"/>
      </w:pPr>
      <w:r>
        <w:t>through God</w:t>
      </w:r>
    </w:p>
    <w:p w:rsidR="002A0A3B" w:rsidP="002A0A3B" w:rsidRDefault="002A0A3B" w14:paraId="1CD2921E" w14:textId="77777777">
      <w:pPr>
        <w:pStyle w:val="writingspacesregular"/>
      </w:pPr>
    </w:p>
    <w:p w:rsidR="002A0A3B" w:rsidP="002A0A3B" w:rsidRDefault="002A0A3B" w14:paraId="553C5972" w14:textId="77777777">
      <w:pPr>
        <w:pStyle w:val="Pointb"/>
      </w:pPr>
      <w:r>
        <w:t>for God</w:t>
      </w:r>
    </w:p>
    <w:p w:rsidR="002A0A3B" w:rsidP="002A0A3B" w:rsidRDefault="002A0A3B" w14:paraId="07404E5F" w14:textId="77777777">
      <w:pPr>
        <w:pStyle w:val="writingspacesregular"/>
      </w:pPr>
    </w:p>
    <w:p w:rsidR="002A0A3B" w:rsidP="002A0A3B" w:rsidRDefault="002A0A3B" w14:paraId="490B51D3" w14:textId="77777777">
      <w:pPr>
        <w:pStyle w:val="Question"/>
      </w:pPr>
      <w:r>
        <w:t>For what reason did God create the universe? (See also Isaiah 43:7; Ephesians 1:5-10; Revelation 4:11.)</w:t>
      </w:r>
    </w:p>
    <w:p w:rsidR="002A0A3B" w:rsidP="002A0A3B" w:rsidRDefault="002A0A3B" w14:paraId="524EF826" w14:textId="77777777">
      <w:pPr>
        <w:pStyle w:val="writingspacesregular"/>
      </w:pPr>
    </w:p>
    <w:p w:rsidR="002A0A3B" w:rsidP="002A0A3B" w:rsidRDefault="002A0A3B" w14:paraId="3A92A43E" w14:textId="77777777">
      <w:pPr>
        <w:pStyle w:val="Question"/>
      </w:pPr>
      <w:r>
        <w:t>How have you seen God’s glory (the total of His attributes), and how could you more intentionally glorify Him in your thoughts, conversations, and choices today?</w:t>
      </w:r>
    </w:p>
    <w:p w:rsidR="002A0A3B" w:rsidP="002A0A3B" w:rsidRDefault="002A0A3B" w14:paraId="26B3C195" w14:textId="77777777">
      <w:pPr>
        <w:pStyle w:val="writingspacesregular"/>
      </w:pPr>
    </w:p>
    <w:p w:rsidR="002A0A3B" w:rsidP="002A0A3B" w:rsidRDefault="002A0A3B" w14:paraId="5916298C" w14:textId="77777777">
      <w:pPr>
        <w:pStyle w:val="Heading4"/>
      </w:pPr>
      <w:r>
        <w:t>Sixth Day: Review Romans 11:33-36.</w:t>
      </w:r>
    </w:p>
    <w:p w:rsidR="002A0A3B" w:rsidP="002A0A3B" w:rsidRDefault="002A0A3B" w14:paraId="4244D772" w14:textId="77777777">
      <w:pPr>
        <w:pStyle w:val="DaySummaryItal"/>
      </w:pPr>
      <w:r>
        <w:t>God’s absolute superiority calls for unending praise.</w:t>
      </w:r>
    </w:p>
    <w:p w:rsidR="002A0A3B" w:rsidP="002A0A3B" w:rsidRDefault="002A0A3B" w14:paraId="660A065B" w14:textId="77777777">
      <w:pPr>
        <w:pStyle w:val="Question"/>
      </w:pPr>
      <w:r>
        <w:t>How does Paul’s doxology deepen your understanding of God or affect your praise of Him?</w:t>
      </w:r>
    </w:p>
    <w:p w:rsidR="002A0A3B" w:rsidP="002A0A3B" w:rsidRDefault="002A0A3B" w14:paraId="29A2B803" w14:textId="77777777">
      <w:pPr>
        <w:pStyle w:val="writingspacesregular"/>
      </w:pPr>
    </w:p>
    <w:p w:rsidRPr="005967D0" w:rsidR="002A0A3B" w:rsidP="002A0A3B" w:rsidRDefault="002A0A3B" w14:paraId="609719C6" w14:textId="627A1498">
      <w:pPr>
        <w:pStyle w:val="DaySummaryItal"/>
        <w:sectPr w:rsidRPr="005967D0" w:rsidR="002A0A3B" w:rsidSect="00314711">
          <w:footerReference w:type="even" r:id="rId12"/>
          <w:footerReference w:type="default" r:id="rId13"/>
          <w:footerReference w:type="first" r:id="rId14"/>
          <w:pgSz w:w="12240" w:h="15840" w:orient="portrait"/>
          <w:pgMar w:top="500" w:right="940" w:bottom="720" w:left="960" w:header="0" w:footer="719" w:gutter="0"/>
          <w:cols w:space="720"/>
          <w:titlePg/>
          <w:docGrid w:linePitch="326"/>
        </w:sectPr>
      </w:pPr>
      <w:r>
        <w:t>Homiletics for Group and Administrative Leaders: Romans 11:33-36</w:t>
      </w:r>
    </w:p>
    <w:p w:rsidRPr="005967D0" w:rsidR="00F15B67" w:rsidP="009A1916" w:rsidRDefault="00F15B67" w14:paraId="1FC4B6F2" w14:textId="77777777">
      <w:pPr>
        <w:spacing w:line="228" w:lineRule="auto"/>
        <w:rPr>
          <w:rFonts w:ascii="Roboto" w:hAnsi="Roboto"/>
          <w:sz w:val="14"/>
        </w:rPr>
      </w:pPr>
    </w:p>
    <w:sectPr w:rsidRPr="005967D0" w:rsidR="00F15B67" w:rsidSect="00314711">
      <w:footerReference w:type="even" r:id="rId15"/>
      <w:type w:val="continuous"/>
      <w:pgSz w:w="12240" w:h="15840" w:orient="portrait"/>
      <w:pgMar w:top="0" w:right="933" w:bottom="280" w:left="960" w:header="0" w:footer="0" w:gutter="0"/>
      <w:cols w:equalWidth="0" w:space="720" w:num="2">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6F92" w:rsidRDefault="003D6F92" w14:paraId="22860682" w14:textId="77777777">
      <w:r>
        <w:separator/>
      </w:r>
    </w:p>
    <w:p w:rsidR="003D6F92" w:rsidRDefault="003D6F92" w14:paraId="0AB4725C" w14:textId="77777777"/>
  </w:endnote>
  <w:endnote w:type="continuationSeparator" w:id="0">
    <w:p w:rsidR="003D6F92" w:rsidRDefault="003D6F92" w14:paraId="11ABC49B" w14:textId="77777777">
      <w:r>
        <w:continuationSeparator/>
      </w:r>
    </w:p>
    <w:p w:rsidR="003D6F92" w:rsidRDefault="003D6F92" w14:paraId="05A235B8" w14:textId="77777777"/>
  </w:endnote>
  <w:endnote w:type="continuationNotice" w:id="1">
    <w:p w:rsidR="003D6F92" w:rsidRDefault="003D6F92" w14:paraId="2C337F9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967D0" w:rsidR="005A0DE4" w:rsidP="005967D0" w:rsidRDefault="005967D0" w14:paraId="48124AFF" w14:textId="77777777">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rsidRPr="005967D0" w:rsidR="005967D0" w:rsidP="00E11B72" w:rsidRDefault="005967D0" w14:paraId="06EC54A4" w14:textId="1471B976">
                          <w:pPr>
                            <w:adjustRightInd w:val="0"/>
                            <w:ind w:right="33"/>
                            <w:jc w:val="right"/>
                            <w:rPr>
                              <w:rFonts w:ascii="Roboto" w:hAnsi="Roboto"/>
                              <w:sz w:val="18"/>
                              <w:szCs w:val="18"/>
                            </w:rPr>
                          </w:pPr>
                          <w:r w:rsidRPr="005967D0">
                            <w:rPr>
                              <w:rFonts w:ascii="Roboto" w:hAnsi="Roboto"/>
                              <w:sz w:val="18"/>
                              <w:szCs w:val="18"/>
                            </w:rPr>
                            <w:t xml:space="preserve">Lesson </w:t>
                          </w:r>
                          <w:r w:rsidR="002A0A3B">
                            <w:rPr>
                              <w:rFonts w:ascii="Roboto" w:hAnsi="Roboto"/>
                              <w:sz w:val="18"/>
                              <w:szCs w:val="18"/>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9EE8D5">
            <v:shapetype id="_x0000_t202" coordsize="21600,21600" o:spt="202" path="m,l,21600r21600,l21600,xe" w14:anchorId="552D2E6D">
              <v:stroke joinstyle="miter"/>
              <v:path gradientshapeok="t" o:connecttype="rect"/>
            </v:shapetype>
            <v:shape id="Text Box 1083519626"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v:textbox>
                <w:txbxContent>
                  <w:p w:rsidRPr="005967D0" w:rsidR="005967D0" w:rsidP="00E11B72" w:rsidRDefault="005967D0" w14:paraId="0A2C5C07" w14:textId="1471B976">
                    <w:pPr>
                      <w:adjustRightInd w:val="0"/>
                      <w:ind w:right="33"/>
                      <w:jc w:val="right"/>
                      <w:rPr>
                        <w:rFonts w:ascii="Roboto" w:hAnsi="Roboto"/>
                        <w:sz w:val="18"/>
                        <w:szCs w:val="18"/>
                      </w:rPr>
                    </w:pPr>
                    <w:r w:rsidRPr="005967D0">
                      <w:rPr>
                        <w:rFonts w:ascii="Roboto" w:hAnsi="Roboto"/>
                        <w:sz w:val="18"/>
                        <w:szCs w:val="18"/>
                      </w:rPr>
                      <w:t xml:space="preserve">Lesson </w:t>
                    </w:r>
                    <w:r w:rsidR="002A0A3B">
                      <w:rPr>
                        <w:rFonts w:ascii="Roboto" w:hAnsi="Roboto"/>
                        <w:sz w:val="18"/>
                        <w:szCs w:val="18"/>
                      </w:rPr>
                      <w:t>20</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rsidR="005C74B2" w:rsidP="005C74B2" w:rsidRDefault="005C74B2" w14:paraId="5F8852CA" w14:textId="77777777">
          <w:pPr>
            <w:ind w:right="-1877"/>
            <w:rPr>
              <w:caps/>
              <w:color w:val="4F81BD" w:themeColor="accent1"/>
              <w:sz w:val="18"/>
              <w:szCs w:val="18"/>
            </w:rPr>
          </w:pPr>
        </w:p>
      </w:tc>
      <w:tc>
        <w:tcPr>
          <w:tcW w:w="200" w:type="pct"/>
        </w:tcPr>
        <w:p w:rsidR="005C74B2" w:rsidRDefault="005C74B2" w14:paraId="0BDD0420" w14:textId="77777777">
          <w:pPr>
            <w:rPr>
              <w:caps/>
              <w:color w:val="4F81BD" w:themeColor="accent1"/>
              <w:sz w:val="18"/>
              <w:szCs w:val="18"/>
            </w:rPr>
          </w:pPr>
        </w:p>
      </w:tc>
      <w:tc>
        <w:tcPr>
          <w:tcW w:w="2402" w:type="pct"/>
        </w:tcPr>
        <w:p w:rsidRPr="005967D0" w:rsidR="005C74B2" w:rsidP="007551A7" w:rsidRDefault="00E11B72" w14:paraId="38F3FE6A" w14:textId="7777777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rsidRPr="005967D0" w:rsidR="005967D0" w:rsidP="00E11B72" w:rsidRDefault="005967D0" w14:paraId="18678AB9" w14:textId="77777777">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A81997">
                  <v:shapetype id="_x0000_t202" coordsize="21600,21600" o:spt="202" path="m,l,21600r21600,l21600,xe" w14:anchorId="5A5CA61D">
                    <v:stroke joinstyle="miter"/>
                    <v:path gradientshapeok="t" o:connecttype="rect"/>
                  </v:shapetype>
                  <v:shape id="Text Box 206368131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v:textbox>
                      <w:txbxContent>
                        <w:p w:rsidRPr="005967D0" w:rsidR="005967D0" w:rsidP="00E11B72" w:rsidRDefault="005967D0" w14:paraId="6AB4412B" w14:textId="77777777">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rsidR="00F15B67" w:rsidP="00E6058F" w:rsidRDefault="00F15B67" w14:paraId="15C713C8" w14:textId="77777777">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rsidRPr="005967D0" w:rsidR="00F95002" w:rsidP="00E11B72" w:rsidRDefault="005967D0" w14:paraId="0F6C45A5" w14:textId="77777777">
        <w:pPr>
          <w:framePr w:h="311" w:wrap="none" w:hAnchor="page" w:vAnchor="text" w:x="9493" w:y="273" w:hRule="exact"/>
          <w:ind w:right="-8"/>
          <w:rPr>
            <w:rStyle w:val="PageNumber"/>
            <w:rFonts w:ascii="Roboto" w:hAnsi="Roboto"/>
            <w:sz w:val="18"/>
            <w:szCs w:val="18"/>
          </w:rPr>
        </w:pPr>
        <w:r w:rsidRPr="005967D0">
          <w:rPr>
            <w:rStyle w:val="PageNumber"/>
            <w:rFonts w:ascii="Roboto" w:hAnsi="Roboto"/>
            <w:sz w:val="18"/>
            <w:szCs w:val="18"/>
          </w:rPr>
          <w:t>Bible Study Fellowship</w:t>
        </w:r>
      </w:p>
    </w:sdtContent>
    <w:sdtEndPr>
      <w:rPr>
        <w:rStyle w:val="PageNumber"/>
        <w:rFonts w:ascii="Roboto" w:hAnsi="Roboto"/>
        <w:sz w:val="18"/>
        <w:szCs w:val="18"/>
      </w:rPr>
    </w:sdtEndPr>
  </w:sdt>
  <w:p w:rsidR="005A6236" w:rsidP="00F95002" w:rsidRDefault="005967D0" w14:paraId="47B892F3" w14:textId="77777777">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rsidRPr="005967D0" w:rsidR="005967D0" w:rsidP="002B126B" w:rsidRDefault="005967D0" w14:paraId="0A3C538B" w14:textId="6625241D">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8B8583">
            <v:shapetype id="_x0000_t202" coordsize="21600,21600" o:spt="202" path="m,l,21600r21600,l21600,xe" w14:anchorId="315D7130">
              <v:stroke joinstyle="miter"/>
              <v:path gradientshapeok="t" o:connecttype="rect"/>
            </v:shapetype>
            <v:shape id="Text Box 1175117841"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v:textbox>
                <w:txbxContent>
                  <w:p w:rsidRPr="005967D0" w:rsidR="005967D0" w:rsidP="002B126B" w:rsidRDefault="005967D0" w14:paraId="626E157F" w14:textId="6625241D">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B67" w:rsidRDefault="00F15B67" w14:paraId="4B3723ED" w14:textId="7777777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6F92" w:rsidRDefault="003D6F92" w14:paraId="7C68FC49" w14:textId="77777777">
      <w:r>
        <w:separator/>
      </w:r>
    </w:p>
    <w:p w:rsidR="003D6F92" w:rsidRDefault="003D6F92" w14:paraId="62A383EA" w14:textId="77777777"/>
  </w:footnote>
  <w:footnote w:type="continuationSeparator" w:id="0">
    <w:p w:rsidR="003D6F92" w:rsidRDefault="003D6F92" w14:paraId="00B7A482" w14:textId="77777777">
      <w:r>
        <w:continuationSeparator/>
      </w:r>
    </w:p>
    <w:p w:rsidR="003D6F92" w:rsidRDefault="003D6F92" w14:paraId="202EB092" w14:textId="77777777"/>
  </w:footnote>
  <w:footnote w:type="continuationNotice" w:id="1">
    <w:p w:rsidR="003D6F92" w:rsidRDefault="003D6F92" w14:paraId="2A06422A"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hint="default" w:ascii="Times New Roman" w:hAnsi="Times New Roman" w:eastAsia="Times New Roman" w:cs="Times New Roman"/>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hint="default" w:ascii="Garamond Premier Pro" w:hAnsi="Garamond Premier Pro" w:eastAsia="Garamond Premier Pro" w:cs="Garamond Premier Pr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hint="default" w:ascii="Garamond Premr Pro" w:hAnsi="Garamond Premr Pro"/>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hint="default" w:ascii="Garamond Premr Pro" w:hAnsi="Garamond Premr Pro"/>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hint="default" w:ascii="Garamond Premier Pro" w:hAnsi="Garamond Premier Pro" w:eastAsia="Garamond Premier Pro" w:cs="Garamond Premier Pro"/>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hint="default" w:ascii="Garamond Premier Pro" w:hAnsi="Garamond Premier Pro" w:eastAsia="Garamond Premier Pro" w:cs="Garamond Premier Pro"/>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hint="default" w:ascii="Garamond Premr Pro" w:hAnsi="Garamond Premr Pro"/>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0"/>
  <w:removePersonalInformation/>
  <w:removeDateAndTime/>
  <w:proofState w:spelling="clean" w:grammar="dirty"/>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0A3B"/>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6F92"/>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1FE6"/>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 w:val="061AC78E"/>
    <w:rsid w:val="777AB8AC"/>
    <w:rsid w:val="7D16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15:docId w15:val="{C9565B1A-61F0-496B-AD84-6CE1C5C949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2C6E"/>
    <w:pPr>
      <w:widowControl/>
      <w:autoSpaceDE/>
      <w:autoSpaceDN/>
    </w:pPr>
    <w:rPr>
      <w:rFonts w:ascii="Times New Roman" w:hAnsi="Times New Roman" w:eastAsia="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hAnsi="Roboto" w:eastAsia="Garamond Premier Pr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hAnsi="GaramondPremrPro-Smbd" w:eastAsia="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hAnsi="GaramondPremrPro-Smbd" w:eastAsia="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hAnsi="Roboto" w:eastAsia="GaramondPremrPro-Smbd"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hAnsi="Garamond Premier Pro" w:eastAsia="Garamond Premier Pro" w:cs="Garamond Premier Pro"/>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hAnsi="Garamond Premier Pro" w:eastAsia="Garamond Premier Pro" w:cs="Garamond Premier Pro"/>
      <w:sz w:val="22"/>
      <w:szCs w:val="22"/>
    </w:rPr>
  </w:style>
  <w:style w:type="numbering" w:styleId="CurrentList1" w:customStyle="1">
    <w:name w:val="Current List1"/>
    <w:uiPriority w:val="99"/>
    <w:rsid w:val="006B0072"/>
    <w:pPr>
      <w:numPr>
        <w:numId w:val="19"/>
      </w:numPr>
    </w:pPr>
  </w:style>
  <w:style w:type="numbering" w:styleId="CurrentList2" w:customStyle="1">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hAnsi="Garamond Premier Pro" w:eastAsia="Garamond Premier Pro" w:cs="Garamond Premier Pro"/>
    </w:rPr>
  </w:style>
  <w:style w:type="paragraph" w:styleId="Title1" w:customSty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styleId="NoParagraphStyle" w:customStyle="1">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styleId="Pointb" w:customStyle="1">
    <w:name w:val="Point b"/>
    <w:basedOn w:val="Normal"/>
    <w:qFormat/>
    <w:rsid w:val="00E7406D"/>
    <w:pPr>
      <w:widowControl w:val="0"/>
      <w:tabs>
        <w:tab w:val="left" w:pos="990"/>
      </w:tabs>
      <w:autoSpaceDE w:val="0"/>
      <w:autoSpaceDN w:val="0"/>
      <w:spacing w:before="10"/>
      <w:ind w:left="720" w:hanging="360"/>
    </w:pPr>
    <w:rPr>
      <w:rFonts w:ascii="Roboto" w:hAnsi="Roboto" w:eastAsia="Garamond Premier Pro" w:cs="Garamond Premier Pro"/>
      <w:color w:val="303E49"/>
      <w:sz w:val="22"/>
      <w:szCs w:val="22"/>
    </w:rPr>
  </w:style>
  <w:style w:type="paragraph" w:styleId="DaySummaryItal" w:customStyle="1">
    <w:name w:val="Day Summary (Ital)"/>
    <w:basedOn w:val="Normal"/>
    <w:qFormat/>
    <w:rsid w:val="00E7406D"/>
    <w:pPr>
      <w:widowControl w:val="0"/>
      <w:autoSpaceDE w:val="0"/>
      <w:autoSpaceDN w:val="0"/>
      <w:spacing w:before="10" w:after="120"/>
      <w:ind w:right="130"/>
      <w:jc w:val="both"/>
    </w:pPr>
    <w:rPr>
      <w:rFonts w:ascii="Roboto" w:hAnsi="Roboto" w:eastAsia="Garamond Premier Pro" w:cs="Garamond Premier Pro"/>
      <w:i/>
      <w:iCs/>
      <w:color w:val="303E49"/>
      <w:sz w:val="22"/>
      <w:szCs w:val="22"/>
    </w:rPr>
  </w:style>
  <w:style w:type="paragraph" w:styleId="CopyrightFooterPg1" w:customStyle="1">
    <w:name w:val="Copyright Footer Pg 1"/>
    <w:basedOn w:val="Normal"/>
    <w:qFormat/>
    <w:rsid w:val="007551A7"/>
    <w:pPr>
      <w:widowControl w:val="0"/>
      <w:autoSpaceDE w:val="0"/>
      <w:autoSpaceDN w:val="0"/>
      <w:ind w:right="-1877"/>
    </w:pPr>
    <w:rPr>
      <w:rFonts w:ascii="Roboto" w:hAnsi="Roboto" w:cs="Garamond Premr Pro" w:eastAsiaTheme="minorHAnsi"/>
      <w:color w:val="313D48"/>
      <w:sz w:val="14"/>
      <w:szCs w:val="14"/>
    </w:rPr>
  </w:style>
  <w:style w:type="paragraph" w:styleId="CopyrightFooterPg2" w:customStyle="1">
    <w:name w:val="Copyright Footer Pg2"/>
    <w:basedOn w:val="Normal"/>
    <w:qFormat/>
    <w:rsid w:val="007551A7"/>
    <w:pPr>
      <w:widowControl w:val="0"/>
      <w:autoSpaceDE w:val="0"/>
      <w:autoSpaceDN w:val="0"/>
    </w:pPr>
    <w:rPr>
      <w:rFonts w:ascii="Roboto" w:hAnsi="Roboto" w:cs="Times" w:eastAsiaTheme="minorHAnsi"/>
      <w:color w:val="000000"/>
      <w:sz w:val="18"/>
      <w:szCs w:val="14"/>
    </w:rPr>
  </w:style>
  <w:style w:type="paragraph" w:styleId="LessonFooter" w:customStyle="1">
    <w:name w:val="Lesson # Footer"/>
    <w:basedOn w:val="Normal"/>
    <w:qFormat/>
    <w:rsid w:val="007551A7"/>
    <w:pPr>
      <w:widowControl w:val="0"/>
      <w:autoSpaceDE w:val="0"/>
      <w:autoSpaceDN w:val="0"/>
      <w:ind w:right="1505"/>
      <w:jc w:val="right"/>
    </w:pPr>
    <w:rPr>
      <w:rFonts w:ascii="Roboto" w:hAnsi="Roboto" w:eastAsia="Garamond Premier Pro" w:cs="Garamond Premier Pro"/>
      <w:color w:val="000000" w:themeColor="text1"/>
      <w:sz w:val="18"/>
      <w:szCs w:val="20"/>
    </w:rPr>
  </w:style>
  <w:style w:type="paragraph" w:styleId="Question" w:customStyle="1">
    <w:name w:val="Question"/>
    <w:basedOn w:val="Normal"/>
    <w:qFormat/>
    <w:rsid w:val="00E7406D"/>
    <w:pPr>
      <w:widowControl w:val="0"/>
      <w:numPr>
        <w:numId w:val="16"/>
      </w:numPr>
      <w:tabs>
        <w:tab w:val="left" w:pos="480"/>
      </w:tabs>
      <w:autoSpaceDE w:val="0"/>
      <w:autoSpaceDN w:val="0"/>
      <w:spacing w:before="10"/>
      <w:ind w:left="360"/>
    </w:pPr>
    <w:rPr>
      <w:rFonts w:ascii="Roboto" w:hAnsi="Roboto" w:eastAsiaTheme="minorHAnsi"/>
      <w:color w:val="303E49"/>
      <w:sz w:val="22"/>
      <w:szCs w:val="22"/>
    </w:rPr>
  </w:style>
  <w:style w:type="paragraph" w:styleId="BibleStudyFellowshipFooter" w:customStyle="1">
    <w:name w:val="Bible Study Fellowship Footer"/>
    <w:basedOn w:val="Normal"/>
    <w:qFormat/>
    <w:rsid w:val="00396A58"/>
    <w:pPr>
      <w:widowControl w:val="0"/>
      <w:autoSpaceDE w:val="0"/>
      <w:autoSpaceDN w:val="0"/>
      <w:jc w:val="right"/>
    </w:pPr>
    <w:rPr>
      <w:rFonts w:ascii="Roboto" w:hAnsi="Roboto" w:eastAsia="Garamond Premier Pro" w:cs="Garamond Premier Pro"/>
      <w:sz w:val="18"/>
      <w:szCs w:val="18"/>
    </w:rPr>
  </w:style>
  <w:style w:type="paragraph" w:styleId="ChapterRange" w:customStyle="1">
    <w:name w:val="Chapter Range"/>
    <w:basedOn w:val="Normal"/>
    <w:qFormat/>
    <w:rsid w:val="002B126B"/>
    <w:pPr>
      <w:widowControl w:val="0"/>
      <w:autoSpaceDE w:val="0"/>
      <w:autoSpaceDN w:val="0"/>
      <w:spacing w:before="60"/>
    </w:pPr>
    <w:rPr>
      <w:rFonts w:ascii="Roboto" w:hAnsi="Roboto" w:eastAsiaTheme="minorHAnsi"/>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hAnsi="Garamond Premr Pro" w:eastAsiaTheme="minorHAnsi"/>
      <w:color w:val="303E49"/>
      <w:sz w:val="80"/>
      <w:szCs w:val="80"/>
    </w:rPr>
  </w:style>
  <w:style w:type="character" w:styleId="TitleChar" w:customStyle="1">
    <w:name w:val="Title Char"/>
    <w:basedOn w:val="DefaultParagraphFont"/>
    <w:link w:val="Title"/>
    <w:uiPriority w:val="10"/>
    <w:rsid w:val="0080510D"/>
    <w:rPr>
      <w:rFonts w:ascii="Garamond Premr Pro" w:hAnsi="Garamond Premr Pro" w:cs="Times New Roman"/>
      <w:color w:val="303E49"/>
      <w:sz w:val="80"/>
      <w:szCs w:val="80"/>
    </w:rPr>
  </w:style>
  <w:style w:type="paragraph" w:styleId="LessonHeading" w:customStyle="1">
    <w:name w:val="Lesson # Heading"/>
    <w:basedOn w:val="Normal"/>
    <w:qFormat/>
    <w:rsid w:val="00C57886"/>
    <w:pPr>
      <w:widowControl w:val="0"/>
      <w:autoSpaceDE w:val="0"/>
      <w:autoSpaceDN w:val="0"/>
      <w:spacing w:line="300" w:lineRule="exact"/>
      <w:ind w:left="1507"/>
      <w:jc w:val="right"/>
    </w:pPr>
    <w:rPr>
      <w:rFonts w:ascii="Roboto" w:hAnsi="Roboto" w:eastAsia="Garamond Premier Pro" w:cs="Garamond Premier Pro"/>
      <w:b/>
      <w:bCs/>
      <w:szCs w:val="22"/>
    </w:rPr>
  </w:style>
  <w:style w:type="character" w:styleId="CommentReference">
    <w:name w:val="Comment Reference"/>
    <w:basedOn w:val="DefaultParagraphFont"/>
    <w:uiPriority w:val="99"/>
    <w:semiHidden/>
    <w:unhideWhenUsed/>
    <w:rsid w:val="00C97266"/>
    <w:rPr>
      <w:sz w:val="16"/>
      <w:szCs w:val="16"/>
    </w:rPr>
  </w:style>
  <w:style w:type="paragraph" w:styleId="CommentText">
    <w:name w:val="Comment Text"/>
    <w:basedOn w:val="Normal"/>
    <w:link w:val="CommentTextChar"/>
    <w:uiPriority w:val="99"/>
    <w:semiHidden/>
    <w:unhideWhenUsed/>
    <w:rsid w:val="00C97266"/>
    <w:rPr>
      <w:sz w:val="20"/>
      <w:szCs w:val="20"/>
    </w:rPr>
  </w:style>
  <w:style w:type="character" w:styleId="CommentTextChar" w:customStyle="1">
    <w:name w:val="Comment Text Char"/>
    <w:basedOn w:val="DefaultParagraphFont"/>
    <w:link w:val="CommentText"/>
    <w:uiPriority w:val="99"/>
    <w:semiHidden/>
    <w:rsid w:val="00C97266"/>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C97266"/>
    <w:rPr>
      <w:b/>
      <w:bCs/>
    </w:rPr>
  </w:style>
  <w:style w:type="character" w:styleId="CommentSubjectChar" w:customStyle="1">
    <w:name w:val="Comment Subject Char"/>
    <w:basedOn w:val="CommentTextChar"/>
    <w:link w:val="CommentSubject"/>
    <w:uiPriority w:val="99"/>
    <w:semiHidden/>
    <w:rsid w:val="00C97266"/>
    <w:rPr>
      <w:rFonts w:ascii="Times New Roman" w:hAnsi="Times New Roman" w:eastAsia="Times New Roman" w:cs="Times New Roman"/>
      <w:b/>
      <w:bCs/>
      <w:sz w:val="20"/>
      <w:szCs w:val="20"/>
    </w:rPr>
  </w:style>
  <w:style w:type="paragraph" w:styleId="Copyright" w:customStyle="1">
    <w:name w:val="Copyright"/>
    <w:basedOn w:val="Normal"/>
    <w:qFormat/>
    <w:rsid w:val="002B126B"/>
    <w:rPr>
      <w:rFonts w:ascii="Roboto" w:hAnsi="Roboto"/>
      <w:sz w:val="12"/>
      <w:szCs w:val="15"/>
      <w:shd w:val="clear" w:color="auto" w:fill="FFFFFF"/>
    </w:rPr>
  </w:style>
  <w:style w:type="paragraph" w:styleId="writingspacesregular" w:customStyle="1">
    <w:name w:val="writing spaces regular"/>
    <w:basedOn w:val="Normal"/>
    <w:qFormat/>
    <w:rsid w:val="00627E64"/>
    <w:pPr>
      <w:ind w:left="360" w:right="720"/>
    </w:pPr>
    <w:rPr>
      <w:rFonts w:ascii="Roboto" w:hAnsi="Roboto"/>
      <w:sz w:val="22"/>
    </w:rPr>
  </w:style>
  <w:style w:type="paragraph" w:styleId="writingspaceletters" w:customStyle="1">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styleId="HeaderChar" w:customStyle="1">
    <w:name w:val="Header Char"/>
    <w:basedOn w:val="DefaultParagraphFont"/>
    <w:link w:val="Header"/>
    <w:uiPriority w:val="99"/>
    <w:rsid w:val="0084522E"/>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styleId="FooterChar" w:customStyle="1">
    <w:name w:val="Footer Char"/>
    <w:basedOn w:val="DefaultParagraphFont"/>
    <w:link w:val="Footer"/>
    <w:uiPriority w:val="99"/>
    <w:semiHidden/>
    <w:rsid w:val="0084522E"/>
    <w:rPr>
      <w:rFonts w:ascii="Times New Roman" w:hAnsi="Times New Roman" w:eastAsia="Times New Roman" w:cs="Times New Roman"/>
      <w:sz w:val="24"/>
      <w:szCs w:val="24"/>
    </w:rPr>
  </w:style>
  <w:style w:type="paragraph" w:styleId="letterhangingindent" w:customStyle="1">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4.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8ABE4DFF-2946-41DB-A6E0-F0A2140B34ED}"/>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ROM_AdQ_0X_062026.dotx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BSF 2022 (This material may be downloaded from mybsf.org and used by BSF class members in connection with their personal BSF class studies. It may not be otherwise reproduced without BSF’s written permission.)</dc:title>
  <dc:creator/>
  <lastModifiedBy>Keri Stifter</lastModifiedBy>
  <revision>2</revision>
  <dcterms:created xsi:type="dcterms:W3CDTF">2026-03-24T20:50:00.0000000Z</dcterms:created>
  <dcterms:modified xsi:type="dcterms:W3CDTF">2026-06-02T19:21:26.1395204Z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