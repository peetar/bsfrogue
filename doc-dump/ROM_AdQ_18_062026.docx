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1222DE0D">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74B54739" w:rsidR="005D26A6" w:rsidRPr="005967D0" w:rsidRDefault="00B66FDF" w:rsidP="000210BB">
                              <w:pPr>
                                <w:pStyle w:val="Title1"/>
                              </w:pPr>
                              <w:r>
                                <w:t>Our Privilege in Salvation</w:t>
                              </w:r>
                            </w:p>
                            <w:p w14:paraId="52A69CAA" w14:textId="77777777" w:rsidR="00586B6B" w:rsidRPr="00E20D85" w:rsidRDefault="00586B6B" w:rsidP="00E20D85"/>
                            <w:p w14:paraId="5CD51985" w14:textId="1842A527" w:rsidR="00D756EC" w:rsidRDefault="00B66FDF" w:rsidP="00D756EC">
                              <w:pPr>
                                <w:pStyle w:val="ChapterRange"/>
                              </w:pPr>
                              <w:r>
                                <w:t>Romans 10:14-21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A8F2F9F"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B66FDF">
                                <w:rPr>
                                  <w:rFonts w:ascii="Roboto" w:hAnsi="Roboto"/>
                                  <w:b/>
                                  <w:bCs/>
                                  <w14:numSpacing w14:val="proportional"/>
                                </w:rPr>
                                <w:t>18</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74B54739" w:rsidR="005D26A6" w:rsidRPr="005967D0" w:rsidRDefault="00B66FDF" w:rsidP="000210BB">
                        <w:pPr>
                          <w:pStyle w:val="Title1"/>
                        </w:pPr>
                        <w:r>
                          <w:t>Our Privilege in Salvation</w:t>
                        </w:r>
                      </w:p>
                      <w:p w14:paraId="52A69CAA" w14:textId="77777777" w:rsidR="00586B6B" w:rsidRPr="00E20D85" w:rsidRDefault="00586B6B" w:rsidP="00E20D85"/>
                      <w:p w14:paraId="5CD51985" w14:textId="1842A527" w:rsidR="00D756EC" w:rsidRDefault="00B66FDF" w:rsidP="00D756EC">
                        <w:pPr>
                          <w:pStyle w:val="ChapterRange"/>
                        </w:pPr>
                        <w:r>
                          <w:t>Romans 10:14-21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A8F2F9F"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B66FDF">
                          <w:rPr>
                            <w:rFonts w:ascii="Roboto" w:hAnsi="Roboto"/>
                            <w:b/>
                            <w:bCs/>
                            <w14:numSpacing w14:val="proportional"/>
                          </w:rPr>
                          <w:t>18</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A807852"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5C1B495D" w:rsidR="00F15B67" w:rsidRPr="005967D0" w:rsidRDefault="002D77BB" w:rsidP="00E7406D">
      <w:pPr>
        <w:pStyle w:val="Heading1"/>
      </w:pPr>
      <w:r w:rsidRPr="005967D0">
        <w:t xml:space="preserve">Lesson </w:t>
      </w:r>
      <w:r w:rsidR="00B66FDF">
        <w:t>18</w:t>
      </w:r>
      <w:r w:rsidR="00A75A34">
        <w:t xml:space="preserve"> </w:t>
      </w:r>
      <w:r w:rsidRPr="00E7406D">
        <w:t>Questions</w:t>
      </w:r>
    </w:p>
    <w:p w14:paraId="406D19B3" w14:textId="09A99611" w:rsidR="00F15B67" w:rsidRPr="009E5329" w:rsidRDefault="002D77BB" w:rsidP="009E5329">
      <w:pPr>
        <w:pStyle w:val="Heading4"/>
      </w:pPr>
      <w:r w:rsidRPr="005967D0">
        <w:t xml:space="preserve">First Day: Read </w:t>
      </w:r>
      <w:r w:rsidR="0011071D">
        <w:t>the Lesson</w:t>
      </w:r>
      <w:r w:rsidR="009E5329">
        <w:t xml:space="preserve"> </w:t>
      </w:r>
      <w:r w:rsidR="00B66FDF">
        <w:t>17</w:t>
      </w:r>
      <w:r w:rsidR="00E74951" w:rsidRPr="005967D0">
        <w:t xml:space="preserve"> </w:t>
      </w:r>
      <w:r w:rsidRPr="005967D0">
        <w:t>Notes.</w:t>
      </w:r>
    </w:p>
    <w:p w14:paraId="347FD0C7" w14:textId="300F53D1" w:rsidR="00B66FDF" w:rsidRDefault="00797736" w:rsidP="00B66FDF">
      <w:pPr>
        <w:pStyle w:val="DaySummaryItal"/>
      </w:pPr>
      <w:r w:rsidRPr="005967D0">
        <w:t>The notes and lecture fortify the truth of the passage for understanding and application to daily life.</w:t>
      </w:r>
    </w:p>
    <w:p w14:paraId="3B6B2181" w14:textId="77777777" w:rsidR="00B66FDF" w:rsidRDefault="00B66FDF" w:rsidP="00B66FDF">
      <w:pPr>
        <w:pStyle w:val="Question"/>
      </w:pPr>
      <w:r>
        <w:t>After hearing the lecture, how did you think about or apply the doctrine of righteousness differently?</w:t>
      </w:r>
    </w:p>
    <w:p w14:paraId="17F11680" w14:textId="77777777" w:rsidR="00B66FDF" w:rsidRDefault="00B66FDF" w:rsidP="00B66FDF">
      <w:pPr>
        <w:pStyle w:val="writingspacesregular"/>
      </w:pPr>
    </w:p>
    <w:p w14:paraId="16F8EEAA" w14:textId="77777777" w:rsidR="00B66FDF" w:rsidRDefault="00B66FDF" w:rsidP="00B66FDF">
      <w:pPr>
        <w:pStyle w:val="Question"/>
      </w:pPr>
      <w:r>
        <w:t>In what way did the notes influence your view of Paul’s statement that “everyone who calls on the name of the Lord will be saved”?</w:t>
      </w:r>
    </w:p>
    <w:p w14:paraId="66E8B224" w14:textId="77777777" w:rsidR="00B66FDF" w:rsidRDefault="00B66FDF" w:rsidP="00B66FDF">
      <w:pPr>
        <w:pStyle w:val="writingspacesregular"/>
      </w:pPr>
    </w:p>
    <w:p w14:paraId="08070CBD" w14:textId="77777777" w:rsidR="00B66FDF" w:rsidRDefault="00B66FDF" w:rsidP="00B66FDF">
      <w:pPr>
        <w:pStyle w:val="Heading4"/>
      </w:pPr>
      <w:r>
        <w:t>Second Day: Read Romans 10:14-15.</w:t>
      </w:r>
    </w:p>
    <w:p w14:paraId="1180533A" w14:textId="77777777" w:rsidR="00B66FDF" w:rsidRDefault="00B66FDF" w:rsidP="00B66FDF">
      <w:pPr>
        <w:pStyle w:val="DaySummaryItal"/>
      </w:pPr>
      <w:r>
        <w:t>Paul unfolded faith’s progression from belief to calling on Jesus.</w:t>
      </w:r>
    </w:p>
    <w:p w14:paraId="0305A420" w14:textId="77777777" w:rsidR="00B66FDF" w:rsidRDefault="00B66FDF" w:rsidP="00B66FDF">
      <w:pPr>
        <w:pStyle w:val="Question"/>
      </w:pPr>
      <w:r>
        <w:t>a.</w:t>
      </w:r>
      <w:r>
        <w:tab/>
        <w:t>How did Paul describe the steps to believing in Jesus Christ?</w:t>
      </w:r>
    </w:p>
    <w:p w14:paraId="0A76211E" w14:textId="77777777" w:rsidR="00B66FDF" w:rsidRDefault="00B66FDF" w:rsidP="00B66FDF">
      <w:pPr>
        <w:pStyle w:val="writingspacesregular"/>
      </w:pPr>
    </w:p>
    <w:p w14:paraId="70E125EF" w14:textId="77777777" w:rsidR="00B66FDF" w:rsidRDefault="00B66FDF" w:rsidP="00B66FDF">
      <w:pPr>
        <w:pStyle w:val="Pointb"/>
      </w:pPr>
      <w:r>
        <w:t>b.</w:t>
      </w:r>
      <w:r>
        <w:tab/>
        <w:t>Share your personal experience with the steps Paul described.</w:t>
      </w:r>
    </w:p>
    <w:p w14:paraId="08792ED7" w14:textId="77777777" w:rsidR="00B66FDF" w:rsidRDefault="00B66FDF" w:rsidP="00B66FDF">
      <w:pPr>
        <w:pStyle w:val="writingspacesregular"/>
      </w:pPr>
    </w:p>
    <w:p w14:paraId="2C069D63" w14:textId="77777777" w:rsidR="00B66FDF" w:rsidRDefault="00B66FDF" w:rsidP="00B66FDF">
      <w:pPr>
        <w:pStyle w:val="Question"/>
      </w:pPr>
      <w:r>
        <w:t>Summarize the good news about Jesus you have learned from your study of Romans.</w:t>
      </w:r>
    </w:p>
    <w:p w14:paraId="14D0AA0C" w14:textId="77777777" w:rsidR="00B66FDF" w:rsidRDefault="00B66FDF" w:rsidP="00B66FDF">
      <w:pPr>
        <w:pStyle w:val="writingspacesregular"/>
      </w:pPr>
    </w:p>
    <w:p w14:paraId="241841FD" w14:textId="77777777" w:rsidR="00B66FDF" w:rsidRDefault="00B66FDF" w:rsidP="00B66FDF">
      <w:pPr>
        <w:pStyle w:val="Question"/>
      </w:pPr>
      <w:r>
        <w:t>What is your role in sharing the good news with family, friends, and the world?</w:t>
      </w:r>
    </w:p>
    <w:p w14:paraId="51A84028" w14:textId="77777777" w:rsidR="00B66FDF" w:rsidRDefault="00B66FDF" w:rsidP="00B66FDF">
      <w:pPr>
        <w:pStyle w:val="writingspacesregular"/>
      </w:pPr>
    </w:p>
    <w:p w14:paraId="3EB20FAE" w14:textId="77777777" w:rsidR="00B66FDF" w:rsidRDefault="00B66FDF" w:rsidP="00B66FDF">
      <w:pPr>
        <w:pStyle w:val="Heading4"/>
      </w:pPr>
      <w:r>
        <w:t>Third Day: Reread Romans 10:14-15.</w:t>
      </w:r>
    </w:p>
    <w:p w14:paraId="5010552F" w14:textId="77777777" w:rsidR="00B66FDF" w:rsidRDefault="00B66FDF" w:rsidP="00B66FDF">
      <w:pPr>
        <w:pStyle w:val="DaySummaryItal"/>
      </w:pPr>
      <w:r>
        <w:t>Paul highlighted the privilege of sharing the truth about Christ.</w:t>
      </w:r>
    </w:p>
    <w:p w14:paraId="1DA0D726" w14:textId="77777777" w:rsidR="00B66FDF" w:rsidRDefault="00B66FDF" w:rsidP="00B66FDF">
      <w:pPr>
        <w:pStyle w:val="Question"/>
      </w:pPr>
      <w:r>
        <w:t>Give at least one point about gospel proclamation from each of the following references:</w:t>
      </w:r>
    </w:p>
    <w:p w14:paraId="3E6A95EF" w14:textId="77777777" w:rsidR="00B66FDF" w:rsidRDefault="00B66FDF" w:rsidP="00B66FDF">
      <w:pPr>
        <w:pStyle w:val="Pointb"/>
      </w:pPr>
      <w:r>
        <w:t>Matthew 28:18-20</w:t>
      </w:r>
    </w:p>
    <w:p w14:paraId="1A06D675" w14:textId="77777777" w:rsidR="00B66FDF" w:rsidRDefault="00B66FDF" w:rsidP="00B66FDF">
      <w:pPr>
        <w:pStyle w:val="writingspacesregular"/>
      </w:pPr>
    </w:p>
    <w:p w14:paraId="135DF7CF" w14:textId="77777777" w:rsidR="00B66FDF" w:rsidRDefault="00B66FDF" w:rsidP="00B66FDF">
      <w:pPr>
        <w:pStyle w:val="Pointb"/>
      </w:pPr>
      <w:r>
        <w:t>Acts 1:8</w:t>
      </w:r>
    </w:p>
    <w:p w14:paraId="16F8879C" w14:textId="77777777" w:rsidR="00B66FDF" w:rsidRDefault="00B66FDF" w:rsidP="00B66FDF">
      <w:pPr>
        <w:pStyle w:val="writingspacesregular"/>
      </w:pPr>
    </w:p>
    <w:p w14:paraId="5777231E" w14:textId="77777777" w:rsidR="00B66FDF" w:rsidRDefault="00B66FDF" w:rsidP="00B66FDF">
      <w:pPr>
        <w:pStyle w:val="Pointb"/>
      </w:pPr>
      <w:r>
        <w:t>Acts 13:45-47</w:t>
      </w:r>
    </w:p>
    <w:p w14:paraId="108B1FA0" w14:textId="77777777" w:rsidR="00B66FDF" w:rsidRDefault="00B66FDF" w:rsidP="00B66FDF">
      <w:pPr>
        <w:pStyle w:val="writingspacesregular"/>
      </w:pPr>
    </w:p>
    <w:p w14:paraId="4448FBEA" w14:textId="77777777" w:rsidR="00B66FDF" w:rsidRDefault="00B66FDF" w:rsidP="00B66FDF">
      <w:pPr>
        <w:pStyle w:val="Pointb"/>
      </w:pPr>
      <w:r>
        <w:t>Romans 15:20</w:t>
      </w:r>
    </w:p>
    <w:p w14:paraId="3EF52217" w14:textId="77777777" w:rsidR="00B66FDF" w:rsidRDefault="00B66FDF" w:rsidP="00B66FDF">
      <w:pPr>
        <w:pStyle w:val="writingspacesregular"/>
      </w:pPr>
    </w:p>
    <w:p w14:paraId="5D299D47" w14:textId="77777777" w:rsidR="00B66FDF" w:rsidRDefault="00B66FDF" w:rsidP="00B66FDF">
      <w:pPr>
        <w:pStyle w:val="Pointb"/>
      </w:pPr>
      <w:r>
        <w:t>2 Corinthians 2:14-15</w:t>
      </w:r>
    </w:p>
    <w:p w14:paraId="20838D3A" w14:textId="77777777" w:rsidR="00B66FDF" w:rsidRDefault="00B66FDF" w:rsidP="00B66FDF">
      <w:pPr>
        <w:pStyle w:val="writingspacesregular"/>
      </w:pPr>
    </w:p>
    <w:p w14:paraId="71CDBB24" w14:textId="77777777" w:rsidR="00B66FDF" w:rsidRDefault="00B66FDF" w:rsidP="00B66FDF">
      <w:pPr>
        <w:pStyle w:val="Question"/>
      </w:pPr>
      <w:r>
        <w:lastRenderedPageBreak/>
        <w:t>a.</w:t>
      </w:r>
      <w:r>
        <w:tab/>
        <w:t xml:space="preserve">Read Isaiah 52:3-10. Describe the original context of Isaiah 52:7, quoted here by Paul. </w:t>
      </w:r>
    </w:p>
    <w:p w14:paraId="7C914272" w14:textId="77777777" w:rsidR="00B66FDF" w:rsidRDefault="00B66FDF" w:rsidP="00B66FDF">
      <w:pPr>
        <w:pStyle w:val="writingspacesregular"/>
      </w:pPr>
    </w:p>
    <w:p w14:paraId="6BAEFEAE" w14:textId="77777777" w:rsidR="00B66FDF" w:rsidRDefault="00B66FDF" w:rsidP="00B66FDF">
      <w:pPr>
        <w:pStyle w:val="Pointb"/>
      </w:pPr>
      <w:r>
        <w:t>b.</w:t>
      </w:r>
      <w:r>
        <w:tab/>
        <w:t>To whom was Paul referring by quoting Isaiah 52:7? Why are their feet beautiful?</w:t>
      </w:r>
    </w:p>
    <w:p w14:paraId="336D4F60" w14:textId="77777777" w:rsidR="00B66FDF" w:rsidRDefault="00B66FDF" w:rsidP="00B66FDF">
      <w:pPr>
        <w:pStyle w:val="writingspacesregular"/>
      </w:pPr>
    </w:p>
    <w:p w14:paraId="038ADA97" w14:textId="77777777" w:rsidR="00B66FDF" w:rsidRDefault="00B66FDF" w:rsidP="00B66FDF">
      <w:pPr>
        <w:pStyle w:val="Question"/>
      </w:pPr>
      <w:r>
        <w:t>How could you take God’s message of Christ’s grace into places filled with despair?</w:t>
      </w:r>
    </w:p>
    <w:p w14:paraId="00F075A0" w14:textId="77777777" w:rsidR="00B66FDF" w:rsidRDefault="00B66FDF" w:rsidP="00B66FDF">
      <w:pPr>
        <w:pStyle w:val="writingspacesregular"/>
      </w:pPr>
    </w:p>
    <w:p w14:paraId="23DD3964" w14:textId="77777777" w:rsidR="00B66FDF" w:rsidRDefault="00B66FDF" w:rsidP="00B66FDF">
      <w:pPr>
        <w:pStyle w:val="Heading4"/>
      </w:pPr>
      <w:r>
        <w:t>Fourth Day: Read Romans 10:16-17.</w:t>
      </w:r>
    </w:p>
    <w:p w14:paraId="78EF88FE" w14:textId="77777777" w:rsidR="00B66FDF" w:rsidRDefault="00B66FDF" w:rsidP="00B66FDF">
      <w:pPr>
        <w:pStyle w:val="DaySummaryItal"/>
      </w:pPr>
      <w:r>
        <w:t>Paul recognized that not everyone would respond to the gospel.</w:t>
      </w:r>
    </w:p>
    <w:p w14:paraId="1867718C" w14:textId="77777777" w:rsidR="00B66FDF" w:rsidRDefault="00B66FDF" w:rsidP="00B66FDF">
      <w:pPr>
        <w:pStyle w:val="Question"/>
      </w:pPr>
      <w:r>
        <w:t>From verse 17, where does faith come from? What does this teach about the importance of studying the Bible?</w:t>
      </w:r>
    </w:p>
    <w:p w14:paraId="537BCDEB" w14:textId="77777777" w:rsidR="00B66FDF" w:rsidRDefault="00B66FDF" w:rsidP="00B66FDF">
      <w:pPr>
        <w:pStyle w:val="writingspacesregular"/>
      </w:pPr>
    </w:p>
    <w:p w14:paraId="537BCDEB" w14:textId="77777777" w:rsidR="00B66FDF" w:rsidRDefault="00B66FDF" w:rsidP="00B66FDF">
      <w:pPr>
        <w:pStyle w:val="Question"/>
      </w:pPr>
      <w:r>
        <w:t xml:space="preserve">Why might people not respond positively to the good news when they hear it? (See also </w:t>
      </w:r>
    </w:p>
    <w:p w14:paraId="537BCDEB" w14:textId="77777777" w:rsidR="00B66FDF" w:rsidRDefault="00B66FDF" w:rsidP="00B66FDF">
      <w:pPr>
        <w:pStyle w:val="writingspacesregular"/>
      </w:pPr>
      <w:r>
        <w:t>Romans 1:17-23; 3:9-12.)</w:t>
      </w:r>
    </w:p>
    <w:p w14:paraId="4F9783D7" w14:textId="77777777" w:rsidR="00B66FDF" w:rsidRDefault="00B66FDF" w:rsidP="00B66FDF">
      <w:pPr>
        <w:pStyle w:val="writingspacesregular"/>
      </w:pPr>
    </w:p>
    <w:p w14:paraId="02A9B649" w14:textId="77777777" w:rsidR="00B66FDF" w:rsidRDefault="00B66FDF" w:rsidP="00B66FDF">
      <w:pPr>
        <w:pStyle w:val="Question"/>
      </w:pPr>
      <w:r>
        <w:t>a.</w:t>
      </w:r>
      <w:r>
        <w:tab/>
        <w:t>When has the good news of Jesus challenged you to change your course and turn to Him?</w:t>
      </w:r>
    </w:p>
    <w:p w14:paraId="43C2C691" w14:textId="77777777" w:rsidR="00B66FDF" w:rsidRDefault="00B66FDF" w:rsidP="00B66FDF">
      <w:pPr>
        <w:pStyle w:val="writingspacesregular"/>
      </w:pPr>
    </w:p>
    <w:p w14:paraId="22487D6D" w14:textId="77777777" w:rsidR="00B66FDF" w:rsidRDefault="00B66FDF" w:rsidP="00B66FDF">
      <w:pPr>
        <w:pStyle w:val="Pointb"/>
      </w:pPr>
      <w:r>
        <w:t>b.</w:t>
      </w:r>
      <w:r>
        <w:tab/>
        <w:t>Share a time a truth from the Bible increased or strengthened your faith.</w:t>
      </w:r>
    </w:p>
    <w:p w14:paraId="5200736C" w14:textId="77777777" w:rsidR="00B66FDF" w:rsidRDefault="00B66FDF" w:rsidP="00B66FDF">
      <w:pPr>
        <w:pStyle w:val="writingspacesregular"/>
      </w:pPr>
    </w:p>
    <w:p w14:paraId="7658D23E" w14:textId="77777777" w:rsidR="00B66FDF" w:rsidRDefault="00B66FDF" w:rsidP="00B66FDF">
      <w:pPr>
        <w:pStyle w:val="Heading4"/>
      </w:pPr>
      <w:r>
        <w:t>Fifth Day: Read Romans 10:18-21.</w:t>
      </w:r>
    </w:p>
    <w:p w14:paraId="488696D3" w14:textId="77777777" w:rsidR="00B66FDF" w:rsidRDefault="00B66FDF" w:rsidP="00B66FDF">
      <w:pPr>
        <w:pStyle w:val="DaySummaryItal"/>
      </w:pPr>
      <w:r>
        <w:t>Through Old Testament quotes, Paul proved that Israel had heard and understood the message about Jesus.</w:t>
      </w:r>
    </w:p>
    <w:p w14:paraId="6E54F1B2" w14:textId="77777777" w:rsidR="00B66FDF" w:rsidRDefault="00B66FDF" w:rsidP="00B66FDF">
      <w:pPr>
        <w:pStyle w:val="Question"/>
      </w:pPr>
      <w:r>
        <w:t>a.</w:t>
      </w:r>
      <w:r>
        <w:tab/>
        <w:t>Use your own words to describe Paul’s logic in verses 18-21.</w:t>
      </w:r>
    </w:p>
    <w:p w14:paraId="4BC919B9" w14:textId="77777777" w:rsidR="00B66FDF" w:rsidRDefault="00B66FDF" w:rsidP="00B66FDF">
      <w:pPr>
        <w:pStyle w:val="writingspacesregular"/>
      </w:pPr>
    </w:p>
    <w:p w14:paraId="7CECA2CC" w14:textId="77777777" w:rsidR="00B66FDF" w:rsidRDefault="00B66FDF" w:rsidP="00B66FDF">
      <w:pPr>
        <w:pStyle w:val="Pointb"/>
      </w:pPr>
      <w:r>
        <w:t>b.</w:t>
      </w:r>
      <w:r>
        <w:tab/>
        <w:t>How would you explain the differences between hearing, understanding, and believing?</w:t>
      </w:r>
    </w:p>
    <w:p w14:paraId="1D2E6F16" w14:textId="77777777" w:rsidR="00B66FDF" w:rsidRDefault="00B66FDF" w:rsidP="00B66FDF">
      <w:pPr>
        <w:pStyle w:val="writingspacesregular"/>
      </w:pPr>
    </w:p>
    <w:p w14:paraId="196865F4" w14:textId="77777777" w:rsidR="00B66FDF" w:rsidRDefault="00B66FDF" w:rsidP="00B66FDF">
      <w:pPr>
        <w:pStyle w:val="Question"/>
      </w:pPr>
      <w:r>
        <w:t>In verses 19-20, to whom were Moses and Isaiah referring as making Israel “envious</w:t>
      </w:r>
      <w:proofErr w:type="gramStart"/>
      <w:r>
        <w:t>,”  “</w:t>
      </w:r>
      <w:proofErr w:type="gramEnd"/>
      <w:r>
        <w:t>angry,” and being “found by those who did not seek me”?</w:t>
      </w:r>
    </w:p>
    <w:p w14:paraId="551BF5A4" w14:textId="77777777" w:rsidR="00B66FDF" w:rsidRDefault="00B66FDF" w:rsidP="00B66FDF">
      <w:pPr>
        <w:pStyle w:val="writingspacesregular"/>
      </w:pPr>
    </w:p>
    <w:p w14:paraId="2CAB70AB" w14:textId="77777777" w:rsidR="00B66FDF" w:rsidRDefault="00B66FDF" w:rsidP="00B66FDF">
      <w:pPr>
        <w:pStyle w:val="Question"/>
      </w:pPr>
      <w:r>
        <w:t>Write a prayer asking God to give you His love for and patience with disobedient and obstinate people.</w:t>
      </w:r>
    </w:p>
    <w:p w14:paraId="480E0CAA" w14:textId="77777777" w:rsidR="00B66FDF" w:rsidRDefault="00B66FDF" w:rsidP="00B66FDF">
      <w:pPr>
        <w:pStyle w:val="writingspacesregular"/>
      </w:pPr>
    </w:p>
    <w:p w14:paraId="5E08A69B" w14:textId="77777777" w:rsidR="00B66FDF" w:rsidRDefault="00B66FDF" w:rsidP="00B66FDF">
      <w:pPr>
        <w:pStyle w:val="Heading4"/>
      </w:pPr>
      <w:r>
        <w:t>Sixth Day: Review Romans 10:14-21.</w:t>
      </w:r>
    </w:p>
    <w:p w14:paraId="0CEC61C7" w14:textId="77777777" w:rsidR="00B66FDF" w:rsidRDefault="00B66FDF" w:rsidP="00B66FDF">
      <w:pPr>
        <w:pStyle w:val="DaySummaryItal"/>
      </w:pPr>
      <w:r>
        <w:t>God faithfully sends His messengers to proclaim Christ to the world.</w:t>
      </w:r>
    </w:p>
    <w:p w14:paraId="636FBE1F" w14:textId="77777777" w:rsidR="00B66FDF" w:rsidRDefault="00B66FDF" w:rsidP="00B66FDF">
      <w:pPr>
        <w:pStyle w:val="Question"/>
      </w:pPr>
      <w:r>
        <w:t xml:space="preserve">How have these </w:t>
      </w:r>
      <w:r w:rsidRPr="00B66FDF">
        <w:t>verses</w:t>
      </w:r>
      <w:r>
        <w:t xml:space="preserve"> impacted your view of Christian evangelism (spreading the gospel)?</w:t>
      </w:r>
    </w:p>
    <w:p w14:paraId="50DD9941" w14:textId="77777777" w:rsidR="00B66FDF" w:rsidRDefault="00B66FDF" w:rsidP="00B66FDF">
      <w:pPr>
        <w:pStyle w:val="writingspacesregular"/>
      </w:pPr>
    </w:p>
    <w:p w14:paraId="609719C6" w14:textId="604D4554" w:rsidR="00B66FDF" w:rsidRPr="005967D0" w:rsidRDefault="00B66FDF" w:rsidP="00B66FDF">
      <w:pPr>
        <w:pStyle w:val="DaySummaryItal"/>
        <w:sectPr w:rsidR="00B66FDF"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10:14-21</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47B17" w14:textId="77777777" w:rsidR="00CA7569" w:rsidRDefault="00CA7569">
      <w:r>
        <w:separator/>
      </w:r>
    </w:p>
    <w:p w14:paraId="2792E2B2" w14:textId="77777777" w:rsidR="00CA7569" w:rsidRDefault="00CA7569"/>
  </w:endnote>
  <w:endnote w:type="continuationSeparator" w:id="0">
    <w:p w14:paraId="740C6EE2" w14:textId="77777777" w:rsidR="00CA7569" w:rsidRDefault="00CA7569">
      <w:r>
        <w:continuationSeparator/>
      </w:r>
    </w:p>
    <w:p w14:paraId="1C06C146" w14:textId="77777777" w:rsidR="00CA7569" w:rsidRDefault="00CA7569"/>
  </w:endnote>
  <w:endnote w:type="continuationNotice" w:id="1">
    <w:p w14:paraId="6446A3C2" w14:textId="77777777" w:rsidR="00CA7569" w:rsidRDefault="00CA75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536CED85"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B66FDF">
                            <w:rPr>
                              <w:rFonts w:ascii="Roboto" w:hAnsi="Roboto"/>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536CED85"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B66FDF">
                      <w:rPr>
                        <w:rFonts w:ascii="Roboto" w:hAnsi="Roboto"/>
                        <w:sz w:val="18"/>
                        <w:szCs w:val="18"/>
                      </w:rPr>
                      <w:t>8</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FAA5" w14:textId="77777777" w:rsidR="00CA7569" w:rsidRDefault="00CA7569">
      <w:r>
        <w:separator/>
      </w:r>
    </w:p>
    <w:p w14:paraId="2CC43621" w14:textId="77777777" w:rsidR="00CA7569" w:rsidRDefault="00CA7569"/>
  </w:footnote>
  <w:footnote w:type="continuationSeparator" w:id="0">
    <w:p w14:paraId="5C760C71" w14:textId="77777777" w:rsidR="00CA7569" w:rsidRDefault="00CA7569">
      <w:r>
        <w:continuationSeparator/>
      </w:r>
    </w:p>
    <w:p w14:paraId="37C8379F" w14:textId="77777777" w:rsidR="00CA7569" w:rsidRDefault="00CA7569"/>
  </w:footnote>
  <w:footnote w:type="continuationNotice" w:id="1">
    <w:p w14:paraId="1015408F" w14:textId="77777777" w:rsidR="00CA7569" w:rsidRDefault="00CA75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66FDF"/>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A7569"/>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537"/>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2.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3.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4.xml><?xml version="1.0" encoding="utf-8"?>
<ds:datastoreItem xmlns:ds="http://schemas.openxmlformats.org/officeDocument/2006/customXml" ds:itemID="{B2E4C44A-475C-4206-9FAF-D8AD5EA88E72}"/>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456</Words>
  <Characters>2159</Characters>
  <Application>Microsoft Office Word</Application>
  <DocSecurity>0</DocSecurity>
  <Lines>83</Lines>
  <Paragraphs>62</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