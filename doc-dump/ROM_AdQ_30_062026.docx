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4940DB6">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0EE7026D" w:rsidR="005D26A6" w:rsidRPr="005967D0" w:rsidRDefault="00250050" w:rsidP="000210BB">
                              <w:pPr>
                                <w:pStyle w:val="Title1"/>
                              </w:pPr>
                              <w:r>
                                <w:t>Reflections on This Year’s Study</w:t>
                              </w:r>
                            </w:p>
                            <w:p w14:paraId="5CD51985" w14:textId="0F90CEAA" w:rsidR="00D756EC" w:rsidRDefault="00D756EC" w:rsidP="00D756EC">
                              <w:pPr>
                                <w:pStyle w:val="ChapterRange"/>
                              </w:pP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6A50A96"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50050">
                                <w:rPr>
                                  <w:rFonts w:ascii="Roboto" w:hAnsi="Roboto"/>
                                  <w:b/>
                                  <w:bCs/>
                                  <w14:numSpacing w14:val="proportional"/>
                                </w:rPr>
                                <w:t>30</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0EE7026D" w:rsidR="005D26A6" w:rsidRPr="005967D0" w:rsidRDefault="00250050" w:rsidP="000210BB">
                        <w:pPr>
                          <w:pStyle w:val="Title1"/>
                        </w:pPr>
                        <w:r>
                          <w:t>Reflections on This Year’s Study</w:t>
                        </w:r>
                      </w:p>
                      <w:p w14:paraId="5CD51985" w14:textId="0F90CEAA" w:rsidR="00D756EC" w:rsidRDefault="00D756EC" w:rsidP="00D756EC">
                        <w:pPr>
                          <w:pStyle w:val="ChapterRange"/>
                        </w:pP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6A50A96"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250050">
                          <w:rPr>
                            <w:rFonts w:ascii="Roboto" w:hAnsi="Roboto"/>
                            <w:b/>
                            <w:bCs/>
                            <w14:numSpacing w14:val="proportional"/>
                          </w:rPr>
                          <w:t>30</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1F08285D"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27AC8873" w:rsidR="00F15B67" w:rsidRPr="005967D0" w:rsidRDefault="00250050" w:rsidP="00E7406D">
      <w:pPr>
        <w:pStyle w:val="Heading1"/>
      </w:pPr>
      <w:r>
        <w:t>Study Review</w:t>
      </w:r>
      <w:r w:rsidR="00A75A34">
        <w:t xml:space="preserve"> </w:t>
      </w:r>
      <w:r w:rsidR="002D77BB" w:rsidRPr="00E7406D">
        <w:t>Questions</w:t>
      </w:r>
    </w:p>
    <w:p w14:paraId="406D19B3" w14:textId="28209D29" w:rsidR="00F15B67" w:rsidRPr="009E5329" w:rsidRDefault="002D77BB" w:rsidP="009E5329">
      <w:pPr>
        <w:pStyle w:val="Heading4"/>
      </w:pPr>
      <w:r w:rsidRPr="005967D0">
        <w:t xml:space="preserve">First Day: Read </w:t>
      </w:r>
      <w:r w:rsidR="0011071D">
        <w:t>the Lesson</w:t>
      </w:r>
      <w:r w:rsidR="009E5329">
        <w:t xml:space="preserve"> </w:t>
      </w:r>
      <w:r w:rsidR="00250050">
        <w:t>29</w:t>
      </w:r>
      <w:r w:rsidR="00E74951" w:rsidRPr="005967D0">
        <w:t xml:space="preserve"> </w:t>
      </w:r>
      <w:r w:rsidRPr="005967D0">
        <w:t>Notes.</w:t>
      </w:r>
      <w:r w:rsidR="009E5329">
        <w:t xml:space="preserve"> </w:t>
      </w:r>
    </w:p>
    <w:p w14:paraId="347FD0C7" w14:textId="378B2DD0" w:rsidR="00250050" w:rsidRDefault="00797736" w:rsidP="00250050">
      <w:pPr>
        <w:pStyle w:val="DaySummaryItal"/>
      </w:pPr>
      <w:r w:rsidRPr="005967D0">
        <w:t>The notes and lecture fortify the truth of the passage for understanding and application to daily life.</w:t>
      </w:r>
    </w:p>
    <w:p w14:paraId="055FB42F" w14:textId="77777777" w:rsidR="00250050" w:rsidRDefault="00250050" w:rsidP="00250050">
      <w:pPr>
        <w:pStyle w:val="Question"/>
      </w:pPr>
      <w:r>
        <w:t>In what way did the lecture encourage or challenge you to apply what you have learned over the last 30 weeks?</w:t>
      </w:r>
    </w:p>
    <w:p w14:paraId="43901331" w14:textId="77777777" w:rsidR="00250050" w:rsidRDefault="00250050" w:rsidP="00250050">
      <w:pPr>
        <w:pStyle w:val="writingspacesregular"/>
      </w:pPr>
    </w:p>
    <w:p w14:paraId="093D0769" w14:textId="77777777" w:rsidR="00250050" w:rsidRDefault="00250050" w:rsidP="00250050">
      <w:pPr>
        <w:pStyle w:val="Question"/>
      </w:pPr>
      <w:r>
        <w:t>How did the notes remind you of the impact of the Romans study on your life this year?</w:t>
      </w:r>
    </w:p>
    <w:p w14:paraId="0551FB00" w14:textId="77777777" w:rsidR="00250050" w:rsidRDefault="00250050" w:rsidP="00250050">
      <w:pPr>
        <w:pStyle w:val="writingspacesregular"/>
      </w:pPr>
    </w:p>
    <w:p w14:paraId="3516D6CA" w14:textId="77777777" w:rsidR="00250050" w:rsidRDefault="00250050" w:rsidP="00250050">
      <w:pPr>
        <w:pStyle w:val="Heading4"/>
        <w:spacing w:after="120"/>
      </w:pPr>
      <w:r>
        <w:t>Second Day: Magnifying God</w:t>
      </w:r>
    </w:p>
    <w:p w14:paraId="483AC82B" w14:textId="77777777" w:rsidR="00250050" w:rsidRDefault="00250050" w:rsidP="00250050">
      <w:pPr>
        <w:pStyle w:val="Question"/>
      </w:pPr>
      <w:r>
        <w:t>How has this study deepened your appreciation of the Bible, especially the New Testament letters?</w:t>
      </w:r>
    </w:p>
    <w:p w14:paraId="121DE9B9" w14:textId="77777777" w:rsidR="00250050" w:rsidRDefault="00250050" w:rsidP="00250050">
      <w:pPr>
        <w:pStyle w:val="writingspacesregular"/>
      </w:pPr>
    </w:p>
    <w:p w14:paraId="209C185B" w14:textId="22147648" w:rsidR="00250050" w:rsidRDefault="00250050" w:rsidP="00250050">
      <w:pPr>
        <w:pStyle w:val="Question"/>
      </w:pPr>
      <w:r>
        <w:t>In what ways has your view of God’s character, will, and work expanded?</w:t>
      </w:r>
    </w:p>
    <w:p w14:paraId="209C185B" w14:textId="22147648" w:rsidR="00250050" w:rsidRDefault="00250050" w:rsidP="00250050">
      <w:pPr>
        <w:pStyle w:val="writingspacesregular"/>
      </w:pPr>
    </w:p>
    <w:p w14:paraId="209C185B" w14:textId="22147648" w:rsidR="00250050" w:rsidRDefault="00250050" w:rsidP="00250050">
      <w:pPr>
        <w:pStyle w:val="Question"/>
      </w:pPr>
      <w:r>
        <w:t>What have you learned about God’s plan of salvation through Jesus Christ that you want to share with others?</w:t>
      </w:r>
    </w:p>
    <w:p w14:paraId="1F5F0CBD" w14:textId="77777777" w:rsidR="00250050" w:rsidRDefault="00250050" w:rsidP="00250050">
      <w:pPr>
        <w:pStyle w:val="writingspacesregular"/>
      </w:pPr>
    </w:p>
    <w:p w14:paraId="1C78728C" w14:textId="77777777" w:rsidR="00250050" w:rsidRDefault="00250050" w:rsidP="00250050">
      <w:pPr>
        <w:pStyle w:val="Heading4"/>
        <w:spacing w:after="120"/>
      </w:pPr>
      <w:r>
        <w:t>Third Day: Studying the Bible in Community</w:t>
      </w:r>
    </w:p>
    <w:p w14:paraId="53CF2E10" w14:textId="77777777" w:rsidR="00250050" w:rsidRDefault="00250050" w:rsidP="00250050">
      <w:pPr>
        <w:pStyle w:val="Question"/>
      </w:pPr>
      <w:r>
        <w:t>How were you impacted by fellowship within your group?</w:t>
      </w:r>
    </w:p>
    <w:p w14:paraId="4E270769" w14:textId="77777777" w:rsidR="00250050" w:rsidRDefault="00250050" w:rsidP="00250050">
      <w:pPr>
        <w:pStyle w:val="writingspacesregular"/>
      </w:pPr>
    </w:p>
    <w:p w14:paraId="4A541AB0" w14:textId="77777777" w:rsidR="00250050" w:rsidRDefault="00250050" w:rsidP="00250050">
      <w:pPr>
        <w:pStyle w:val="Question"/>
      </w:pPr>
      <w:r>
        <w:t>How did you see God work as your group supported one another in prayer?</w:t>
      </w:r>
    </w:p>
    <w:p w14:paraId="1790C016" w14:textId="77777777" w:rsidR="00250050" w:rsidRDefault="00250050" w:rsidP="00250050">
      <w:pPr>
        <w:pStyle w:val="writingspacesregular"/>
      </w:pPr>
    </w:p>
    <w:p w14:paraId="2725BFEB" w14:textId="77777777" w:rsidR="00250050" w:rsidRDefault="00250050" w:rsidP="00250050">
      <w:pPr>
        <w:pStyle w:val="Heading4"/>
        <w:spacing w:after="120"/>
      </w:pPr>
      <w:r>
        <w:t>Fourth Day: Reaching the Next Generation</w:t>
      </w:r>
    </w:p>
    <w:p w14:paraId="6E406F7D" w14:textId="77777777" w:rsidR="00250050" w:rsidRDefault="00250050" w:rsidP="00250050">
      <w:pPr>
        <w:pStyle w:val="Question"/>
      </w:pPr>
      <w:r>
        <w:t>How did your personal study this year equip you to share biblical truth with children or teenagers in your life?</w:t>
      </w:r>
    </w:p>
    <w:p w14:paraId="3901F570" w14:textId="77777777" w:rsidR="00250050" w:rsidRDefault="00250050" w:rsidP="00250050">
      <w:pPr>
        <w:pStyle w:val="writingspacesregular"/>
      </w:pPr>
    </w:p>
    <w:p w14:paraId="1B319A3D" w14:textId="77777777" w:rsidR="00250050" w:rsidRDefault="00250050" w:rsidP="00250050">
      <w:pPr>
        <w:pStyle w:val="Question"/>
      </w:pPr>
      <w:r>
        <w:t>a.</w:t>
      </w:r>
      <w:r>
        <w:tab/>
        <w:t>If you brought someone to BSF Kids or BSF Students, what benefits did you personally experience?</w:t>
      </w:r>
    </w:p>
    <w:p w14:paraId="58F6D3C0" w14:textId="77777777" w:rsidR="00250050" w:rsidRDefault="00250050" w:rsidP="00250050">
      <w:pPr>
        <w:pStyle w:val="writingspacesregular"/>
      </w:pPr>
    </w:p>
    <w:p w14:paraId="1026526E" w14:textId="77777777" w:rsidR="00250050" w:rsidRDefault="00250050" w:rsidP="00250050">
      <w:pPr>
        <w:pStyle w:val="Pointb"/>
      </w:pPr>
      <w:r>
        <w:t>b.</w:t>
      </w:r>
      <w:r>
        <w:tab/>
        <w:t>How have the children or students you brought benefited from their participation?</w:t>
      </w:r>
    </w:p>
    <w:p w14:paraId="29350C18" w14:textId="77777777" w:rsidR="00250050" w:rsidRDefault="00250050" w:rsidP="00250050">
      <w:pPr>
        <w:pStyle w:val="writingspacesregular"/>
      </w:pPr>
    </w:p>
    <w:p w14:paraId="731DCF28" w14:textId="77777777" w:rsidR="00250050" w:rsidRDefault="00250050" w:rsidP="00250050">
      <w:pPr>
        <w:pStyle w:val="Question"/>
      </w:pPr>
      <w:r>
        <w:lastRenderedPageBreak/>
        <w:t xml:space="preserve">If </w:t>
      </w:r>
      <w:r w:rsidRPr="00250050">
        <w:t>you</w:t>
      </w:r>
      <w:r>
        <w:t xml:space="preserve"> volunteered with BSF Kids or BSF Students this year, how were you blessed or challenged?</w:t>
      </w:r>
    </w:p>
    <w:p w14:paraId="59A11496" w14:textId="77777777" w:rsidR="00250050" w:rsidRDefault="00250050" w:rsidP="00250050">
      <w:pPr>
        <w:pStyle w:val="writingspacesregular"/>
      </w:pPr>
    </w:p>
    <w:p w14:paraId="139F9D48" w14:textId="77777777" w:rsidR="00250050" w:rsidRDefault="00250050" w:rsidP="00250050">
      <w:pPr>
        <w:pStyle w:val="Heading4"/>
        <w:spacing w:after="120"/>
      </w:pPr>
      <w:r>
        <w:t>Fifth Day: Facing Forward</w:t>
      </w:r>
    </w:p>
    <w:p w14:paraId="6D617E03" w14:textId="77777777" w:rsidR="00250050" w:rsidRDefault="00250050" w:rsidP="00250050">
      <w:pPr>
        <w:pStyle w:val="Question"/>
      </w:pPr>
      <w:r>
        <w:t>In what ways did the blessings of this study overflow into your family, neighborhood, church, school, or workplace?</w:t>
      </w:r>
    </w:p>
    <w:p w14:paraId="502C3565" w14:textId="77777777" w:rsidR="00250050" w:rsidRDefault="00250050" w:rsidP="00250050">
      <w:pPr>
        <w:pStyle w:val="writingspacesregular"/>
      </w:pPr>
    </w:p>
    <w:p w14:paraId="4B094AB8" w14:textId="77777777" w:rsidR="00250050" w:rsidRDefault="00250050" w:rsidP="00250050">
      <w:pPr>
        <w:pStyle w:val="Question"/>
      </w:pPr>
      <w:r>
        <w:t>a.</w:t>
      </w:r>
      <w:r>
        <w:tab/>
        <w:t>How did God challenge you regarding your relationships with Him and others?</w:t>
      </w:r>
    </w:p>
    <w:p w14:paraId="3E844551" w14:textId="77777777" w:rsidR="00250050" w:rsidRDefault="00250050" w:rsidP="00250050">
      <w:pPr>
        <w:pStyle w:val="writingspacesregular"/>
      </w:pPr>
    </w:p>
    <w:p w14:paraId="73641169" w14:textId="77777777" w:rsidR="00250050" w:rsidRDefault="00250050" w:rsidP="00250050">
      <w:pPr>
        <w:pStyle w:val="Pointb"/>
      </w:pPr>
      <w:r>
        <w:t>b.</w:t>
      </w:r>
      <w:r>
        <w:tab/>
        <w:t>How did God challenge you regarding your attitude or actions toward believers?</w:t>
      </w:r>
    </w:p>
    <w:p w14:paraId="60FCD2F1" w14:textId="77777777" w:rsidR="00250050" w:rsidRDefault="00250050" w:rsidP="00250050">
      <w:pPr>
        <w:pStyle w:val="writingspacesregular"/>
      </w:pPr>
    </w:p>
    <w:p w14:paraId="5E3553AC" w14:textId="77777777" w:rsidR="00250050" w:rsidRDefault="00250050" w:rsidP="00250050">
      <w:pPr>
        <w:pStyle w:val="Heading4"/>
        <w:spacing w:after="120"/>
      </w:pPr>
      <w:r w:rsidRPr="00250050">
        <w:t>Sixth</w:t>
      </w:r>
      <w:r>
        <w:t xml:space="preserve"> Day: Maturing His People</w:t>
      </w:r>
    </w:p>
    <w:p w14:paraId="3ED7CB72" w14:textId="77777777" w:rsidR="00250050" w:rsidRDefault="00250050" w:rsidP="00250050">
      <w:pPr>
        <w:pStyle w:val="Question"/>
      </w:pPr>
      <w:r>
        <w:t>Pick one word that best describes your experience with the Lord and His Word this year.</w:t>
      </w:r>
    </w:p>
    <w:p w14:paraId="77A4A5B5" w14:textId="77777777" w:rsidR="00250050" w:rsidRDefault="00250050" w:rsidP="00250050">
      <w:pPr>
        <w:pStyle w:val="writingspacesregular"/>
      </w:pPr>
    </w:p>
    <w:p w14:paraId="02761408" w14:textId="77777777" w:rsidR="00250050" w:rsidRDefault="00250050" w:rsidP="00250050">
      <w:pPr>
        <w:pStyle w:val="Question"/>
      </w:pPr>
      <w:r>
        <w:t xml:space="preserve">Spiritual growth involves </w:t>
      </w:r>
      <w:r w:rsidRPr="00250050">
        <w:t>recognizing</w:t>
      </w:r>
      <w:r>
        <w:t xml:space="preserve"> personal sin and yielding to God. What was the most convicting message God spoke to you this year, and how did you respond?</w:t>
      </w:r>
    </w:p>
    <w:p w14:paraId="06EB3361" w14:textId="77777777" w:rsidR="00250050" w:rsidRDefault="00250050" w:rsidP="00250050">
      <w:pPr>
        <w:pStyle w:val="writingspacesregular"/>
      </w:pPr>
    </w:p>
    <w:p w14:paraId="609719C6" w14:textId="081EB3C3" w:rsidR="00250050" w:rsidRPr="005967D0" w:rsidRDefault="00250050" w:rsidP="00250050">
      <w:pPr>
        <w:pStyle w:val="Question"/>
        <w:sectPr w:rsidR="00250050"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 xml:space="preserve">Write a short prayer expressing your gratitude to God </w:t>
      </w:r>
      <w:r w:rsidRPr="00250050">
        <w:t>for</w:t>
      </w:r>
      <w:r>
        <w:t xml:space="preserve"> salvation by grace through faith and asking Him to deepen your wonder at His love displayed in the gospel.</w:t>
      </w:r>
    </w:p>
    <w:p w14:paraId="1FC4B6F2" w14:textId="77777777" w:rsidR="00F15B67" w:rsidRPr="00250050" w:rsidRDefault="00F15B67" w:rsidP="00250050">
      <w:pPr>
        <w:pStyle w:val="writingspacesregular"/>
      </w:pPr>
    </w:p>
    <w:sectPr w:rsidR="00F15B67" w:rsidRPr="0025005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E3FE" w14:textId="77777777" w:rsidR="00DD24F3" w:rsidRDefault="00DD24F3">
      <w:r>
        <w:separator/>
      </w:r>
    </w:p>
    <w:p w14:paraId="0B55507B" w14:textId="77777777" w:rsidR="00DD24F3" w:rsidRDefault="00DD24F3"/>
  </w:endnote>
  <w:endnote w:type="continuationSeparator" w:id="0">
    <w:p w14:paraId="292361EB" w14:textId="77777777" w:rsidR="00DD24F3" w:rsidRDefault="00DD24F3">
      <w:r>
        <w:continuationSeparator/>
      </w:r>
    </w:p>
    <w:p w14:paraId="4D703C27" w14:textId="77777777" w:rsidR="00DD24F3" w:rsidRDefault="00DD24F3"/>
  </w:endnote>
  <w:endnote w:type="continuationNotice" w:id="1">
    <w:p w14:paraId="24C023A0" w14:textId="77777777" w:rsidR="00DD24F3" w:rsidRDefault="00DD24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6105ACE3"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250050">
                            <w:rPr>
                              <w:rFonts w:ascii="Roboto" w:hAnsi="Roboto"/>
                              <w:sz w:val="18"/>
                              <w:szCs w:val="18"/>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6105ACE3"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250050">
                      <w:rPr>
                        <w:rFonts w:ascii="Roboto" w:hAnsi="Roboto"/>
                        <w:sz w:val="18"/>
                        <w:szCs w:val="18"/>
                      </w:rPr>
                      <w:t>30</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F563" w14:textId="77777777" w:rsidR="00DD24F3" w:rsidRDefault="00DD24F3">
      <w:r>
        <w:separator/>
      </w:r>
    </w:p>
    <w:p w14:paraId="55C69F92" w14:textId="77777777" w:rsidR="00DD24F3" w:rsidRDefault="00DD24F3"/>
  </w:footnote>
  <w:footnote w:type="continuationSeparator" w:id="0">
    <w:p w14:paraId="3BCC51C4" w14:textId="77777777" w:rsidR="00DD24F3" w:rsidRDefault="00DD24F3">
      <w:r>
        <w:continuationSeparator/>
      </w:r>
    </w:p>
    <w:p w14:paraId="286990FD" w14:textId="77777777" w:rsidR="00DD24F3" w:rsidRDefault="00DD24F3"/>
  </w:footnote>
  <w:footnote w:type="continuationNotice" w:id="1">
    <w:p w14:paraId="1E48CF3D" w14:textId="77777777" w:rsidR="00DD24F3" w:rsidRDefault="00DD24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118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050"/>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712"/>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2B15"/>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4CD8"/>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24F3"/>
    <w:rsid w:val="00DD3649"/>
    <w:rsid w:val="00DD7AB0"/>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57A21"/>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22E909E2-AD32-462C-99C9-3A9944F20191}"/>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356</Words>
  <Characters>1687</Characters>
  <Application>Microsoft Office Word</Application>
  <DocSecurity>0</DocSecurity>
  <Lines>64</Lines>
  <Paragraphs>48</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2026-03-24T20:52:00Z</dcterms:created>
  <dcterms:modified xsi:type="dcterms:W3CDTF">2026-04-08T16:17:00Z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