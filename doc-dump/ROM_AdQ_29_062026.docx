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2F0890F1">
                <wp:simplePos x="0" y="0"/>
                <wp:positionH relativeFrom="page">
                  <wp:posOffset>613458</wp:posOffset>
                </wp:positionH>
                <wp:positionV relativeFrom="page">
                  <wp:posOffset>544010</wp:posOffset>
                </wp:positionV>
                <wp:extent cx="6660515" cy="2685327"/>
                <wp:effectExtent l="0" t="0" r="6985" b="762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685327"/>
                          <a:chOff x="1191" y="940"/>
                          <a:chExt cx="10489" cy="2848"/>
                        </a:xfrm>
                      </wpg:grpSpPr>
                      <wps:wsp>
                        <wps:cNvPr id="56" name="docshape7"/>
                        <wps:cNvSpPr txBox="1">
                          <a:spLocks/>
                        </wps:cNvSpPr>
                        <wps:spPr bwMode="auto">
                          <a:xfrm>
                            <a:off x="1191" y="1603"/>
                            <a:ext cx="9194" cy="2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24C8229A" w:rsidR="005D26A6" w:rsidRPr="005967D0" w:rsidRDefault="00957CE3" w:rsidP="000210BB">
                              <w:pPr>
                                <w:pStyle w:val="Title1"/>
                              </w:pPr>
                              <w:r>
                                <w:t>Responding to the World’s Most Influential Letter</w:t>
                              </w:r>
                            </w:p>
                            <w:p w14:paraId="52A69CAA" w14:textId="77777777" w:rsidR="00586B6B" w:rsidRPr="00E20D85" w:rsidRDefault="00586B6B" w:rsidP="00E20D85"/>
                            <w:p w14:paraId="5CD51985" w14:textId="1A2D62F2" w:rsidR="00D756EC" w:rsidRDefault="00957CE3" w:rsidP="00D756EC">
                              <w:pPr>
                                <w:pStyle w:val="ChapterRange"/>
                              </w:pPr>
                              <w:r>
                                <w:t>Summary</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4B99F62D"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957CE3">
                                <w:rPr>
                                  <w:rFonts w:ascii="Roboto" w:hAnsi="Roboto"/>
                                  <w:b/>
                                  <w:bCs/>
                                  <w14:numSpacing w14:val="proportional"/>
                                </w:rPr>
                                <w:t>29</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3pt;margin-top:42.85pt;width:524.45pt;height:211.4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">
                <v:shapetype id="_x0000_t202" coordsize="21600,21600" o:spt="202" path="m,l,21600r21600,l21600,xe">
                  <v:stroke joinstyle="miter"/>
                  <v:path gradientshapeok="t" o:connecttype="rect"/>
                </v:shapetype>
                <v:shape id="docshape7" o:spid="_x0000_s1027" type="#_x0000_t202" style="position:absolute;left:1191;top:1603;width:9194;height:2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24C8229A" w:rsidR="005D26A6" w:rsidRPr="005967D0" w:rsidRDefault="00957CE3" w:rsidP="000210BB">
                        <w:pPr>
                          <w:pStyle w:val="Title1"/>
                        </w:pPr>
                        <w:r>
                          <w:t>Responding to the World’s Most Influential Letter</w:t>
                        </w:r>
                      </w:p>
                      <w:p w14:paraId="52A69CAA" w14:textId="77777777" w:rsidR="00586B6B" w:rsidRPr="00E20D85" w:rsidRDefault="00586B6B" w:rsidP="00E20D85"/>
                      <w:p w14:paraId="5CD51985" w14:textId="1A2D62F2" w:rsidR="00D756EC" w:rsidRDefault="00957CE3" w:rsidP="00D756EC">
                        <w:pPr>
                          <w:pStyle w:val="ChapterRange"/>
                        </w:pPr>
                        <w:r>
                          <w:t>Summary</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4B99F62D"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957CE3">
                          <w:rPr>
                            <w:rFonts w:ascii="Roboto" w:hAnsi="Roboto"/>
                            <w:b/>
                            <w:bCs/>
                            <w14:numSpacing w14:val="proportional"/>
                          </w:rPr>
                          <w:t>29</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5D04B521"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51630EBB" w:rsidR="00F15B67" w:rsidRPr="005967D0" w:rsidRDefault="002D77BB" w:rsidP="00E7406D">
      <w:pPr>
        <w:pStyle w:val="Heading1"/>
      </w:pPr>
      <w:r w:rsidRPr="005967D0">
        <w:t xml:space="preserve">Lesson </w:t>
      </w:r>
      <w:r w:rsidR="00957CE3">
        <w:t>29</w:t>
      </w:r>
      <w:r w:rsidR="00A75A34">
        <w:t xml:space="preserve"> </w:t>
      </w:r>
      <w:r w:rsidRPr="00E7406D">
        <w:t>Questions</w:t>
      </w:r>
    </w:p>
    <w:p w14:paraId="406D19B3" w14:textId="76AD33AE" w:rsidR="00F15B67" w:rsidRPr="009E5329" w:rsidRDefault="002D77BB" w:rsidP="009E5329">
      <w:pPr>
        <w:pStyle w:val="Heading4"/>
      </w:pPr>
      <w:r w:rsidRPr="005967D0">
        <w:t xml:space="preserve">First Day: Read </w:t>
      </w:r>
      <w:r w:rsidR="0011071D">
        <w:t>the Lesson</w:t>
      </w:r>
      <w:r w:rsidR="009E5329">
        <w:t xml:space="preserve"> </w:t>
      </w:r>
      <w:r w:rsidR="00957CE3">
        <w:t>28</w:t>
      </w:r>
      <w:r w:rsidR="00E74951" w:rsidRPr="005967D0">
        <w:t xml:space="preserve"> </w:t>
      </w:r>
      <w:r w:rsidRPr="005967D0">
        <w:t>Notes.</w:t>
      </w:r>
      <w:r w:rsidR="009E5329">
        <w:t xml:space="preserve"> </w:t>
      </w:r>
    </w:p>
    <w:p w14:paraId="347FD0C7" w14:textId="2B5E3B2C" w:rsidR="00957CE3" w:rsidRDefault="00797736" w:rsidP="00957CE3">
      <w:pPr>
        <w:pStyle w:val="DaySummaryItal"/>
      </w:pPr>
      <w:r w:rsidRPr="005967D0">
        <w:t>The notes and lecture fortify the truth of the passage for understanding and application to daily life.</w:t>
      </w:r>
    </w:p>
    <w:p w14:paraId="33FC0906" w14:textId="77777777" w:rsidR="00957CE3" w:rsidRDefault="00957CE3" w:rsidP="00957CE3">
      <w:pPr>
        <w:pStyle w:val="Question"/>
      </w:pPr>
      <w:r>
        <w:t>How did the lecture impact your perspective on the Church?</w:t>
      </w:r>
    </w:p>
    <w:p w14:paraId="66F30265" w14:textId="77777777" w:rsidR="00957CE3" w:rsidRDefault="00957CE3" w:rsidP="00957CE3">
      <w:pPr>
        <w:pStyle w:val="writingspacesregular"/>
      </w:pPr>
    </w:p>
    <w:p w14:paraId="13AFC705" w14:textId="77777777" w:rsidR="00957CE3" w:rsidRDefault="00957CE3" w:rsidP="00957CE3">
      <w:pPr>
        <w:pStyle w:val="Question"/>
      </w:pPr>
      <w:r>
        <w:t>What portion of the notes encouraged or challenged you to consider how you show love to believers?</w:t>
      </w:r>
    </w:p>
    <w:p w14:paraId="5972B4A0" w14:textId="77777777" w:rsidR="00957CE3" w:rsidRDefault="00957CE3" w:rsidP="00957CE3">
      <w:pPr>
        <w:pStyle w:val="writingspacesregular"/>
      </w:pPr>
    </w:p>
    <w:p w14:paraId="2088459A" w14:textId="77777777" w:rsidR="00957CE3" w:rsidRPr="00957CE3" w:rsidRDefault="00957CE3" w:rsidP="00957CE3">
      <w:pPr>
        <w:pStyle w:val="DaySummaryItal"/>
        <w:rPr>
          <w:i w:val="0"/>
          <w:iCs w:val="0"/>
        </w:rPr>
      </w:pPr>
      <w:r>
        <w:t xml:space="preserve">Note: </w:t>
      </w:r>
      <w:r w:rsidRPr="00957CE3">
        <w:rPr>
          <w:i w:val="0"/>
          <w:iCs w:val="0"/>
        </w:rPr>
        <w:t>The following questions offer the opportunity to think about all you have learned in Romans. Walk back through the book, recalling what Paul wrote and reflecting on the Holy Spirit’s work in your life through this study.</w:t>
      </w:r>
    </w:p>
    <w:p w14:paraId="26E2F8DE" w14:textId="77777777" w:rsidR="00957CE3" w:rsidRDefault="00957CE3" w:rsidP="00957CE3">
      <w:pPr>
        <w:pStyle w:val="Heading4"/>
      </w:pPr>
      <w:r>
        <w:t>Second Day: Review Romans 1:1–3:20.</w:t>
      </w:r>
    </w:p>
    <w:p w14:paraId="6C7220E8" w14:textId="77777777" w:rsidR="00957CE3" w:rsidRDefault="00957CE3" w:rsidP="00957CE3">
      <w:pPr>
        <w:pStyle w:val="DaySummaryItal"/>
      </w:pPr>
      <w:r>
        <w:t xml:space="preserve">Paul greeted believers in Rome and reminded them of humanity’s need for God’s righteousness. </w:t>
      </w:r>
    </w:p>
    <w:p w14:paraId="71655053" w14:textId="77777777" w:rsidR="00957CE3" w:rsidRDefault="00957CE3" w:rsidP="00957CE3">
      <w:pPr>
        <w:pStyle w:val="Question"/>
      </w:pPr>
      <w:r>
        <w:t>a.</w:t>
      </w:r>
      <w:r>
        <w:tab/>
        <w:t>From Romans 1:1-17, how did Paul describe himself and the believers in Rome?</w:t>
      </w:r>
    </w:p>
    <w:p w14:paraId="56C77D82" w14:textId="77777777" w:rsidR="00957CE3" w:rsidRDefault="00957CE3" w:rsidP="00957CE3">
      <w:pPr>
        <w:pStyle w:val="writingspacesregular"/>
      </w:pPr>
    </w:p>
    <w:p w14:paraId="3E26B9B8" w14:textId="77777777" w:rsidR="00957CE3" w:rsidRDefault="00957CE3" w:rsidP="00957CE3">
      <w:pPr>
        <w:pStyle w:val="Pointb"/>
      </w:pPr>
      <w:r>
        <w:t>b.</w:t>
      </w:r>
      <w:r>
        <w:tab/>
        <w:t>From Romans 1:18–3:20, how did Paul describe humanity and sin?</w:t>
      </w:r>
    </w:p>
    <w:p w14:paraId="6EAFAB59" w14:textId="77777777" w:rsidR="00957CE3" w:rsidRDefault="00957CE3" w:rsidP="00957CE3">
      <w:pPr>
        <w:pStyle w:val="writingspacesregular"/>
      </w:pPr>
    </w:p>
    <w:p w14:paraId="644D5790" w14:textId="77777777" w:rsidR="00957CE3" w:rsidRDefault="00957CE3" w:rsidP="00957CE3">
      <w:pPr>
        <w:pStyle w:val="Question"/>
      </w:pPr>
      <w:r>
        <w:t>What do you learn about God from His responses to sin in these opening chapters?</w:t>
      </w:r>
    </w:p>
    <w:p w14:paraId="06250E40" w14:textId="77777777" w:rsidR="00957CE3" w:rsidRDefault="00957CE3" w:rsidP="00957CE3">
      <w:pPr>
        <w:pStyle w:val="writingspacesregular"/>
      </w:pPr>
    </w:p>
    <w:p w14:paraId="56A0660B" w14:textId="77777777" w:rsidR="00957CE3" w:rsidRDefault="00957CE3" w:rsidP="00957CE3">
      <w:pPr>
        <w:pStyle w:val="Question"/>
      </w:pPr>
      <w:r>
        <w:t>Which of Paul’s descriptions describe you? Why is it difficult but important to accept the truth about your sin?</w:t>
      </w:r>
    </w:p>
    <w:p w14:paraId="6277A80F" w14:textId="77777777" w:rsidR="00957CE3" w:rsidRDefault="00957CE3" w:rsidP="00957CE3">
      <w:pPr>
        <w:pStyle w:val="writingspacesregular"/>
      </w:pPr>
    </w:p>
    <w:p w14:paraId="23772F27" w14:textId="77777777" w:rsidR="00957CE3" w:rsidRDefault="00957CE3" w:rsidP="00957CE3">
      <w:pPr>
        <w:pStyle w:val="Heading4"/>
      </w:pPr>
      <w:r>
        <w:t>Third Day: Review Romans 3:21–8:39.</w:t>
      </w:r>
    </w:p>
    <w:p w14:paraId="2E58ADA1" w14:textId="77777777" w:rsidR="00957CE3" w:rsidRDefault="00957CE3" w:rsidP="00957CE3">
      <w:pPr>
        <w:pStyle w:val="DaySummaryItal"/>
      </w:pPr>
      <w:r>
        <w:t>Paul explained how God accomplished salvation by grace through faith in Jesus Christ.</w:t>
      </w:r>
    </w:p>
    <w:p w14:paraId="1B09D7C0" w14:textId="77777777" w:rsidR="00957CE3" w:rsidRDefault="00957CE3" w:rsidP="00957CE3">
      <w:pPr>
        <w:pStyle w:val="Question"/>
      </w:pPr>
      <w:r>
        <w:t>Review Romans 3:21-31 for the following questions.</w:t>
      </w:r>
    </w:p>
    <w:p w14:paraId="63A6A78E" w14:textId="77777777" w:rsidR="00957CE3" w:rsidRDefault="00957CE3" w:rsidP="00957CE3">
      <w:pPr>
        <w:pStyle w:val="Pointb"/>
      </w:pPr>
      <w:r>
        <w:t>a.</w:t>
      </w:r>
      <w:r>
        <w:tab/>
        <w:t>How did Paul explain God’s role in saving sinners? (See also Romans 6:23; 7:24-25; 8:32; and other relevant verses from Romans 3:21–8:39.)</w:t>
      </w:r>
    </w:p>
    <w:p w14:paraId="0B76E561" w14:textId="3CC97F35" w:rsidR="00957CE3" w:rsidRDefault="00957CE3" w:rsidP="00957CE3">
      <w:pPr>
        <w:pStyle w:val="writingspacesregular"/>
      </w:pPr>
    </w:p>
    <w:p w14:paraId="0B76E561" w14:textId="3CC97F35" w:rsidR="00957CE3" w:rsidRDefault="00957CE3" w:rsidP="00957CE3">
      <w:pPr>
        <w:pStyle w:val="Pointb"/>
      </w:pPr>
      <w:r>
        <w:t>b.</w:t>
      </w:r>
      <w:r>
        <w:tab/>
        <w:t>How did Paul describe Jesus Christ’s part in God’s salvation plan? (See also Romans 5:11, 18; 6:4-</w:t>
      </w:r>
      <w:r>
        <w:lastRenderedPageBreak/>
        <w:t>5, 7; 8:1; and other relevant verses from Romans 3:21–8:39.)</w:t>
      </w:r>
    </w:p>
    <w:p w14:paraId="6B4A7834" w14:textId="77777777" w:rsidR="00957CE3" w:rsidRDefault="00957CE3" w:rsidP="00957CE3">
      <w:pPr>
        <w:pStyle w:val="writingspacesregular"/>
      </w:pPr>
    </w:p>
    <w:p w14:paraId="22F2450C" w14:textId="77777777" w:rsidR="00957CE3" w:rsidRDefault="00957CE3" w:rsidP="00957CE3">
      <w:pPr>
        <w:pStyle w:val="Pointb"/>
      </w:pPr>
      <w:r>
        <w:t>c.</w:t>
      </w:r>
      <w:r>
        <w:tab/>
        <w:t>How do people access the righteousness God makes available through Jesus Christ? (See also Romans 4:18-22; 5:1; 6:11; and other relevant verses from Romans 3:21–8:39.)</w:t>
      </w:r>
    </w:p>
    <w:p w14:paraId="434FB540" w14:textId="77777777" w:rsidR="00957CE3" w:rsidRDefault="00957CE3" w:rsidP="00957CE3">
      <w:pPr>
        <w:pStyle w:val="writingspacesregular"/>
      </w:pPr>
    </w:p>
    <w:p w14:paraId="63E9348F" w14:textId="77777777" w:rsidR="00957CE3" w:rsidRDefault="00957CE3" w:rsidP="00957CE3">
      <w:pPr>
        <w:pStyle w:val="Question"/>
      </w:pPr>
      <w:r>
        <w:t>From Romans 8, how does the Holy Spirit empower a believer’s new life in Christ? (See also Ephesians 1:13-14.)</w:t>
      </w:r>
    </w:p>
    <w:p w14:paraId="049249C3" w14:textId="77777777" w:rsidR="00957CE3" w:rsidRDefault="00957CE3" w:rsidP="00957CE3">
      <w:pPr>
        <w:pStyle w:val="writingspacesregular"/>
      </w:pPr>
    </w:p>
    <w:p w14:paraId="7B248252" w14:textId="77777777" w:rsidR="00957CE3" w:rsidRDefault="00957CE3" w:rsidP="00957CE3">
      <w:pPr>
        <w:pStyle w:val="Question"/>
      </w:pPr>
      <w:r>
        <w:t>What is your response to God’s righteousness displayed in His multifaceted plan to save sinners by faith?</w:t>
      </w:r>
    </w:p>
    <w:p w14:paraId="42A884BE" w14:textId="77777777" w:rsidR="00957CE3" w:rsidRDefault="00957CE3" w:rsidP="00957CE3">
      <w:pPr>
        <w:pStyle w:val="writingspacesregular"/>
      </w:pPr>
    </w:p>
    <w:p w14:paraId="55F937BA" w14:textId="77777777" w:rsidR="00957CE3" w:rsidRDefault="00957CE3" w:rsidP="00957CE3">
      <w:pPr>
        <w:pStyle w:val="Heading4"/>
      </w:pPr>
      <w:r>
        <w:t>Fourth Day: Review Romans 9:1–11:36.</w:t>
      </w:r>
    </w:p>
    <w:p w14:paraId="54DBB814" w14:textId="77777777" w:rsidR="00957CE3" w:rsidRDefault="00957CE3" w:rsidP="00957CE3">
      <w:pPr>
        <w:pStyle w:val="DaySummaryItal"/>
      </w:pPr>
      <w:r>
        <w:t>Paul worshipped God after explaining His sovereign plan to save both Jews and Gentiles.</w:t>
      </w:r>
    </w:p>
    <w:p w14:paraId="0C31CB7C" w14:textId="77777777" w:rsidR="00957CE3" w:rsidRDefault="00957CE3" w:rsidP="00957CE3">
      <w:pPr>
        <w:pStyle w:val="Question"/>
      </w:pPr>
      <w:r>
        <w:t>a.</w:t>
      </w:r>
      <w:r>
        <w:tab/>
        <w:t xml:space="preserve">From Romans 3:9-20, who deserves to be saved? </w:t>
      </w:r>
    </w:p>
    <w:p w14:paraId="6D57FCF5" w14:textId="77777777" w:rsidR="00957CE3" w:rsidRDefault="00957CE3" w:rsidP="00957CE3">
      <w:pPr>
        <w:pStyle w:val="writingspacesregular"/>
      </w:pPr>
    </w:p>
    <w:p w14:paraId="63902396" w14:textId="77777777" w:rsidR="00957CE3" w:rsidRDefault="00957CE3" w:rsidP="00957CE3">
      <w:pPr>
        <w:pStyle w:val="Pointb"/>
      </w:pPr>
      <w:r>
        <w:t>b.</w:t>
      </w:r>
      <w:r>
        <w:tab/>
        <w:t>From Romans 9:14-16, what motivates God to save people? How does this impact you or prompt you to worship God? (See also Romans 11:33-36.)</w:t>
      </w:r>
    </w:p>
    <w:p w14:paraId="2BB21094" w14:textId="77777777" w:rsidR="00957CE3" w:rsidRDefault="00957CE3" w:rsidP="00957CE3">
      <w:pPr>
        <w:pStyle w:val="writingspacesregular"/>
      </w:pPr>
    </w:p>
    <w:p w14:paraId="6932C47F" w14:textId="77777777" w:rsidR="00957CE3" w:rsidRDefault="00957CE3" w:rsidP="00957CE3">
      <w:pPr>
        <w:pStyle w:val="Question"/>
      </w:pPr>
      <w:r>
        <w:t>Review Romans 9:25-29; 10:17-21; 11:7-11, 25-27. In your own words, explain the plan God revealed for saving both Jews and Gentiles.</w:t>
      </w:r>
    </w:p>
    <w:p w14:paraId="5BA927F5" w14:textId="77777777" w:rsidR="00957CE3" w:rsidRDefault="00957CE3" w:rsidP="00957CE3">
      <w:pPr>
        <w:pStyle w:val="writingspacesregular"/>
      </w:pPr>
    </w:p>
    <w:p w14:paraId="03F5B604" w14:textId="77777777" w:rsidR="00957CE3" w:rsidRDefault="00957CE3" w:rsidP="00957CE3">
      <w:pPr>
        <w:pStyle w:val="Question"/>
      </w:pPr>
      <w:r>
        <w:t>a.</w:t>
      </w:r>
      <w:r>
        <w:tab/>
        <w:t xml:space="preserve">Read John 15:26-27 with Romans 10:1, 14-17. How does God awaken hearts to call on the name of </w:t>
      </w:r>
    </w:p>
    <w:p w14:paraId="036ECA75" w14:textId="69BE4459" w:rsidR="00957CE3" w:rsidRDefault="00957CE3" w:rsidP="00957CE3">
      <w:pPr>
        <w:pStyle w:val="Question"/>
        <w:numPr>
          <w:ilvl w:val="0"/>
          <w:numId w:val="0"/>
        </w:numPr>
      </w:pPr>
      <w:r>
        <w:tab/>
      </w:r>
      <w:r>
        <w:tab/>
      </w:r>
      <w:r>
        <w:t>the Lord for salvation?</w:t>
      </w:r>
    </w:p>
    <w:p w14:paraId="4C59A5EC" w14:textId="77777777" w:rsidR="00957CE3" w:rsidRDefault="00957CE3" w:rsidP="00957CE3">
      <w:pPr>
        <w:pStyle w:val="writingspacesregular"/>
      </w:pPr>
    </w:p>
    <w:p w14:paraId="263F2A26" w14:textId="77777777" w:rsidR="00957CE3" w:rsidRDefault="00957CE3" w:rsidP="00957CE3">
      <w:pPr>
        <w:pStyle w:val="Pointb"/>
      </w:pPr>
      <w:r>
        <w:t>b.</w:t>
      </w:r>
      <w:r>
        <w:tab/>
        <w:t xml:space="preserve">Whom will you tell about </w:t>
      </w:r>
      <w:r w:rsidRPr="00957CE3">
        <w:t>Jesus</w:t>
      </w:r>
      <w:r>
        <w:t xml:space="preserve"> this week?</w:t>
      </w:r>
    </w:p>
    <w:p w14:paraId="6040BE5B" w14:textId="77777777" w:rsidR="00957CE3" w:rsidRDefault="00957CE3" w:rsidP="00957CE3">
      <w:pPr>
        <w:pStyle w:val="writingspacesregular"/>
      </w:pPr>
    </w:p>
    <w:p w14:paraId="2ED39EFF" w14:textId="77777777" w:rsidR="00957CE3" w:rsidRDefault="00957CE3" w:rsidP="00957CE3">
      <w:pPr>
        <w:pStyle w:val="Heading4"/>
      </w:pPr>
      <w:r>
        <w:t>Fifth Day: Review Romans 12:1–16:27.</w:t>
      </w:r>
    </w:p>
    <w:p w14:paraId="078772BC" w14:textId="77777777" w:rsidR="00957CE3" w:rsidRDefault="00957CE3" w:rsidP="00957CE3">
      <w:pPr>
        <w:pStyle w:val="DaySummaryItal"/>
      </w:pPr>
      <w:r>
        <w:t>Paul concluded his letter by calling believers to love and live holy lives.</w:t>
      </w:r>
    </w:p>
    <w:p w14:paraId="72493E75" w14:textId="77777777" w:rsidR="00957CE3" w:rsidRDefault="00957CE3" w:rsidP="00957CE3">
      <w:pPr>
        <w:pStyle w:val="Question"/>
      </w:pPr>
      <w:r>
        <w:t>a.</w:t>
      </w:r>
      <w:r>
        <w:tab/>
        <w:t>From Romans 12 and 13, what did Paul say should characterize a believer’s new life in Christ?</w:t>
      </w:r>
    </w:p>
    <w:p w14:paraId="7EEDF620" w14:textId="77777777" w:rsidR="00957CE3" w:rsidRDefault="00957CE3" w:rsidP="00957CE3">
      <w:pPr>
        <w:pStyle w:val="writingspacesregular"/>
      </w:pPr>
    </w:p>
    <w:p w14:paraId="0A0831EC" w14:textId="77777777" w:rsidR="00957CE3" w:rsidRDefault="00957CE3" w:rsidP="00957CE3">
      <w:pPr>
        <w:pStyle w:val="Pointb"/>
      </w:pPr>
      <w:r>
        <w:t>b.</w:t>
      </w:r>
      <w:r>
        <w:tab/>
        <w:t>How does God make this type of life possible? (Skim Romans 5 and 8.)</w:t>
      </w:r>
    </w:p>
    <w:p w14:paraId="776FEDCB" w14:textId="77777777" w:rsidR="00957CE3" w:rsidRDefault="00957CE3" w:rsidP="00957CE3">
      <w:pPr>
        <w:pStyle w:val="writingspacesregular"/>
      </w:pPr>
    </w:p>
    <w:p w14:paraId="1C027464" w14:textId="77777777" w:rsidR="00957CE3" w:rsidRDefault="00957CE3" w:rsidP="00957CE3">
      <w:pPr>
        <w:pStyle w:val="Question"/>
      </w:pPr>
      <w:r>
        <w:t>a.</w:t>
      </w:r>
      <w:r>
        <w:tab/>
        <w:t xml:space="preserve">In Romans 14–16, what instructions did Paul give and what personal example did he offer? </w:t>
      </w:r>
    </w:p>
    <w:p w14:paraId="2537EC88" w14:textId="77777777" w:rsidR="00957CE3" w:rsidRDefault="00957CE3" w:rsidP="00957CE3">
      <w:pPr>
        <w:pStyle w:val="writingspacesregular"/>
      </w:pPr>
    </w:p>
    <w:p w14:paraId="6D79ECD4" w14:textId="77777777" w:rsidR="00957CE3" w:rsidRDefault="00957CE3" w:rsidP="00957CE3">
      <w:pPr>
        <w:pStyle w:val="Pointb"/>
      </w:pPr>
      <w:r>
        <w:t>b.</w:t>
      </w:r>
      <w:r>
        <w:tab/>
        <w:t xml:space="preserve">What do you find most challenging or compelling about Paul’s instructions </w:t>
      </w:r>
      <w:proofErr w:type="spellStart"/>
      <w:r>
        <w:t>or</w:t>
      </w:r>
      <w:proofErr w:type="spellEnd"/>
      <w:r>
        <w:t xml:space="preserve"> example?</w:t>
      </w:r>
    </w:p>
    <w:p w14:paraId="797F6F88" w14:textId="77777777" w:rsidR="00957CE3" w:rsidRDefault="00957CE3" w:rsidP="00957CE3">
      <w:pPr>
        <w:pStyle w:val="writingspacesregular"/>
      </w:pPr>
    </w:p>
    <w:p w14:paraId="28E6B19D" w14:textId="77777777" w:rsidR="00957CE3" w:rsidRDefault="00957CE3" w:rsidP="00957CE3">
      <w:pPr>
        <w:pStyle w:val="Question"/>
      </w:pPr>
      <w:r>
        <w:t>How would you like the gospel of God’s righteousness to transform your thinking, affections, behavior, and relationships?</w:t>
      </w:r>
    </w:p>
    <w:p w14:paraId="35389B98" w14:textId="77777777" w:rsidR="00957CE3" w:rsidRDefault="00957CE3" w:rsidP="00957CE3">
      <w:pPr>
        <w:pStyle w:val="writingspacesregular"/>
      </w:pPr>
    </w:p>
    <w:p w14:paraId="57B5DB9A" w14:textId="77777777" w:rsidR="00957CE3" w:rsidRDefault="00957CE3" w:rsidP="00957CE3">
      <w:pPr>
        <w:pStyle w:val="Heading4"/>
      </w:pPr>
      <w:r>
        <w:t>Sixth Day: Review Romans 1–16.</w:t>
      </w:r>
    </w:p>
    <w:p w14:paraId="76B6846D" w14:textId="77777777" w:rsidR="00957CE3" w:rsidRDefault="00957CE3" w:rsidP="00957CE3">
      <w:pPr>
        <w:pStyle w:val="DaySummaryItal"/>
      </w:pPr>
      <w:r>
        <w:t>The Holy Spirit grows believers in holiness as they reflect on and rightly respond to the gospel.</w:t>
      </w:r>
    </w:p>
    <w:p w14:paraId="53032F80" w14:textId="77777777" w:rsidR="00957CE3" w:rsidRDefault="00957CE3" w:rsidP="00957CE3">
      <w:pPr>
        <w:pStyle w:val="Question"/>
      </w:pPr>
      <w:r>
        <w:t>How has reflecting on and responding to the gospel impacted your love for God this week?</w:t>
      </w:r>
    </w:p>
    <w:p w14:paraId="3C421C8A" w14:textId="77777777" w:rsidR="00957CE3" w:rsidRDefault="00957CE3" w:rsidP="00957CE3">
      <w:pPr>
        <w:pStyle w:val="writingspacesregular"/>
      </w:pPr>
    </w:p>
    <w:p w14:paraId="609719C6" w14:textId="4F4DA835" w:rsidR="00957CE3" w:rsidRPr="005967D0" w:rsidRDefault="00957CE3" w:rsidP="00957CE3">
      <w:pPr>
        <w:pStyle w:val="DaySummaryItal"/>
        <w:sectPr w:rsidR="00957CE3"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No homiletics for Group and Administrative Leaders</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3A235" w14:textId="77777777" w:rsidR="00C36F63" w:rsidRDefault="00C36F63">
      <w:r>
        <w:separator/>
      </w:r>
    </w:p>
    <w:p w14:paraId="5602BEA4" w14:textId="77777777" w:rsidR="00C36F63" w:rsidRDefault="00C36F63"/>
  </w:endnote>
  <w:endnote w:type="continuationSeparator" w:id="0">
    <w:p w14:paraId="5A7DF16F" w14:textId="77777777" w:rsidR="00C36F63" w:rsidRDefault="00C36F63">
      <w:r>
        <w:continuationSeparator/>
      </w:r>
    </w:p>
    <w:p w14:paraId="2CA40A37" w14:textId="77777777" w:rsidR="00C36F63" w:rsidRDefault="00C36F63"/>
  </w:endnote>
  <w:endnote w:type="continuationNotice" w:id="1">
    <w:p w14:paraId="2D938B52" w14:textId="77777777" w:rsidR="00C36F63" w:rsidRDefault="00C36F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05B1FAAF"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957CE3">
                            <w:rPr>
                              <w:rFonts w:ascii="Roboto" w:hAnsi="Roboto"/>
                              <w:sz w:val="18"/>
                              <w:szCs w:val="18"/>
                            </w:rPr>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05B1FAAF"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957CE3">
                      <w:rPr>
                        <w:rFonts w:ascii="Roboto" w:hAnsi="Roboto"/>
                        <w:sz w:val="18"/>
                        <w:szCs w:val="18"/>
                      </w:rPr>
                      <w:t>29</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21E1A" w14:textId="77777777" w:rsidR="00C36F63" w:rsidRDefault="00C36F63">
      <w:r>
        <w:separator/>
      </w:r>
    </w:p>
    <w:p w14:paraId="2DE9BA91" w14:textId="77777777" w:rsidR="00C36F63" w:rsidRDefault="00C36F63"/>
  </w:footnote>
  <w:footnote w:type="continuationSeparator" w:id="0">
    <w:p w14:paraId="75E59102" w14:textId="77777777" w:rsidR="00C36F63" w:rsidRDefault="00C36F63">
      <w:r>
        <w:continuationSeparator/>
      </w:r>
    </w:p>
    <w:p w14:paraId="02F8E182" w14:textId="77777777" w:rsidR="00C36F63" w:rsidRDefault="00C36F63"/>
  </w:footnote>
  <w:footnote w:type="continuationNotice" w:id="1">
    <w:p w14:paraId="2CBF8642" w14:textId="77777777" w:rsidR="00C36F63" w:rsidRDefault="00C36F6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15E1"/>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118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27A69"/>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712"/>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3353"/>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2C6E"/>
    <w:rsid w:val="00423001"/>
    <w:rsid w:val="0042318C"/>
    <w:rsid w:val="00424F99"/>
    <w:rsid w:val="00430E4A"/>
    <w:rsid w:val="004340B1"/>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2B15"/>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4CD8"/>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57CE3"/>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747"/>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733"/>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36F63"/>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3453"/>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DF7883"/>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252E"/>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2.xml><?xml version="1.0" encoding="utf-8"?>
<ds:datastoreItem xmlns:ds="http://schemas.openxmlformats.org/officeDocument/2006/customXml" ds:itemID="{37CB43BB-4A5E-4824-8B3A-2309397214BD}"/>
</file>

<file path=customXml/itemProps3.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4.xml><?xml version="1.0" encoding="utf-8"?>
<ds:datastoreItem xmlns:ds="http://schemas.openxmlformats.org/officeDocument/2006/customXml" ds:itemID="{A48583BB-6239-4D9C-B616-0C58BCFCB2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590</Words>
  <Characters>2793</Characters>
  <Application>Microsoft Office Word</Application>
  <DocSecurity>0</DocSecurity>
  <Lines>107</Lines>
  <Paragraphs>80</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2026-03-24T20:52:00Z</dcterms:created>
  <dcterms:modified xsi:type="dcterms:W3CDTF">2026-04-08T16:12:00Z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