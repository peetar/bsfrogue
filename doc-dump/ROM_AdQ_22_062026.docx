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1DB2E62B">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6F2D12EE" w:rsidR="005D26A6" w:rsidRPr="005967D0" w:rsidRDefault="00DC7C52" w:rsidP="000210BB">
                              <w:pPr>
                                <w:pStyle w:val="Title1"/>
                              </w:pPr>
                              <w:r>
                                <w:t>Christian Love</w:t>
                              </w:r>
                            </w:p>
                            <w:p w14:paraId="52A69CAA" w14:textId="77777777" w:rsidR="00586B6B" w:rsidRPr="00E20D85" w:rsidRDefault="00586B6B" w:rsidP="00E20D85"/>
                            <w:p w14:paraId="5CD51985" w14:textId="1AF0AB92" w:rsidR="00D756EC" w:rsidRDefault="00DC7C52" w:rsidP="00D756EC">
                              <w:pPr>
                                <w:pStyle w:val="ChapterRange"/>
                              </w:pPr>
                              <w:r>
                                <w:t>Romans 12:9-21</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6F515190"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DC7C52">
                                <w:rPr>
                                  <w:rFonts w:ascii="Roboto" w:hAnsi="Roboto"/>
                                  <w:b/>
                                  <w:bCs/>
                                  <w14:numSpacing w14:val="proportional"/>
                                </w:rPr>
                                <w:t>22</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6F2D12EE" w:rsidR="005D26A6" w:rsidRPr="005967D0" w:rsidRDefault="00DC7C52" w:rsidP="000210BB">
                        <w:pPr>
                          <w:pStyle w:val="Title1"/>
                        </w:pPr>
                        <w:r>
                          <w:t>Christian Love</w:t>
                        </w:r>
                      </w:p>
                      <w:p w14:paraId="52A69CAA" w14:textId="77777777" w:rsidR="00586B6B" w:rsidRPr="00E20D85" w:rsidRDefault="00586B6B" w:rsidP="00E20D85"/>
                      <w:p w14:paraId="5CD51985" w14:textId="1AF0AB92" w:rsidR="00D756EC" w:rsidRDefault="00DC7C52" w:rsidP="00D756EC">
                        <w:pPr>
                          <w:pStyle w:val="ChapterRange"/>
                        </w:pPr>
                        <w:r>
                          <w:t>Romans 12:9-21</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6F515190"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DC7C52">
                          <w:rPr>
                            <w:rFonts w:ascii="Roboto" w:hAnsi="Roboto"/>
                            <w:b/>
                            <w:bCs/>
                            <w14:numSpacing w14:val="proportional"/>
                          </w:rPr>
                          <w:t>22</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567DD7A9"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73BB76FF" w:rsidR="00F15B67" w:rsidRPr="005967D0" w:rsidRDefault="002D77BB" w:rsidP="00E7406D">
      <w:pPr>
        <w:pStyle w:val="Heading1"/>
      </w:pPr>
      <w:r w:rsidRPr="005967D0">
        <w:t xml:space="preserve">Lesson </w:t>
      </w:r>
      <w:r w:rsidR="00DC7C52">
        <w:t>22</w:t>
      </w:r>
      <w:r w:rsidR="00A75A34">
        <w:t xml:space="preserve"> </w:t>
      </w:r>
      <w:r w:rsidRPr="00E7406D">
        <w:t>Questions</w:t>
      </w:r>
    </w:p>
    <w:p w14:paraId="406D19B3" w14:textId="0B46EFFF" w:rsidR="00F15B67" w:rsidRPr="009E5329" w:rsidRDefault="002D77BB" w:rsidP="009E5329">
      <w:pPr>
        <w:pStyle w:val="Heading4"/>
      </w:pPr>
      <w:r w:rsidRPr="005967D0">
        <w:t xml:space="preserve">First Day: Read </w:t>
      </w:r>
      <w:r w:rsidR="0011071D">
        <w:t>the Lesson</w:t>
      </w:r>
      <w:r w:rsidR="009E5329">
        <w:t xml:space="preserve"> </w:t>
      </w:r>
      <w:r w:rsidR="00DC7C52">
        <w:t>21</w:t>
      </w:r>
      <w:r w:rsidR="00E74951" w:rsidRPr="005967D0">
        <w:t xml:space="preserve"> </w:t>
      </w:r>
      <w:r w:rsidRPr="005967D0">
        <w:t>Notes.</w:t>
      </w:r>
      <w:r w:rsidR="009E5329">
        <w:t xml:space="preserve"> </w:t>
      </w:r>
    </w:p>
    <w:p w14:paraId="347FD0C7" w14:textId="37E4CEB6" w:rsidR="00DC7C52" w:rsidRDefault="00797736" w:rsidP="00DC7C52">
      <w:pPr>
        <w:pStyle w:val="DaySummaryItal"/>
      </w:pPr>
      <w:r w:rsidRPr="005967D0">
        <w:t>The notes and lecture fortify the truth of the passage for understanding and application to daily life.</w:t>
      </w:r>
    </w:p>
    <w:p w14:paraId="0D1D1D90" w14:textId="77777777" w:rsidR="00DC7C52" w:rsidRDefault="00DC7C52" w:rsidP="00DC7C52">
      <w:pPr>
        <w:pStyle w:val="Question"/>
      </w:pPr>
      <w:r>
        <w:t>How did the lecture impact your thinking about a believer’s life as a living sacrifice?</w:t>
      </w:r>
    </w:p>
    <w:p w14:paraId="3103E612" w14:textId="77777777" w:rsidR="00DC7C52" w:rsidRDefault="00DC7C52" w:rsidP="00DC7C52">
      <w:pPr>
        <w:pStyle w:val="writingspacesregular"/>
      </w:pPr>
    </w:p>
    <w:p w14:paraId="7D9E0253" w14:textId="77777777" w:rsidR="00DC7C52" w:rsidRDefault="00DC7C52" w:rsidP="00DC7C52">
      <w:pPr>
        <w:pStyle w:val="Question"/>
      </w:pPr>
      <w:r>
        <w:t>What did the notes teach you about serving the Church with spiritual gifts?</w:t>
      </w:r>
    </w:p>
    <w:p w14:paraId="31CC166D" w14:textId="77777777" w:rsidR="00DC7C52" w:rsidRDefault="00DC7C52" w:rsidP="00DC7C52">
      <w:pPr>
        <w:pStyle w:val="writingspacesregular"/>
      </w:pPr>
    </w:p>
    <w:p w14:paraId="7D851934" w14:textId="77777777" w:rsidR="00DC7C52" w:rsidRDefault="00DC7C52" w:rsidP="00DC7C52">
      <w:pPr>
        <w:pStyle w:val="Heading4"/>
      </w:pPr>
      <w:r>
        <w:t>Second Day: Read Romans 12:9.</w:t>
      </w:r>
    </w:p>
    <w:p w14:paraId="7624D646" w14:textId="77777777" w:rsidR="00DC7C52" w:rsidRDefault="00DC7C52" w:rsidP="00DC7C52">
      <w:pPr>
        <w:pStyle w:val="DaySummaryItal"/>
      </w:pPr>
      <w:r>
        <w:t>Paul called believers to love sincerely and hate evil.</w:t>
      </w:r>
    </w:p>
    <w:p w14:paraId="7E3D3B54" w14:textId="77777777" w:rsidR="00DC7C52" w:rsidRDefault="00DC7C52" w:rsidP="00DC7C52">
      <w:pPr>
        <w:pStyle w:val="Question"/>
      </w:pPr>
      <w:r>
        <w:t>Looking back to Romans 12:1-2, what context did Paul give for the commands of 12:9? How might the truths of 12:1-2 impact your obedience to the commands of 12:9?</w:t>
      </w:r>
    </w:p>
    <w:p w14:paraId="0E1A081E" w14:textId="77777777" w:rsidR="00DC7C52" w:rsidRDefault="00DC7C52" w:rsidP="00DC7C52">
      <w:pPr>
        <w:pStyle w:val="writingspacesregular"/>
      </w:pPr>
    </w:p>
    <w:p w14:paraId="17B63174" w14:textId="77777777" w:rsidR="00DC7C52" w:rsidRDefault="00DC7C52" w:rsidP="00DC7C52">
      <w:pPr>
        <w:pStyle w:val="Question"/>
      </w:pPr>
      <w:r>
        <w:t>What do you learn about hating evil and clinging to good from the following verses:</w:t>
      </w:r>
    </w:p>
    <w:p w14:paraId="4393FEB7" w14:textId="77777777" w:rsidR="00DC7C52" w:rsidRDefault="00DC7C52" w:rsidP="00DC7C52">
      <w:pPr>
        <w:pStyle w:val="Pointb"/>
      </w:pPr>
      <w:r>
        <w:t>Proverbs 8:13</w:t>
      </w:r>
    </w:p>
    <w:p w14:paraId="1F9F8893" w14:textId="77777777" w:rsidR="00DC7C52" w:rsidRDefault="00DC7C52" w:rsidP="00DC7C52">
      <w:pPr>
        <w:pStyle w:val="writingspacesregular"/>
      </w:pPr>
    </w:p>
    <w:p w14:paraId="46473DED" w14:textId="77777777" w:rsidR="00DC7C52" w:rsidRDefault="00DC7C52" w:rsidP="00DC7C52">
      <w:pPr>
        <w:pStyle w:val="Pointb"/>
      </w:pPr>
      <w:r>
        <w:t>Proverbs 13:5</w:t>
      </w:r>
    </w:p>
    <w:p w14:paraId="361F94B9" w14:textId="77777777" w:rsidR="00DC7C52" w:rsidRDefault="00DC7C52" w:rsidP="00DC7C52">
      <w:pPr>
        <w:pStyle w:val="writingspacesregular"/>
      </w:pPr>
    </w:p>
    <w:p w14:paraId="74995F0F" w14:textId="77777777" w:rsidR="00DC7C52" w:rsidRDefault="00DC7C52" w:rsidP="00DC7C52">
      <w:pPr>
        <w:pStyle w:val="Pointb"/>
      </w:pPr>
      <w:r>
        <w:t>Ecclesiastes 3:8</w:t>
      </w:r>
    </w:p>
    <w:p w14:paraId="3AE0CB32" w14:textId="77777777" w:rsidR="00DC7C52" w:rsidRDefault="00DC7C52" w:rsidP="00DC7C52">
      <w:pPr>
        <w:pStyle w:val="writingspacesregular"/>
      </w:pPr>
    </w:p>
    <w:p w14:paraId="5CE003AC" w14:textId="77777777" w:rsidR="00DC7C52" w:rsidRDefault="00DC7C52" w:rsidP="00DC7C52">
      <w:pPr>
        <w:pStyle w:val="Pointb"/>
      </w:pPr>
      <w:r>
        <w:t>Isaiah 61:8</w:t>
      </w:r>
    </w:p>
    <w:p w14:paraId="18F9B467" w14:textId="77777777" w:rsidR="00DC7C52" w:rsidRDefault="00DC7C52" w:rsidP="00DC7C52">
      <w:pPr>
        <w:pStyle w:val="writingspacesregular"/>
      </w:pPr>
    </w:p>
    <w:p w14:paraId="3E8AA1DE" w14:textId="77777777" w:rsidR="00DC7C52" w:rsidRDefault="00DC7C52" w:rsidP="00DC7C52">
      <w:pPr>
        <w:pStyle w:val="Pointb"/>
      </w:pPr>
      <w:r>
        <w:t>Amos 5:15</w:t>
      </w:r>
    </w:p>
    <w:p w14:paraId="6770A24E" w14:textId="77777777" w:rsidR="00DC7C52" w:rsidRDefault="00DC7C52" w:rsidP="00DC7C52">
      <w:pPr>
        <w:pStyle w:val="writingspacesregular"/>
      </w:pPr>
    </w:p>
    <w:p w14:paraId="670F7050" w14:textId="77777777" w:rsidR="00DC7C52" w:rsidRDefault="00DC7C52" w:rsidP="00DC7C52">
      <w:pPr>
        <w:pStyle w:val="Question"/>
      </w:pPr>
      <w:r>
        <w:t>How does hating evil and clinging to good help you understand what sincere love might look like in your culture?</w:t>
      </w:r>
    </w:p>
    <w:p w14:paraId="56548F11" w14:textId="77777777" w:rsidR="00DC7C52" w:rsidRDefault="00DC7C52" w:rsidP="00DC7C52">
      <w:pPr>
        <w:pStyle w:val="writingspacesregular"/>
      </w:pPr>
    </w:p>
    <w:p w14:paraId="05016F7F" w14:textId="77777777" w:rsidR="00DC7C52" w:rsidRDefault="00DC7C52" w:rsidP="00DC7C52">
      <w:pPr>
        <w:pStyle w:val="Heading4"/>
      </w:pPr>
      <w:r>
        <w:t>Third Day: Read Romans 12:10-13.</w:t>
      </w:r>
    </w:p>
    <w:p w14:paraId="231F1954" w14:textId="77777777" w:rsidR="00DC7C52" w:rsidRDefault="00DC7C52" w:rsidP="00DC7C52">
      <w:pPr>
        <w:pStyle w:val="DaySummaryItal"/>
      </w:pPr>
      <w:r>
        <w:t>Paul called believers to selfless, persevering, generous love.</w:t>
      </w:r>
    </w:p>
    <w:p w14:paraId="7B1B7C36" w14:textId="77777777" w:rsidR="00DC7C52" w:rsidRDefault="00DC7C52" w:rsidP="00DC7C52">
      <w:pPr>
        <w:pStyle w:val="Question"/>
      </w:pPr>
      <w:r>
        <w:t>List Paul’s commands in your own words.</w:t>
      </w:r>
    </w:p>
    <w:p w14:paraId="68791582" w14:textId="77777777" w:rsidR="00DC7C52" w:rsidRDefault="00DC7C52" w:rsidP="00DC7C52">
      <w:pPr>
        <w:pStyle w:val="writingspacesregular"/>
      </w:pPr>
    </w:p>
    <w:p w14:paraId="083AF9AA" w14:textId="77777777" w:rsidR="00DC7C52" w:rsidRDefault="00DC7C52" w:rsidP="00DC7C52">
      <w:pPr>
        <w:pStyle w:val="Question"/>
      </w:pPr>
      <w:r>
        <w:t>a.</w:t>
      </w:r>
      <w:r>
        <w:tab/>
        <w:t>Which of Paul’s commands in Romans 12:9-13 is hardest for you to obey? Why?</w:t>
      </w:r>
    </w:p>
    <w:p w14:paraId="5988B5A4" w14:textId="77777777" w:rsidR="00DC7C52" w:rsidRDefault="00DC7C52" w:rsidP="00DC7C52">
      <w:pPr>
        <w:pStyle w:val="writingspacesregular"/>
      </w:pPr>
    </w:p>
    <w:p w14:paraId="6CAD27F9" w14:textId="77777777" w:rsidR="00DC7C52" w:rsidRDefault="00DC7C52" w:rsidP="00DC7C52">
      <w:pPr>
        <w:pStyle w:val="Pointb"/>
      </w:pPr>
      <w:r>
        <w:t>b.</w:t>
      </w:r>
      <w:r>
        <w:tab/>
        <w:t>Which individuals or groups are difficult for you to honor above yourself? Why?</w:t>
      </w:r>
    </w:p>
    <w:p w14:paraId="49E35BAA" w14:textId="77777777" w:rsidR="00DC7C52" w:rsidRDefault="00DC7C52" w:rsidP="00DC7C52">
      <w:pPr>
        <w:pStyle w:val="writingspacesregular"/>
      </w:pPr>
    </w:p>
    <w:p w14:paraId="32406B4A" w14:textId="77777777" w:rsidR="00DC7C52" w:rsidRDefault="00DC7C52" w:rsidP="00DC7C52">
      <w:pPr>
        <w:pStyle w:val="Question"/>
      </w:pPr>
      <w:r>
        <w:t>What do these commands reveal about your dependence on God for righteousness and a transformed life? (See also Romans 3:21-23; 7:21-25; 8:1, 9-14.)</w:t>
      </w:r>
    </w:p>
    <w:p w14:paraId="6C60CA40" w14:textId="77777777" w:rsidR="00DC7C52" w:rsidRDefault="00DC7C52" w:rsidP="00DC7C52">
      <w:pPr>
        <w:pStyle w:val="writingspacesregular"/>
      </w:pPr>
    </w:p>
    <w:p w14:paraId="583BE752" w14:textId="77777777" w:rsidR="00DC7C52" w:rsidRDefault="00DC7C52" w:rsidP="00DC7C52">
      <w:pPr>
        <w:pStyle w:val="Heading4"/>
      </w:pPr>
      <w:r>
        <w:t>Fourth Day: Read Romans 12:14-16.</w:t>
      </w:r>
    </w:p>
    <w:p w14:paraId="0D260830" w14:textId="77777777" w:rsidR="00DC7C52" w:rsidRDefault="00DC7C52" w:rsidP="00DC7C52">
      <w:pPr>
        <w:pStyle w:val="DaySummaryItal"/>
      </w:pPr>
      <w:r>
        <w:t>Paul taught God’s loving strategies for healthy relationships.</w:t>
      </w:r>
    </w:p>
    <w:p w14:paraId="0714D349" w14:textId="77777777" w:rsidR="00DC7C52" w:rsidRDefault="00DC7C52" w:rsidP="00DC7C52">
      <w:pPr>
        <w:pStyle w:val="Question"/>
      </w:pPr>
      <w:r>
        <w:t>What strategies for healthy relationships did Paul list in these verses?</w:t>
      </w:r>
    </w:p>
    <w:p w14:paraId="44FA53B0" w14:textId="77777777" w:rsidR="00DC7C52" w:rsidRDefault="00DC7C52" w:rsidP="00DC7C52">
      <w:pPr>
        <w:pStyle w:val="writingspacesregular"/>
      </w:pPr>
    </w:p>
    <w:p w14:paraId="7AE8F39B" w14:textId="77777777" w:rsidR="00DC7C52" w:rsidRDefault="00DC7C52" w:rsidP="00DC7C52">
      <w:pPr>
        <w:pStyle w:val="Question"/>
      </w:pPr>
      <w:r>
        <w:t>a.</w:t>
      </w:r>
      <w:r>
        <w:tab/>
        <w:t xml:space="preserve">How does a person bless persecutors? (See also Matthew 5:44; 7:12; Luke 6:27-28; or any other </w:t>
      </w:r>
    </w:p>
    <w:p w14:paraId="52695B4E" w14:textId="6DDC2073" w:rsidR="00DC7C52" w:rsidRDefault="00DC7C52" w:rsidP="00DC7C52">
      <w:pPr>
        <w:pStyle w:val="Question"/>
        <w:numPr>
          <w:ilvl w:val="0"/>
          <w:numId w:val="0"/>
        </w:numPr>
      </w:pPr>
      <w:r>
        <w:tab/>
      </w:r>
      <w:r>
        <w:tab/>
      </w:r>
      <w:r>
        <w:t>relevant verses.)</w:t>
      </w:r>
    </w:p>
    <w:p w14:paraId="2EE0AD68" w14:textId="77777777" w:rsidR="00DC7C52" w:rsidRDefault="00DC7C52" w:rsidP="00DC7C52">
      <w:pPr>
        <w:pStyle w:val="writingspacesregular"/>
      </w:pPr>
    </w:p>
    <w:p w14:paraId="7C694219" w14:textId="77777777" w:rsidR="00DC7C52" w:rsidRDefault="00DC7C52" w:rsidP="00DC7C52">
      <w:pPr>
        <w:pStyle w:val="Pointb"/>
      </w:pPr>
      <w:r>
        <w:t>b.</w:t>
      </w:r>
      <w:r>
        <w:tab/>
        <w:t>Who might God be calling you to bless?</w:t>
      </w:r>
    </w:p>
    <w:p w14:paraId="6D19B8AF" w14:textId="77777777" w:rsidR="00DC7C52" w:rsidRDefault="00DC7C52" w:rsidP="00DC7C52">
      <w:pPr>
        <w:pStyle w:val="writingspacesregular"/>
      </w:pPr>
    </w:p>
    <w:p w14:paraId="0ECEF84E" w14:textId="77777777" w:rsidR="00DC7C52" w:rsidRDefault="00DC7C52" w:rsidP="00DC7C52">
      <w:pPr>
        <w:pStyle w:val="Question"/>
      </w:pPr>
      <w:r>
        <w:t>How did Jesus demonstrate the love Paul described in Romans 12:14-16? (See also Mark 2:15-17; 10:45; Luke 23:34; John 2:1-2; Romans 5:6-8; Philippians 2:7-8; Hebrews 4:15; or any other verses.)</w:t>
      </w:r>
    </w:p>
    <w:p w14:paraId="35187D03" w14:textId="77777777" w:rsidR="00DC7C52" w:rsidRDefault="00DC7C52" w:rsidP="00DC7C52">
      <w:pPr>
        <w:pStyle w:val="writingspacesregular"/>
      </w:pPr>
    </w:p>
    <w:p w14:paraId="0780AA2B" w14:textId="77777777" w:rsidR="00DC7C52" w:rsidRDefault="00DC7C52" w:rsidP="00DC7C52">
      <w:pPr>
        <w:pStyle w:val="Heading4"/>
      </w:pPr>
      <w:r>
        <w:t>Fifth Day: Read Romans 12:17-21.</w:t>
      </w:r>
    </w:p>
    <w:p w14:paraId="6E0CF16F" w14:textId="77777777" w:rsidR="00DC7C52" w:rsidRDefault="00DC7C52" w:rsidP="00DC7C52">
      <w:pPr>
        <w:pStyle w:val="DaySummaryItal"/>
      </w:pPr>
      <w:r>
        <w:t>Paul explained Christians’ responsibility to all people, including their enemies.</w:t>
      </w:r>
    </w:p>
    <w:p w14:paraId="019729E9" w14:textId="77777777" w:rsidR="00DC7C52" w:rsidRDefault="00DC7C52" w:rsidP="00DC7C52">
      <w:pPr>
        <w:pStyle w:val="Question"/>
      </w:pPr>
      <w:r>
        <w:t>a.</w:t>
      </w:r>
      <w:r>
        <w:tab/>
        <w:t>What responsibility do believers have regarding their enemies?</w:t>
      </w:r>
    </w:p>
    <w:p w14:paraId="1F2F896B" w14:textId="77777777" w:rsidR="00DC7C52" w:rsidRDefault="00DC7C52" w:rsidP="00DC7C52">
      <w:pPr>
        <w:pStyle w:val="writingspacesregular"/>
      </w:pPr>
    </w:p>
    <w:p w14:paraId="7DB78311" w14:textId="77777777" w:rsidR="00DC7C52" w:rsidRDefault="00DC7C52" w:rsidP="00DC7C52">
      <w:pPr>
        <w:pStyle w:val="Pointb"/>
      </w:pPr>
      <w:r>
        <w:t>b.</w:t>
      </w:r>
      <w:r>
        <w:tab/>
        <w:t>What does Romans 12:19 promise God will do? (See also Deuteronomy 32:35.)</w:t>
      </w:r>
    </w:p>
    <w:p w14:paraId="042C2D89" w14:textId="77777777" w:rsidR="00DC7C52" w:rsidRDefault="00DC7C52" w:rsidP="00DC7C52">
      <w:pPr>
        <w:pStyle w:val="writingspacesregular"/>
      </w:pPr>
    </w:p>
    <w:p w14:paraId="2DDB905A" w14:textId="77777777" w:rsidR="00DC7C52" w:rsidRDefault="00DC7C52" w:rsidP="00DC7C52">
      <w:pPr>
        <w:pStyle w:val="Question"/>
      </w:pPr>
      <w:r>
        <w:t>Give an example from Scripture of someone who did not repay evil for evil. What were the results? (Consider Genesis 45:1-5; Daniel 6; Matthew 26–28; or any other passages.)</w:t>
      </w:r>
    </w:p>
    <w:p w14:paraId="5B3D8D48" w14:textId="77777777" w:rsidR="00DC7C52" w:rsidRDefault="00DC7C52" w:rsidP="00DC7C52">
      <w:pPr>
        <w:pStyle w:val="writingspacesregular"/>
      </w:pPr>
    </w:p>
    <w:p w14:paraId="6361F306" w14:textId="704230B6" w:rsidR="00DC7C52" w:rsidRDefault="00DC7C52" w:rsidP="00DC7C52">
      <w:pPr>
        <w:pStyle w:val="Question"/>
      </w:pPr>
      <w:r>
        <w:t>How can a person live the life Paul commanded in Romans 12:9-21? (See also Romans 8 or any other Scriptures.)</w:t>
      </w:r>
    </w:p>
    <w:p w14:paraId="3FB50E49" w14:textId="77777777" w:rsidR="00DC7C52" w:rsidRDefault="00DC7C52" w:rsidP="00DC7C52">
      <w:pPr>
        <w:pStyle w:val="writingspacesregular"/>
      </w:pPr>
    </w:p>
    <w:p w14:paraId="1FF1EFF2" w14:textId="77777777" w:rsidR="00DC7C52" w:rsidRDefault="00DC7C52" w:rsidP="00DC7C52">
      <w:pPr>
        <w:pStyle w:val="Heading4"/>
      </w:pPr>
      <w:r>
        <w:t>Sixth Day: Review Romans 12:9-21.</w:t>
      </w:r>
    </w:p>
    <w:p w14:paraId="1F8EE032" w14:textId="77777777" w:rsidR="00DC7C52" w:rsidRDefault="00DC7C52" w:rsidP="00DC7C52">
      <w:pPr>
        <w:pStyle w:val="DaySummaryItal"/>
      </w:pPr>
      <w:r>
        <w:t>God calls His people to love like He does.</w:t>
      </w:r>
    </w:p>
    <w:p w14:paraId="473BAA5E" w14:textId="77777777" w:rsidR="00DC7C52" w:rsidRDefault="00DC7C52" w:rsidP="00DC7C52">
      <w:pPr>
        <w:pStyle w:val="Question"/>
      </w:pPr>
      <w:r>
        <w:t>Write a prayer that expresses gratitude for God’s merciful love toward you and requests the specific help you need to love as He loves.</w:t>
      </w:r>
    </w:p>
    <w:p w14:paraId="5703A792" w14:textId="77777777" w:rsidR="00DC7C52" w:rsidRDefault="00DC7C52" w:rsidP="00DC7C52">
      <w:pPr>
        <w:pStyle w:val="writingspacesregular"/>
      </w:pPr>
    </w:p>
    <w:p w14:paraId="609719C6" w14:textId="42407A8F" w:rsidR="00DC7C52" w:rsidRPr="005967D0" w:rsidRDefault="00DC7C52" w:rsidP="00DC7C52">
      <w:pPr>
        <w:pStyle w:val="DaySummaryItal"/>
        <w:sectPr w:rsidR="00DC7C52"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12:9-21</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19A56" w14:textId="77777777" w:rsidR="00D6512A" w:rsidRDefault="00D6512A">
      <w:r>
        <w:separator/>
      </w:r>
    </w:p>
    <w:p w14:paraId="092AAEA3" w14:textId="77777777" w:rsidR="00D6512A" w:rsidRDefault="00D6512A"/>
  </w:endnote>
  <w:endnote w:type="continuationSeparator" w:id="0">
    <w:p w14:paraId="7F9F0A04" w14:textId="77777777" w:rsidR="00D6512A" w:rsidRDefault="00D6512A">
      <w:r>
        <w:continuationSeparator/>
      </w:r>
    </w:p>
    <w:p w14:paraId="13502DCC" w14:textId="77777777" w:rsidR="00D6512A" w:rsidRDefault="00D6512A"/>
  </w:endnote>
  <w:endnote w:type="continuationNotice" w:id="1">
    <w:p w14:paraId="5553E602" w14:textId="77777777" w:rsidR="00D6512A" w:rsidRDefault="00D651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467CDBE0"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DC7C52">
                            <w:rPr>
                              <w:rFonts w:ascii="Roboto" w:hAnsi="Roboto"/>
                              <w:sz w:val="18"/>
                              <w:szCs w:val="18"/>
                            </w:rP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467CDBE0"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DC7C52">
                      <w:rPr>
                        <w:rFonts w:ascii="Roboto" w:hAnsi="Roboto"/>
                        <w:sz w:val="18"/>
                        <w:szCs w:val="18"/>
                      </w:rPr>
                      <w:t>22</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F5412" w14:textId="77777777" w:rsidR="00D6512A" w:rsidRDefault="00D6512A">
      <w:r>
        <w:separator/>
      </w:r>
    </w:p>
    <w:p w14:paraId="6BB8F314" w14:textId="77777777" w:rsidR="00D6512A" w:rsidRDefault="00D6512A"/>
  </w:footnote>
  <w:footnote w:type="continuationSeparator" w:id="0">
    <w:p w14:paraId="3B0D4ADC" w14:textId="77777777" w:rsidR="00D6512A" w:rsidRDefault="00D6512A">
      <w:r>
        <w:continuationSeparator/>
      </w:r>
    </w:p>
    <w:p w14:paraId="07FDB616" w14:textId="77777777" w:rsidR="00D6512A" w:rsidRDefault="00D6512A"/>
  </w:footnote>
  <w:footnote w:type="continuationNotice" w:id="1">
    <w:p w14:paraId="31C17A97" w14:textId="77777777" w:rsidR="00D6512A" w:rsidRDefault="00D651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15E1"/>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27A69"/>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4F3A"/>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733"/>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512A"/>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C7C52"/>
    <w:rsid w:val="00DD07BC"/>
    <w:rsid w:val="00DD1905"/>
    <w:rsid w:val="00DD3649"/>
    <w:rsid w:val="00DE08C3"/>
    <w:rsid w:val="00DE1D19"/>
    <w:rsid w:val="00DE24F7"/>
    <w:rsid w:val="00DE2611"/>
    <w:rsid w:val="00DE2FBE"/>
    <w:rsid w:val="00DE7986"/>
    <w:rsid w:val="00DF1DAC"/>
    <w:rsid w:val="00DF21FD"/>
    <w:rsid w:val="00DF6262"/>
    <w:rsid w:val="00DF7883"/>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252E"/>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598618-27FD-4E3B-92BF-FF4A4A2543E7}"/>
</file>

<file path=customXml/itemProps2.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3.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4.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462</Words>
  <Characters>2190</Characters>
  <Application>Microsoft Office Word</Application>
  <DocSecurity>0</DocSecurity>
  <Lines>84</Lines>
  <Paragraphs>63</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2026-03-24T20:51:00Z</dcterms:created>
  <dcterms:modified xsi:type="dcterms:W3CDTF">2026-04-08T14:39:00Z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