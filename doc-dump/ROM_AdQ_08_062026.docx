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3B483A0D">
                <wp:simplePos x="0" y="0"/>
                <wp:positionH relativeFrom="page">
                  <wp:posOffset>607671</wp:posOffset>
                </wp:positionH>
                <wp:positionV relativeFrom="page">
                  <wp:posOffset>544010</wp:posOffset>
                </wp:positionV>
                <wp:extent cx="6666230" cy="2106118"/>
                <wp:effectExtent l="0" t="0" r="1270"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6230" cy="2106118"/>
                          <a:chOff x="1182" y="940"/>
                          <a:chExt cx="10498" cy="2848"/>
                        </a:xfrm>
                      </wpg:grpSpPr>
                      <wps:wsp>
                        <wps:cNvPr id="56" name="docshape7"/>
                        <wps:cNvSpPr txBox="1">
                          <a:spLocks/>
                        </wps:cNvSpPr>
                        <wps:spPr bwMode="auto">
                          <a:xfrm>
                            <a:off x="1182"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4F48B902" w:rsidR="005D26A6" w:rsidRPr="005967D0" w:rsidRDefault="00B952CB" w:rsidP="000210BB">
                              <w:pPr>
                                <w:pStyle w:val="Title1"/>
                              </w:pPr>
                              <w:r>
                                <w:t>Peace with God</w:t>
                              </w:r>
                            </w:p>
                            <w:p w14:paraId="52A69CAA" w14:textId="77777777" w:rsidR="00586B6B" w:rsidRPr="00E20D85" w:rsidRDefault="00586B6B" w:rsidP="00E20D85"/>
                            <w:p w14:paraId="5CD51985" w14:textId="2E336B51" w:rsidR="00D756EC" w:rsidRDefault="00B952CB" w:rsidP="00D756EC">
                              <w:pPr>
                                <w:pStyle w:val="ChapterRange"/>
                              </w:pPr>
                              <w:r>
                                <w:t>Romans 5:1-11</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30D026FE"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B952CB">
                                <w:rPr>
                                  <w:rFonts w:ascii="Roboto" w:hAnsi="Roboto"/>
                                  <w:b/>
                                  <w:bCs/>
                                  <w14:numSpacing w14:val="proportional"/>
                                </w:rPr>
                                <w:t>8</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7.85pt;margin-top:42.85pt;width:524.9pt;height:165.85pt;z-index:-251658240;mso-position-horizontal-relative:page;mso-position-vertical-relative:page" coordorigin="1182,940" coordsize="10498,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">
                <v:shapetype id="_x0000_t202" coordsize="21600,21600" o:spt="202" path="m,l,21600r21600,l21600,xe">
                  <v:stroke joinstyle="miter"/>
                  <v:path gradientshapeok="t" o:connecttype="rect"/>
                </v:shapetype>
                <v:shape id="docshape7" o:spid="_x0000_s1027" type="#_x0000_t202" style="position:absolute;left:1182;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4F48B902" w:rsidR="005D26A6" w:rsidRPr="005967D0" w:rsidRDefault="00B952CB" w:rsidP="000210BB">
                        <w:pPr>
                          <w:pStyle w:val="Title1"/>
                        </w:pPr>
                        <w:r>
                          <w:t>Peace with God</w:t>
                        </w:r>
                      </w:p>
                      <w:p w14:paraId="52A69CAA" w14:textId="77777777" w:rsidR="00586B6B" w:rsidRPr="00E20D85" w:rsidRDefault="00586B6B" w:rsidP="00E20D85"/>
                      <w:p w14:paraId="5CD51985" w14:textId="2E336B51" w:rsidR="00D756EC" w:rsidRDefault="00B952CB" w:rsidP="00D756EC">
                        <w:pPr>
                          <w:pStyle w:val="ChapterRange"/>
                        </w:pPr>
                        <w:r>
                          <w:t>Romans 5:1-11</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30D026FE"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B952CB">
                          <w:rPr>
                            <w:rFonts w:ascii="Roboto" w:hAnsi="Roboto"/>
                            <w:b/>
                            <w:bCs/>
                            <w14:numSpacing w14:val="proportional"/>
                          </w:rPr>
                          <w:t>8</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04DEBBA7"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61BA2562" w:rsidR="00F15B67" w:rsidRPr="005967D0" w:rsidRDefault="002D77BB" w:rsidP="00E7406D">
      <w:pPr>
        <w:pStyle w:val="Heading1"/>
      </w:pPr>
      <w:r w:rsidRPr="005967D0">
        <w:t xml:space="preserve">Lesson </w:t>
      </w:r>
      <w:r w:rsidR="00B952CB">
        <w:t>8</w:t>
      </w:r>
      <w:r w:rsidR="00A75A34">
        <w:t xml:space="preserve"> </w:t>
      </w:r>
      <w:r w:rsidRPr="00E7406D">
        <w:t>Questions</w:t>
      </w:r>
    </w:p>
    <w:p w14:paraId="406D19B3" w14:textId="30ED7502" w:rsidR="00F15B67" w:rsidRPr="009E5329" w:rsidRDefault="002D77BB" w:rsidP="009E5329">
      <w:pPr>
        <w:pStyle w:val="Heading4"/>
      </w:pPr>
      <w:r w:rsidRPr="005967D0">
        <w:t xml:space="preserve">First Day: Read </w:t>
      </w:r>
      <w:r w:rsidR="0011071D">
        <w:t>the Lesson</w:t>
      </w:r>
      <w:r w:rsidR="009E5329">
        <w:t xml:space="preserve"> </w:t>
      </w:r>
      <w:r w:rsidR="00B952CB">
        <w:t>7</w:t>
      </w:r>
      <w:r w:rsidR="00E74951" w:rsidRPr="005967D0">
        <w:t xml:space="preserve"> </w:t>
      </w:r>
      <w:r w:rsidRPr="005967D0">
        <w:t>Notes.</w:t>
      </w:r>
      <w:r w:rsidR="009E5329">
        <w:t xml:space="preserve"> </w:t>
      </w:r>
    </w:p>
    <w:p w14:paraId="1FB30CF6" w14:textId="20AE9D4D" w:rsidR="00140872" w:rsidRDefault="00797736" w:rsidP="00B952CB">
      <w:pPr>
        <w:pStyle w:val="DaySummaryItal"/>
      </w:pPr>
      <w:r w:rsidRPr="005967D0">
        <w:t>The notes and lecture fortify the truth of the passage for understanding and application to daily life.</w:t>
      </w:r>
      <w:r w:rsidR="009E5329">
        <w:t xml:space="preserve"> </w:t>
      </w:r>
    </w:p>
    <w:p w14:paraId="526248C9" w14:textId="77777777" w:rsidR="00B952CB" w:rsidRDefault="00B952CB" w:rsidP="00B952CB">
      <w:pPr>
        <w:pStyle w:val="Question"/>
      </w:pPr>
      <w:r>
        <w:t>What truths from the lecture helped clarify your understanding of God’s justification of Abraham and all believers?</w:t>
      </w:r>
    </w:p>
    <w:p w14:paraId="1F8F3338" w14:textId="77777777" w:rsidR="00B952CB" w:rsidRDefault="00B952CB" w:rsidP="00B952CB">
      <w:pPr>
        <w:pStyle w:val="writingspacesregular"/>
      </w:pPr>
    </w:p>
    <w:p w14:paraId="53ACA9E8" w14:textId="77777777" w:rsidR="00B952CB" w:rsidRDefault="00B952CB" w:rsidP="00B952CB">
      <w:pPr>
        <w:pStyle w:val="Question"/>
      </w:pPr>
      <w:r>
        <w:t>How did the notes encourage or challenge you as you consider Abraham’s unwavering faith?</w:t>
      </w:r>
    </w:p>
    <w:p w14:paraId="21FF1CD3" w14:textId="77777777" w:rsidR="00B952CB" w:rsidRDefault="00B952CB" w:rsidP="00B952CB">
      <w:pPr>
        <w:pStyle w:val="writingspacesregular"/>
      </w:pPr>
    </w:p>
    <w:p w14:paraId="53018193" w14:textId="77777777" w:rsidR="00B952CB" w:rsidRDefault="00B952CB" w:rsidP="00B952CB">
      <w:pPr>
        <w:pStyle w:val="Heading4"/>
      </w:pPr>
      <w:r>
        <w:t>Second Day: Read Romans 5:1-2.</w:t>
      </w:r>
    </w:p>
    <w:p w14:paraId="7BD4C3B5" w14:textId="77777777" w:rsidR="00B952CB" w:rsidRDefault="00B952CB" w:rsidP="00B952CB">
      <w:pPr>
        <w:pStyle w:val="DaySummaryItal"/>
      </w:pPr>
      <w:r>
        <w:t>Justification brings believers peace with God.</w:t>
      </w:r>
    </w:p>
    <w:p w14:paraId="7A64E2BA" w14:textId="77777777" w:rsidR="00B952CB" w:rsidRDefault="00B952CB" w:rsidP="00B952CB">
      <w:pPr>
        <w:pStyle w:val="Question"/>
      </w:pPr>
      <w:r>
        <w:t>a.</w:t>
      </w:r>
      <w:r>
        <w:tab/>
        <w:t>Explain what peace with God means and how people receive this peace. (See also Romans 2:</w:t>
      </w:r>
      <w:proofErr w:type="gramStart"/>
      <w:r>
        <w:t>5;</w:t>
      </w:r>
      <w:proofErr w:type="gramEnd"/>
      <w:r>
        <w:t xml:space="preserve"> </w:t>
      </w:r>
    </w:p>
    <w:p w14:paraId="2C64F8C2" w14:textId="32DEC060" w:rsidR="00B952CB" w:rsidRDefault="00B952CB" w:rsidP="00B952CB">
      <w:pPr>
        <w:pStyle w:val="Question"/>
        <w:numPr>
          <w:ilvl w:val="0"/>
          <w:numId w:val="0"/>
        </w:numPr>
        <w:ind w:left="360"/>
      </w:pPr>
      <w:r>
        <w:tab/>
      </w:r>
      <w:r>
        <w:tab/>
      </w:r>
      <w:r>
        <w:t>4:5-7.)</w:t>
      </w:r>
    </w:p>
    <w:p w14:paraId="38A7E3A6" w14:textId="77777777" w:rsidR="00B952CB" w:rsidRDefault="00B952CB" w:rsidP="00B952CB">
      <w:pPr>
        <w:pStyle w:val="writingspacesregular"/>
      </w:pPr>
    </w:p>
    <w:p w14:paraId="1BD5217C" w14:textId="77777777" w:rsidR="00B952CB" w:rsidRDefault="00B952CB" w:rsidP="00B952CB">
      <w:pPr>
        <w:pStyle w:val="Pointb"/>
      </w:pPr>
      <w:r>
        <w:t>b.</w:t>
      </w:r>
      <w:r>
        <w:tab/>
        <w:t>How do peaceful circumstances or feelings compare to the peace a believer has with God?</w:t>
      </w:r>
    </w:p>
    <w:p w14:paraId="5A726524" w14:textId="77777777" w:rsidR="00B952CB" w:rsidRDefault="00B952CB" w:rsidP="00B952CB">
      <w:pPr>
        <w:pStyle w:val="writingspacesregular"/>
      </w:pPr>
    </w:p>
    <w:p w14:paraId="719F00C6" w14:textId="77777777" w:rsidR="00B952CB" w:rsidRDefault="00B952CB" w:rsidP="00B952CB">
      <w:pPr>
        <w:pStyle w:val="Question"/>
      </w:pPr>
      <w:r>
        <w:t>a.</w:t>
      </w:r>
      <w:r>
        <w:tab/>
        <w:t>From verse 2, what do believers receive through Jesus? Which words stand out to you, and why?</w:t>
      </w:r>
    </w:p>
    <w:p w14:paraId="7BED9EF1" w14:textId="77777777" w:rsidR="00B952CB" w:rsidRDefault="00B952CB" w:rsidP="00B952CB">
      <w:pPr>
        <w:pStyle w:val="writingspacesregular"/>
      </w:pPr>
    </w:p>
    <w:p w14:paraId="65F77CDC" w14:textId="77777777" w:rsidR="00B952CB" w:rsidRDefault="00B952CB" w:rsidP="00B952CB">
      <w:pPr>
        <w:pStyle w:val="Pointb"/>
      </w:pPr>
      <w:r>
        <w:t>b.</w:t>
      </w:r>
      <w:r>
        <w:tab/>
        <w:t>Read John 14:6; Ephesians 2:18; 3:12; and Hebrews 4:14-16. How do these verses describe the access believers enjoy, and how should this privilege impact your life?</w:t>
      </w:r>
    </w:p>
    <w:p w14:paraId="627DE0C2" w14:textId="77777777" w:rsidR="00B952CB" w:rsidRDefault="00B952CB" w:rsidP="00B952CB">
      <w:pPr>
        <w:pStyle w:val="writingspacesregular"/>
      </w:pPr>
    </w:p>
    <w:p w14:paraId="12244E57" w14:textId="14271F20" w:rsidR="00B952CB" w:rsidRDefault="00B952CB" w:rsidP="00B952CB">
      <w:pPr>
        <w:pStyle w:val="Question"/>
      </w:pPr>
      <w:r>
        <w:t>a.</w:t>
      </w:r>
      <w:r>
        <w:tab/>
        <w:t>Give practical ways to focus your hope on the glory of God.</w:t>
      </w:r>
    </w:p>
    <w:p w14:paraId="12244E57" w14:textId="14271F20" w:rsidR="00B952CB" w:rsidRDefault="00B952CB" w:rsidP="00B952CB">
      <w:pPr>
        <w:pStyle w:val="writingspacesregular"/>
      </w:pPr>
    </w:p>
    <w:p w14:paraId="12244E57" w14:textId="14271F20" w:rsidR="00B952CB" w:rsidRDefault="00B952CB" w:rsidP="00B952CB">
      <w:pPr>
        <w:pStyle w:val="Pointb"/>
      </w:pPr>
      <w:r>
        <w:t>b.</w:t>
      </w:r>
      <w:r>
        <w:tab/>
        <w:t>How might the hope of God’s glory offer you needed help today? (See also Psalm 17:15; Matthew 5:8; 1 John 3:2; Revelation 22:3-4; and other Bible passages you may know.)</w:t>
      </w:r>
    </w:p>
    <w:p w14:paraId="15DE2D9C" w14:textId="77777777" w:rsidR="00B952CB" w:rsidRDefault="00B952CB" w:rsidP="00B952CB">
      <w:pPr>
        <w:pStyle w:val="writingspacesregular"/>
      </w:pPr>
    </w:p>
    <w:p w14:paraId="07887086" w14:textId="77777777" w:rsidR="00B952CB" w:rsidRDefault="00B952CB" w:rsidP="00B952CB">
      <w:pPr>
        <w:pStyle w:val="Heading4"/>
      </w:pPr>
      <w:r>
        <w:t>Third Day: Read Romans 5:3-5.</w:t>
      </w:r>
    </w:p>
    <w:p w14:paraId="185176A9" w14:textId="77777777" w:rsidR="00B952CB" w:rsidRDefault="00B952CB" w:rsidP="00B952CB">
      <w:pPr>
        <w:pStyle w:val="DaySummaryItal"/>
      </w:pPr>
      <w:r>
        <w:t>Suffering produces fruit in the lives of believers.</w:t>
      </w:r>
    </w:p>
    <w:p w14:paraId="12F0BDF3" w14:textId="77777777" w:rsidR="00B952CB" w:rsidRDefault="00B952CB" w:rsidP="00B952CB">
      <w:pPr>
        <w:pStyle w:val="Question"/>
      </w:pPr>
      <w:r>
        <w:t>a.</w:t>
      </w:r>
      <w:r>
        <w:tab/>
        <w:t xml:space="preserve">What fruit does suffering produce in God’s people? What might each of these look like in a </w:t>
      </w:r>
    </w:p>
    <w:p w14:paraId="0841EACB" w14:textId="65D0D548" w:rsidR="00B952CB" w:rsidRDefault="00B952CB" w:rsidP="00B952CB">
      <w:pPr>
        <w:pStyle w:val="Question"/>
        <w:numPr>
          <w:ilvl w:val="0"/>
          <w:numId w:val="0"/>
        </w:numPr>
        <w:ind w:left="360"/>
      </w:pPr>
      <w:r>
        <w:tab/>
      </w:r>
      <w:r>
        <w:tab/>
      </w:r>
      <w:r>
        <w:t>believer’s life?</w:t>
      </w:r>
    </w:p>
    <w:p w14:paraId="63D92677" w14:textId="77777777" w:rsidR="00B952CB" w:rsidRDefault="00B952CB" w:rsidP="00B952CB">
      <w:pPr>
        <w:pStyle w:val="writingspacesregular"/>
      </w:pPr>
    </w:p>
    <w:p w14:paraId="1CA59054" w14:textId="77777777" w:rsidR="00B952CB" w:rsidRDefault="00B952CB" w:rsidP="00B952CB">
      <w:pPr>
        <w:pStyle w:val="Pointb"/>
      </w:pPr>
      <w:r>
        <w:t>b.</w:t>
      </w:r>
      <w:r>
        <w:tab/>
        <w:t xml:space="preserve">How might </w:t>
      </w:r>
      <w:proofErr w:type="gramStart"/>
      <w:r>
        <w:t>believers</w:t>
      </w:r>
      <w:proofErr w:type="gramEnd"/>
      <w:r>
        <w:t xml:space="preserve"> glory in suffering? (See also Romans 8:17; Philippians 4:4-7; and other Bible </w:t>
      </w:r>
      <w:r>
        <w:lastRenderedPageBreak/>
        <w:t>passages you may know.)</w:t>
      </w:r>
    </w:p>
    <w:p w14:paraId="169EABFA" w14:textId="77777777" w:rsidR="00B952CB" w:rsidRDefault="00B952CB" w:rsidP="00B952CB">
      <w:pPr>
        <w:pStyle w:val="writingspacesregular"/>
      </w:pPr>
    </w:p>
    <w:p w14:paraId="603857E8" w14:textId="77777777" w:rsidR="00B952CB" w:rsidRDefault="00B952CB" w:rsidP="00B952CB">
      <w:pPr>
        <w:pStyle w:val="Pointb"/>
      </w:pPr>
      <w:r>
        <w:t>c.</w:t>
      </w:r>
      <w:r>
        <w:tab/>
        <w:t>In what ways has God worked to produce fruit in your times of suffering?</w:t>
      </w:r>
    </w:p>
    <w:p w14:paraId="6C91410F" w14:textId="77777777" w:rsidR="00B952CB" w:rsidRDefault="00B952CB" w:rsidP="00B952CB">
      <w:pPr>
        <w:pStyle w:val="writingspacesregular"/>
      </w:pPr>
    </w:p>
    <w:p w14:paraId="1B79DE3A" w14:textId="77777777" w:rsidR="00B952CB" w:rsidRDefault="00B952CB" w:rsidP="00B952CB">
      <w:pPr>
        <w:pStyle w:val="Question"/>
      </w:pPr>
      <w:r>
        <w:t>What is the hope that does “not put us to shame,” and how has this helped you personally?</w:t>
      </w:r>
    </w:p>
    <w:p w14:paraId="2D4F21A0" w14:textId="77777777" w:rsidR="00B952CB" w:rsidRDefault="00B952CB" w:rsidP="00B952CB">
      <w:pPr>
        <w:pStyle w:val="writingspacesregular"/>
      </w:pPr>
    </w:p>
    <w:p w14:paraId="4FC9C6B3" w14:textId="77777777" w:rsidR="00B952CB" w:rsidRDefault="00B952CB" w:rsidP="00B952CB">
      <w:pPr>
        <w:pStyle w:val="Heading4"/>
      </w:pPr>
      <w:r>
        <w:t>Fourth Day: Read Romans 5:6-8.</w:t>
      </w:r>
    </w:p>
    <w:p w14:paraId="0AD89720" w14:textId="77777777" w:rsidR="00B952CB" w:rsidRDefault="00B952CB" w:rsidP="00B952CB">
      <w:pPr>
        <w:pStyle w:val="DaySummaryItal"/>
      </w:pPr>
      <w:r>
        <w:t>God demonstrates His love for sinners through Christ’s death.</w:t>
      </w:r>
    </w:p>
    <w:p w14:paraId="322A4ECA" w14:textId="77777777" w:rsidR="00B952CB" w:rsidRDefault="00B952CB" w:rsidP="00B952CB">
      <w:pPr>
        <w:pStyle w:val="Question"/>
      </w:pPr>
      <w:r>
        <w:t xml:space="preserve">Give the words Paul used to describe those for whom Christ </w:t>
      </w:r>
      <w:proofErr w:type="gramStart"/>
      <w:r>
        <w:t>died, and</w:t>
      </w:r>
      <w:proofErr w:type="gramEnd"/>
      <w:r>
        <w:t xml:space="preserve"> explain why this is good news.</w:t>
      </w:r>
    </w:p>
    <w:p w14:paraId="1C1D5CA6" w14:textId="77777777" w:rsidR="00B952CB" w:rsidRDefault="00B952CB" w:rsidP="00B952CB">
      <w:pPr>
        <w:pStyle w:val="writingspacesregular"/>
      </w:pPr>
    </w:p>
    <w:p w14:paraId="2D7807CD" w14:textId="77777777" w:rsidR="00B952CB" w:rsidRDefault="00B952CB" w:rsidP="00B952CB">
      <w:pPr>
        <w:pStyle w:val="Question"/>
      </w:pPr>
      <w:r>
        <w:t>a.</w:t>
      </w:r>
      <w:r>
        <w:tab/>
        <w:t>How do these words help clarify the role people play in their salvation? (See also Ephesians 2:1-9.)</w:t>
      </w:r>
    </w:p>
    <w:p w14:paraId="70CFFF7D" w14:textId="77777777" w:rsidR="00B952CB" w:rsidRDefault="00B952CB" w:rsidP="00B952CB">
      <w:pPr>
        <w:pStyle w:val="writingspacesregular"/>
      </w:pPr>
    </w:p>
    <w:p w14:paraId="76894B34" w14:textId="77777777" w:rsidR="00B952CB" w:rsidRDefault="00B952CB" w:rsidP="00B952CB">
      <w:pPr>
        <w:pStyle w:val="Pointb"/>
      </w:pPr>
      <w:r>
        <w:t>b.</w:t>
      </w:r>
      <w:r>
        <w:tab/>
        <w:t>What is your experience of this truth?</w:t>
      </w:r>
    </w:p>
    <w:p w14:paraId="0C170035" w14:textId="77777777" w:rsidR="00B952CB" w:rsidRDefault="00B952CB" w:rsidP="00B952CB">
      <w:pPr>
        <w:pStyle w:val="writingspacesregular"/>
      </w:pPr>
    </w:p>
    <w:p w14:paraId="696F9D89" w14:textId="77777777" w:rsidR="00B952CB" w:rsidRDefault="00B952CB" w:rsidP="00B952CB">
      <w:pPr>
        <w:pStyle w:val="Heading4"/>
      </w:pPr>
      <w:r>
        <w:t xml:space="preserve">Fifth Day: Read </w:t>
      </w:r>
      <w:r w:rsidRPr="00B952CB">
        <w:t>Romans</w:t>
      </w:r>
      <w:r>
        <w:t xml:space="preserve"> 5:9-11.</w:t>
      </w:r>
    </w:p>
    <w:p w14:paraId="79FB7804" w14:textId="77777777" w:rsidR="00B952CB" w:rsidRDefault="00B952CB" w:rsidP="00B952CB">
      <w:pPr>
        <w:pStyle w:val="DaySummaryItal"/>
      </w:pPr>
      <w:r>
        <w:t>Christ’s life and death offer salvation to sinners.</w:t>
      </w:r>
    </w:p>
    <w:p w14:paraId="3F383D32" w14:textId="77777777" w:rsidR="00B952CB" w:rsidRDefault="00B952CB" w:rsidP="00B952CB">
      <w:pPr>
        <w:pStyle w:val="Question"/>
      </w:pPr>
      <w:r>
        <w:t xml:space="preserve">List salvation’s various aspects from these </w:t>
      </w:r>
      <w:r w:rsidRPr="00B952CB">
        <w:t>verses</w:t>
      </w:r>
      <w:r>
        <w:t>.</w:t>
      </w:r>
    </w:p>
    <w:p w14:paraId="6B9077DC" w14:textId="77777777" w:rsidR="00B952CB" w:rsidRDefault="00B952CB" w:rsidP="00B952CB">
      <w:pPr>
        <w:pStyle w:val="writingspacesregular"/>
      </w:pPr>
    </w:p>
    <w:p w14:paraId="205324D1" w14:textId="77777777" w:rsidR="00B952CB" w:rsidRDefault="00B952CB" w:rsidP="00B952CB">
      <w:pPr>
        <w:pStyle w:val="Question"/>
      </w:pPr>
      <w:r>
        <w:t>a.</w:t>
      </w:r>
      <w:r>
        <w:tab/>
        <w:t>Define “reconciliation.” Is God reconciled to us, or are we reconciled to God?</w:t>
      </w:r>
    </w:p>
    <w:p w14:paraId="30B81D00" w14:textId="77777777" w:rsidR="00B952CB" w:rsidRDefault="00B952CB" w:rsidP="00B952CB">
      <w:pPr>
        <w:pStyle w:val="writingspacesregular"/>
      </w:pPr>
    </w:p>
    <w:p w14:paraId="223D4FE2" w14:textId="77777777" w:rsidR="00B952CB" w:rsidRDefault="00B952CB" w:rsidP="00B952CB">
      <w:pPr>
        <w:pStyle w:val="Pointb"/>
      </w:pPr>
      <w:r>
        <w:t>b.</w:t>
      </w:r>
      <w:r>
        <w:tab/>
        <w:t>What does God’s gift of reconciliation reveal about Him?</w:t>
      </w:r>
    </w:p>
    <w:p w14:paraId="252E6480" w14:textId="77777777" w:rsidR="00B952CB" w:rsidRDefault="00B952CB" w:rsidP="00B952CB">
      <w:pPr>
        <w:pStyle w:val="writingspacesregular"/>
      </w:pPr>
    </w:p>
    <w:p w14:paraId="7FD23C57" w14:textId="77777777" w:rsidR="00B952CB" w:rsidRDefault="00B952CB" w:rsidP="00B952CB">
      <w:pPr>
        <w:pStyle w:val="Question"/>
      </w:pPr>
      <w:r>
        <w:t>How do Christ’s death and life save us, and what does it mean to boast in Him? (See also Romans 4:25; 6:8-10; 8:34; Hebrews 7:24-25; or other Bible passages you may know.)</w:t>
      </w:r>
    </w:p>
    <w:p w14:paraId="3F61DE80" w14:textId="77777777" w:rsidR="00B952CB" w:rsidRDefault="00B952CB" w:rsidP="00B952CB">
      <w:pPr>
        <w:pStyle w:val="writingspacesregular"/>
      </w:pPr>
    </w:p>
    <w:p w14:paraId="28A1A8F2" w14:textId="77777777" w:rsidR="00B952CB" w:rsidRDefault="00B952CB" w:rsidP="00B952CB">
      <w:pPr>
        <w:pStyle w:val="Heading4"/>
      </w:pPr>
      <w:r>
        <w:t>Sixth Day: Review Romans 5:1-11.</w:t>
      </w:r>
    </w:p>
    <w:p w14:paraId="5CDB1A96" w14:textId="77777777" w:rsidR="00B952CB" w:rsidRDefault="00B952CB" w:rsidP="00B952CB">
      <w:pPr>
        <w:pStyle w:val="DaySummaryItal"/>
      </w:pPr>
      <w:r>
        <w:t>Believers have peace with God and hope in all circumstances.</w:t>
      </w:r>
    </w:p>
    <w:p w14:paraId="5C97E20E" w14:textId="77777777" w:rsidR="00B952CB" w:rsidRDefault="00B952CB" w:rsidP="00B952CB">
      <w:pPr>
        <w:pStyle w:val="Question"/>
      </w:pPr>
      <w:r>
        <w:t>In what ways will you glory, rejoice, or boast in God for His gift of reconciliation with Him?</w:t>
      </w:r>
    </w:p>
    <w:p w14:paraId="49C80CB3" w14:textId="77777777" w:rsidR="00B952CB" w:rsidRDefault="00B952CB" w:rsidP="00B952CB">
      <w:pPr>
        <w:pStyle w:val="writingspacesregular"/>
      </w:pPr>
    </w:p>
    <w:p w14:paraId="609719C6" w14:textId="1A9C1229" w:rsidR="00140872" w:rsidRPr="005967D0" w:rsidRDefault="00B952CB" w:rsidP="00B952CB">
      <w:pPr>
        <w:pStyle w:val="DaySummaryItal"/>
        <w:sectPr w:rsidR="00140872"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5:1-11</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15088" w14:textId="77777777" w:rsidR="00005FF6" w:rsidRDefault="00005FF6">
      <w:r>
        <w:separator/>
      </w:r>
    </w:p>
    <w:p w14:paraId="70DB3A3C" w14:textId="77777777" w:rsidR="00005FF6" w:rsidRDefault="00005FF6"/>
  </w:endnote>
  <w:endnote w:type="continuationSeparator" w:id="0">
    <w:p w14:paraId="6F213F3B" w14:textId="77777777" w:rsidR="00005FF6" w:rsidRDefault="00005FF6">
      <w:r>
        <w:continuationSeparator/>
      </w:r>
    </w:p>
    <w:p w14:paraId="6983ADAC" w14:textId="77777777" w:rsidR="00005FF6" w:rsidRDefault="00005FF6"/>
  </w:endnote>
  <w:endnote w:type="continuationNotice" w:id="1">
    <w:p w14:paraId="5813DEC5" w14:textId="77777777" w:rsidR="00005FF6" w:rsidRDefault="00005F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0CBBEFCE"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DA1572">
                            <w:rPr>
                              <w:rFonts w:ascii="Roboto" w:hAnsi="Roboto"/>
                              <w:sz w:val="18"/>
                              <w:szCs w:val="18"/>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0CBBEFCE"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DA1572">
                      <w:rPr>
                        <w:rFonts w:ascii="Roboto" w:hAnsi="Roboto"/>
                        <w:sz w:val="18"/>
                        <w:szCs w:val="18"/>
                      </w:rPr>
                      <w:t>8</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F5024" w14:textId="77777777" w:rsidR="00005FF6" w:rsidRDefault="00005FF6">
      <w:r>
        <w:separator/>
      </w:r>
    </w:p>
    <w:p w14:paraId="25923BE3" w14:textId="77777777" w:rsidR="00005FF6" w:rsidRDefault="00005FF6"/>
  </w:footnote>
  <w:footnote w:type="continuationSeparator" w:id="0">
    <w:p w14:paraId="686FF228" w14:textId="77777777" w:rsidR="00005FF6" w:rsidRDefault="00005FF6">
      <w:r>
        <w:continuationSeparator/>
      </w:r>
    </w:p>
    <w:p w14:paraId="29A9CAC4" w14:textId="77777777" w:rsidR="00005FF6" w:rsidRDefault="00005FF6"/>
  </w:footnote>
  <w:footnote w:type="continuationNotice" w:id="1">
    <w:p w14:paraId="7F4DA037" w14:textId="77777777" w:rsidR="00005FF6" w:rsidRDefault="00005FF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AC3"/>
    <w:rsid w:val="000051AA"/>
    <w:rsid w:val="00005FF6"/>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1E14"/>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2CB"/>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676E"/>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572"/>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2.xml><?xml version="1.0" encoding="utf-8"?>
<ds:datastoreItem xmlns:ds="http://schemas.openxmlformats.org/officeDocument/2006/customXml" ds:itemID="{768F0590-6C0A-4A50-A3B7-F00790500C22}"/>
</file>

<file path=customXml/itemProps3.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4.xml><?xml version="1.0" encoding="utf-8"?>
<ds:datastoreItem xmlns:ds="http://schemas.openxmlformats.org/officeDocument/2006/customXml" ds:itemID="{A48583BB-6239-4D9C-B616-0C58BCFCB2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469</Words>
  <Characters>2223</Characters>
  <Application>Microsoft Office Word</Application>
  <DocSecurity>0</DocSecurity>
  <Lines>85</Lines>
  <Paragraphs>64</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2026-03-24T20:49:00Z</dcterms:created>
  <dcterms:modified xsi:type="dcterms:W3CDTF">2026-04-06T19:31:00Z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