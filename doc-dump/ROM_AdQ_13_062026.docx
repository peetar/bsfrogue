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36DC0971">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3BBDE269" w:rsidR="005D26A6" w:rsidRPr="005967D0" w:rsidRDefault="00EF6E2E" w:rsidP="000210BB">
                              <w:pPr>
                                <w:pStyle w:val="Title1"/>
                              </w:pPr>
                              <w:r>
                                <w:t>Life Through the Spirit</w:t>
                              </w:r>
                            </w:p>
                            <w:p w14:paraId="52A69CAA" w14:textId="77777777" w:rsidR="00586B6B" w:rsidRPr="00E20D85" w:rsidRDefault="00586B6B" w:rsidP="00E20D85"/>
                            <w:p w14:paraId="5CD51985" w14:textId="4DEC9ECB" w:rsidR="00D756EC" w:rsidRDefault="00EF6E2E" w:rsidP="00D756EC">
                              <w:pPr>
                                <w:pStyle w:val="ChapterRange"/>
                              </w:pPr>
                              <w:r>
                                <w:t>Romans 8:1-17</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4D6EFD70"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EF6E2E">
                                <w:rPr>
                                  <w:rFonts w:ascii="Roboto" w:hAnsi="Roboto"/>
                                  <w:b/>
                                  <w:bCs/>
                                  <w14:numSpacing w14:val="proportional"/>
                                </w:rPr>
                                <w:t>13</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3BBDE269" w:rsidR="005D26A6" w:rsidRPr="005967D0" w:rsidRDefault="00EF6E2E" w:rsidP="000210BB">
                        <w:pPr>
                          <w:pStyle w:val="Title1"/>
                        </w:pPr>
                        <w:r>
                          <w:t>Life Through the Spirit</w:t>
                        </w:r>
                      </w:p>
                      <w:p w14:paraId="52A69CAA" w14:textId="77777777" w:rsidR="00586B6B" w:rsidRPr="00E20D85" w:rsidRDefault="00586B6B" w:rsidP="00E20D85"/>
                      <w:p w14:paraId="5CD51985" w14:textId="4DEC9ECB" w:rsidR="00D756EC" w:rsidRDefault="00EF6E2E" w:rsidP="00D756EC">
                        <w:pPr>
                          <w:pStyle w:val="ChapterRange"/>
                        </w:pPr>
                        <w:r>
                          <w:t>Romans 8:1-17</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4D6EFD70"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EF6E2E">
                          <w:rPr>
                            <w:rFonts w:ascii="Roboto" w:hAnsi="Roboto"/>
                            <w:b/>
                            <w:bCs/>
                            <w14:numSpacing w14:val="proportional"/>
                          </w:rPr>
                          <w:t>13</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21A355F6"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1A9DDAF4" w:rsidR="00F15B67" w:rsidRPr="005967D0" w:rsidRDefault="002D77BB" w:rsidP="00E7406D">
      <w:pPr>
        <w:pStyle w:val="Heading1"/>
      </w:pPr>
      <w:r w:rsidRPr="005967D0">
        <w:t xml:space="preserve">Lesson </w:t>
      </w:r>
      <w:r w:rsidR="00EF6E2E">
        <w:t>13</w:t>
      </w:r>
      <w:r w:rsidR="00A75A34">
        <w:t xml:space="preserve"> </w:t>
      </w:r>
      <w:r w:rsidRPr="00E7406D">
        <w:t>Questions</w:t>
      </w:r>
    </w:p>
    <w:p w14:paraId="406D19B3" w14:textId="704D6941" w:rsidR="00F15B67" w:rsidRPr="009E5329" w:rsidRDefault="002D77BB" w:rsidP="009E5329">
      <w:pPr>
        <w:pStyle w:val="Heading4"/>
      </w:pPr>
      <w:r w:rsidRPr="005967D0">
        <w:t xml:space="preserve">First Day: Read </w:t>
      </w:r>
      <w:r w:rsidR="0011071D">
        <w:t>the Lesson</w:t>
      </w:r>
      <w:r w:rsidR="009E5329">
        <w:t xml:space="preserve"> </w:t>
      </w:r>
      <w:r w:rsidR="00EF6E2E">
        <w:t>12</w:t>
      </w:r>
      <w:r w:rsidR="00E74951" w:rsidRPr="005967D0">
        <w:t xml:space="preserve"> </w:t>
      </w:r>
      <w:r w:rsidRPr="005967D0">
        <w:t>Notes.</w:t>
      </w:r>
    </w:p>
    <w:p w14:paraId="6B9248A4" w14:textId="77777777" w:rsidR="00140872" w:rsidRDefault="00797736" w:rsidP="007C04C9">
      <w:pPr>
        <w:pStyle w:val="DaySummaryItal"/>
      </w:pPr>
      <w:r w:rsidRPr="005967D0">
        <w:t>The notes and lecture fortify the truth of the passage for understanding and application to daily life.</w:t>
      </w:r>
    </w:p>
    <w:p w14:paraId="585CC831" w14:textId="77777777" w:rsidR="00EF6E2E" w:rsidRDefault="00EF6E2E" w:rsidP="00EF6E2E">
      <w:pPr>
        <w:pStyle w:val="Question"/>
      </w:pPr>
      <w:r>
        <w:t>How did the lecture help you notice God’s work in your life this week?</w:t>
      </w:r>
    </w:p>
    <w:p w14:paraId="7A78F79C" w14:textId="77777777" w:rsidR="00EF6E2E" w:rsidRDefault="00EF6E2E" w:rsidP="00EF6E2E">
      <w:pPr>
        <w:pStyle w:val="writingspacesregular"/>
      </w:pPr>
    </w:p>
    <w:p w14:paraId="0DC00686" w14:textId="77777777" w:rsidR="00EF6E2E" w:rsidRDefault="00EF6E2E" w:rsidP="00EF6E2E">
      <w:pPr>
        <w:pStyle w:val="Question"/>
      </w:pPr>
      <w:r>
        <w:t>What truth from the notes helped you better understand believers’ ongoing battle with sin?</w:t>
      </w:r>
    </w:p>
    <w:p w14:paraId="1AC6F6E8" w14:textId="77777777" w:rsidR="00EF6E2E" w:rsidRDefault="00EF6E2E" w:rsidP="00EF6E2E">
      <w:pPr>
        <w:pStyle w:val="writingspacesregular"/>
      </w:pPr>
    </w:p>
    <w:p w14:paraId="5DFAECE9" w14:textId="77777777" w:rsidR="00EF6E2E" w:rsidRDefault="00EF6E2E" w:rsidP="00EF6E2E">
      <w:pPr>
        <w:pStyle w:val="Heading4"/>
      </w:pPr>
      <w:r>
        <w:t>Second Day: Read Romans 8:1-4.</w:t>
      </w:r>
    </w:p>
    <w:p w14:paraId="7E5F7D2F" w14:textId="77777777" w:rsidR="00EF6E2E" w:rsidRDefault="00EF6E2E" w:rsidP="00EF6E2E">
      <w:pPr>
        <w:pStyle w:val="DaySummaryItal"/>
      </w:pPr>
      <w:r>
        <w:t xml:space="preserve">Paul proclaimed that believers are free from sin’s condemnation. </w:t>
      </w:r>
    </w:p>
    <w:p w14:paraId="0F6174B2" w14:textId="77777777" w:rsidR="00EF6E2E" w:rsidRDefault="00EF6E2E" w:rsidP="00EF6E2E">
      <w:pPr>
        <w:pStyle w:val="Question"/>
      </w:pPr>
      <w:r>
        <w:t>a.</w:t>
      </w:r>
      <w:r>
        <w:tab/>
        <w:t xml:space="preserve">How does Paul’s heart cry in Romans 7:24-25 lay the groundwork for His triumphant declaration in </w:t>
      </w:r>
    </w:p>
    <w:p w14:paraId="30526C69" w14:textId="0B4C376A" w:rsidR="00EF6E2E" w:rsidRDefault="00EF6E2E" w:rsidP="00EF6E2E">
      <w:pPr>
        <w:pStyle w:val="Question"/>
        <w:numPr>
          <w:ilvl w:val="0"/>
          <w:numId w:val="0"/>
        </w:numPr>
        <w:ind w:left="360"/>
      </w:pPr>
      <w:r>
        <w:tab/>
      </w:r>
      <w:r>
        <w:tab/>
      </w:r>
      <w:r>
        <w:t>Romans 8:1?</w:t>
      </w:r>
    </w:p>
    <w:p w14:paraId="6515C70B" w14:textId="77777777" w:rsidR="00EF6E2E" w:rsidRDefault="00EF6E2E" w:rsidP="00EF6E2E">
      <w:pPr>
        <w:pStyle w:val="writingspacesregular"/>
      </w:pPr>
    </w:p>
    <w:p w14:paraId="0F81D51B" w14:textId="77777777" w:rsidR="00EF6E2E" w:rsidRDefault="00EF6E2E" w:rsidP="00EF6E2E">
      <w:pPr>
        <w:pStyle w:val="Pointb"/>
      </w:pPr>
      <w:r>
        <w:t>b.</w:t>
      </w:r>
      <w:r>
        <w:tab/>
        <w:t>Define the following words:</w:t>
      </w:r>
    </w:p>
    <w:p w14:paraId="02D913B3" w14:textId="0167C203" w:rsidR="00EF6E2E" w:rsidRDefault="00EF6E2E" w:rsidP="00EF6E2E">
      <w:pPr>
        <w:pStyle w:val="Pointb"/>
      </w:pPr>
      <w:r>
        <w:tab/>
      </w:r>
      <w:r>
        <w:t>Therefore</w:t>
      </w:r>
    </w:p>
    <w:p w14:paraId="5CD577EB" w14:textId="77777777" w:rsidR="00EF6E2E" w:rsidRDefault="00EF6E2E" w:rsidP="00EF6E2E">
      <w:pPr>
        <w:pStyle w:val="writingspacesregular"/>
      </w:pPr>
    </w:p>
    <w:p w14:paraId="04664D91" w14:textId="1B089EBC" w:rsidR="00EF6E2E" w:rsidRDefault="00EF6E2E" w:rsidP="00EF6E2E">
      <w:pPr>
        <w:pStyle w:val="Pointb"/>
      </w:pPr>
      <w:r>
        <w:tab/>
      </w:r>
      <w:r>
        <w:t>Now</w:t>
      </w:r>
    </w:p>
    <w:p w14:paraId="63BA59F6" w14:textId="77777777" w:rsidR="00EF6E2E" w:rsidRDefault="00EF6E2E" w:rsidP="00EF6E2E">
      <w:pPr>
        <w:pStyle w:val="writingspacesregular"/>
      </w:pPr>
    </w:p>
    <w:p w14:paraId="7F1A2B99" w14:textId="63E98240" w:rsidR="00EF6E2E" w:rsidRDefault="00EF6E2E" w:rsidP="00EF6E2E">
      <w:pPr>
        <w:pStyle w:val="Pointb"/>
      </w:pPr>
      <w:r>
        <w:tab/>
      </w:r>
      <w:r>
        <w:t>No</w:t>
      </w:r>
    </w:p>
    <w:p w14:paraId="2A0788BD" w14:textId="77777777" w:rsidR="00EF6E2E" w:rsidRDefault="00EF6E2E" w:rsidP="00EF6E2E">
      <w:pPr>
        <w:pStyle w:val="writingspacesregular"/>
      </w:pPr>
    </w:p>
    <w:p w14:paraId="7E1593BF" w14:textId="5B1C2114" w:rsidR="00EF6E2E" w:rsidRDefault="00EF6E2E" w:rsidP="00EF6E2E">
      <w:pPr>
        <w:pStyle w:val="Pointb"/>
      </w:pPr>
      <w:r>
        <w:tab/>
      </w:r>
      <w:r>
        <w:t>Condemnation</w:t>
      </w:r>
    </w:p>
    <w:p w14:paraId="1CD20578" w14:textId="77777777" w:rsidR="00EF6E2E" w:rsidRDefault="00EF6E2E" w:rsidP="00EF6E2E">
      <w:pPr>
        <w:pStyle w:val="writingspacesregular"/>
      </w:pPr>
    </w:p>
    <w:p w14:paraId="40288278" w14:textId="77777777" w:rsidR="00EF6E2E" w:rsidRDefault="00EF6E2E" w:rsidP="00EF6E2E">
      <w:pPr>
        <w:pStyle w:val="Pointb"/>
      </w:pPr>
      <w:r>
        <w:t>c.</w:t>
      </w:r>
      <w:r>
        <w:tab/>
        <w:t>What makes the proclamation of verse 1 especially significant to you?</w:t>
      </w:r>
    </w:p>
    <w:p w14:paraId="6D220012" w14:textId="77777777" w:rsidR="00EF6E2E" w:rsidRDefault="00EF6E2E" w:rsidP="00EF6E2E">
      <w:pPr>
        <w:pStyle w:val="writingspacesregular"/>
      </w:pPr>
    </w:p>
    <w:p w14:paraId="5B8DE3A6" w14:textId="77777777" w:rsidR="00EF6E2E" w:rsidRDefault="00EF6E2E" w:rsidP="00EF6E2E">
      <w:pPr>
        <w:pStyle w:val="Question"/>
      </w:pPr>
      <w:r>
        <w:t>a.</w:t>
      </w:r>
      <w:r>
        <w:tab/>
        <w:t xml:space="preserve">From verses 2-3, describe the work of the Trinity (Father, Son, and Holy Spirit) to save sinners. (See </w:t>
      </w:r>
    </w:p>
    <w:p w14:paraId="4C69A182" w14:textId="142CE9EA" w:rsidR="00EF6E2E" w:rsidRDefault="00EF6E2E" w:rsidP="00EF6E2E">
      <w:pPr>
        <w:pStyle w:val="Question"/>
        <w:numPr>
          <w:ilvl w:val="0"/>
          <w:numId w:val="0"/>
        </w:numPr>
        <w:ind w:left="360"/>
      </w:pPr>
      <w:r>
        <w:tab/>
      </w:r>
      <w:r>
        <w:tab/>
      </w:r>
      <w:proofErr w:type="gramStart"/>
      <w:r>
        <w:t>also</w:t>
      </w:r>
      <w:proofErr w:type="gramEnd"/>
      <w:r>
        <w:t xml:space="preserve"> John 14:15-21; 16:8-15.)</w:t>
      </w:r>
    </w:p>
    <w:p w14:paraId="0B65D285" w14:textId="77777777" w:rsidR="00EF6E2E" w:rsidRDefault="00EF6E2E" w:rsidP="00EF6E2E">
      <w:pPr>
        <w:pStyle w:val="writingspacesregular"/>
      </w:pPr>
    </w:p>
    <w:p w14:paraId="5C49E712" w14:textId="77777777" w:rsidR="00EF6E2E" w:rsidRDefault="00EF6E2E" w:rsidP="00EF6E2E">
      <w:pPr>
        <w:pStyle w:val="Pointb"/>
      </w:pPr>
      <w:r>
        <w:t>b.</w:t>
      </w:r>
      <w:r>
        <w:tab/>
        <w:t>Because those in Christ are no longer under the law, how and why do they fulfill the law’s requirements?</w:t>
      </w:r>
    </w:p>
    <w:p w14:paraId="1A328491" w14:textId="77777777" w:rsidR="00EF6E2E" w:rsidRDefault="00EF6E2E" w:rsidP="00EF6E2E">
      <w:pPr>
        <w:pStyle w:val="writingspacesregular"/>
      </w:pPr>
    </w:p>
    <w:p w14:paraId="1F147F27" w14:textId="77777777" w:rsidR="00EF6E2E" w:rsidRDefault="00EF6E2E" w:rsidP="00EF6E2E">
      <w:pPr>
        <w:pStyle w:val="Question"/>
      </w:pPr>
      <w:r>
        <w:t>What powerful truth from this passage impacts your life, and how will you express thanks to God?</w:t>
      </w:r>
    </w:p>
    <w:p w14:paraId="705EB1CA" w14:textId="77777777" w:rsidR="00EF6E2E" w:rsidRDefault="00EF6E2E" w:rsidP="00EF6E2E">
      <w:pPr>
        <w:pStyle w:val="writingspacesregular"/>
      </w:pPr>
    </w:p>
    <w:p w14:paraId="7BD77C2E" w14:textId="77777777" w:rsidR="00EF6E2E" w:rsidRDefault="00EF6E2E" w:rsidP="00EF6E2E">
      <w:pPr>
        <w:pStyle w:val="Heading4"/>
      </w:pPr>
      <w:r>
        <w:lastRenderedPageBreak/>
        <w:t>Third Day: Read Romans 8:5-11.</w:t>
      </w:r>
    </w:p>
    <w:p w14:paraId="14C3DCD6" w14:textId="77777777" w:rsidR="00EF6E2E" w:rsidRDefault="00EF6E2E" w:rsidP="00EF6E2E">
      <w:pPr>
        <w:pStyle w:val="DaySummaryItal"/>
      </w:pPr>
      <w:r>
        <w:t>Paul described two different mindsets.</w:t>
      </w:r>
    </w:p>
    <w:p w14:paraId="38FBB56A" w14:textId="77777777" w:rsidR="00EF6E2E" w:rsidRDefault="00EF6E2E" w:rsidP="00EF6E2E">
      <w:pPr>
        <w:pStyle w:val="Question"/>
      </w:pPr>
      <w:r>
        <w:t>Name the two different groups Paul described and contrast their minds and lives.</w:t>
      </w:r>
    </w:p>
    <w:p w14:paraId="2B6B7BC6" w14:textId="77777777" w:rsidR="00EF6E2E" w:rsidRDefault="00EF6E2E" w:rsidP="00EF6E2E">
      <w:pPr>
        <w:pStyle w:val="writingspacesregular"/>
      </w:pPr>
    </w:p>
    <w:p w14:paraId="0CEC77D7" w14:textId="77777777" w:rsidR="00EF6E2E" w:rsidRDefault="00EF6E2E" w:rsidP="00EF6E2E">
      <w:pPr>
        <w:pStyle w:val="Question"/>
      </w:pPr>
      <w:r>
        <w:t>a.</w:t>
      </w:r>
      <w:r>
        <w:tab/>
        <w:t>How do you recognize a mind set on the Spirit’s desires? (See also Galatians 5:22-</w:t>
      </w:r>
      <w:proofErr w:type="gramStart"/>
      <w:r>
        <w:t>23;</w:t>
      </w:r>
      <w:proofErr w:type="gramEnd"/>
      <w:r>
        <w:t xml:space="preserve"> Colossians </w:t>
      </w:r>
    </w:p>
    <w:p w14:paraId="557833B8" w14:textId="64223FFF" w:rsidR="00EF6E2E" w:rsidRDefault="00EF6E2E" w:rsidP="00EF6E2E">
      <w:pPr>
        <w:pStyle w:val="Question"/>
        <w:numPr>
          <w:ilvl w:val="0"/>
          <w:numId w:val="0"/>
        </w:numPr>
      </w:pPr>
      <w:r>
        <w:tab/>
      </w:r>
      <w:r>
        <w:tab/>
      </w:r>
      <w:r>
        <w:t>3:1-4; and other verses you know.)</w:t>
      </w:r>
    </w:p>
    <w:p w14:paraId="7F64FD0C" w14:textId="77777777" w:rsidR="00EF6E2E" w:rsidRDefault="00EF6E2E" w:rsidP="00EF6E2E">
      <w:pPr>
        <w:pStyle w:val="writingspacesregular"/>
      </w:pPr>
    </w:p>
    <w:p w14:paraId="604CA214" w14:textId="77777777" w:rsidR="00EF6E2E" w:rsidRDefault="00EF6E2E" w:rsidP="00EF6E2E">
      <w:pPr>
        <w:pStyle w:val="Pointb"/>
      </w:pPr>
      <w:r>
        <w:t>b.</w:t>
      </w:r>
      <w:r>
        <w:tab/>
        <w:t>What desires of your mind and heart demonstrate that the Spirit of God lives in you?</w:t>
      </w:r>
    </w:p>
    <w:p w14:paraId="76F2C8AE" w14:textId="77777777" w:rsidR="00EF6E2E" w:rsidRDefault="00EF6E2E" w:rsidP="00EF6E2E">
      <w:pPr>
        <w:pStyle w:val="writingspacesregular"/>
      </w:pPr>
    </w:p>
    <w:p w14:paraId="5B09BF3C" w14:textId="77777777" w:rsidR="00EF6E2E" w:rsidRDefault="00EF6E2E" w:rsidP="00EF6E2E">
      <w:pPr>
        <w:pStyle w:val="Question"/>
      </w:pPr>
      <w:r>
        <w:t>According to verses 9-11, what things are true of everyone in whom the Spirit of God (also called the Spirit of Christ) lives, and how do these truths encourage you today?</w:t>
      </w:r>
    </w:p>
    <w:p w14:paraId="1FFA3C96" w14:textId="77777777" w:rsidR="00EF6E2E" w:rsidRDefault="00EF6E2E" w:rsidP="00EF6E2E">
      <w:pPr>
        <w:pStyle w:val="writingspacesregular"/>
      </w:pPr>
    </w:p>
    <w:p w14:paraId="5DF30D86" w14:textId="77777777" w:rsidR="00EF6E2E" w:rsidRDefault="00EF6E2E" w:rsidP="00EF6E2E">
      <w:pPr>
        <w:pStyle w:val="Heading4"/>
      </w:pPr>
      <w:r>
        <w:t>Fourth Day: Read Romans 8:12-13.</w:t>
      </w:r>
    </w:p>
    <w:p w14:paraId="505AAF03" w14:textId="77777777" w:rsidR="00EF6E2E" w:rsidRDefault="00EF6E2E" w:rsidP="00EF6E2E">
      <w:pPr>
        <w:pStyle w:val="DaySummaryItal"/>
      </w:pPr>
      <w:r>
        <w:t>Paul exhorted believers regarding a new obligation.</w:t>
      </w:r>
    </w:p>
    <w:p w14:paraId="41F8DE0E" w14:textId="77777777" w:rsidR="00EF6E2E" w:rsidRDefault="00EF6E2E" w:rsidP="00EF6E2E">
      <w:pPr>
        <w:pStyle w:val="Question"/>
      </w:pPr>
      <w:r>
        <w:t>To what is a believer no longer obligated? What is the believer’s new obligation, and why?</w:t>
      </w:r>
    </w:p>
    <w:p w14:paraId="036BA25F" w14:textId="77777777" w:rsidR="00EF6E2E" w:rsidRDefault="00EF6E2E" w:rsidP="00EF6E2E">
      <w:pPr>
        <w:pStyle w:val="writingspacesregular"/>
      </w:pPr>
    </w:p>
    <w:p w14:paraId="4D4C7A8C" w14:textId="77777777" w:rsidR="00EF6E2E" w:rsidRDefault="00EF6E2E" w:rsidP="00EF6E2E">
      <w:pPr>
        <w:pStyle w:val="Question"/>
      </w:pPr>
      <w:r>
        <w:t>a.</w:t>
      </w:r>
      <w:r>
        <w:tab/>
        <w:t xml:space="preserve">What does the phrase “put to death” teach about the attitude people should have toward sin? (See </w:t>
      </w:r>
    </w:p>
    <w:p w14:paraId="5340BD79" w14:textId="2CEBC267" w:rsidR="00EF6E2E" w:rsidRDefault="00EF6E2E" w:rsidP="00EF6E2E">
      <w:pPr>
        <w:pStyle w:val="Question"/>
        <w:numPr>
          <w:ilvl w:val="0"/>
          <w:numId w:val="0"/>
        </w:numPr>
      </w:pPr>
      <w:r>
        <w:tab/>
      </w:r>
      <w:r>
        <w:tab/>
      </w:r>
      <w:r>
        <w:t>also 2 Corinthians 7:1; Philippians 3:10-14.)</w:t>
      </w:r>
    </w:p>
    <w:p w14:paraId="75B1B62D" w14:textId="77777777" w:rsidR="00EF6E2E" w:rsidRDefault="00EF6E2E" w:rsidP="00EF6E2E">
      <w:pPr>
        <w:pStyle w:val="writingspacesregular"/>
      </w:pPr>
    </w:p>
    <w:p w14:paraId="3DA6D9C7" w14:textId="77777777" w:rsidR="00EF6E2E" w:rsidRDefault="00EF6E2E" w:rsidP="00EF6E2E">
      <w:pPr>
        <w:pStyle w:val="Pointb"/>
      </w:pPr>
      <w:r>
        <w:t>b.</w:t>
      </w:r>
      <w:r>
        <w:tab/>
        <w:t>How is it possible to “put to death the misdeeds of the body”? (See also Romans 6:11-14; Galatians 5:13-21; Colossians 3:5-17.)</w:t>
      </w:r>
    </w:p>
    <w:p w14:paraId="44FD83AE" w14:textId="77777777" w:rsidR="00EF6E2E" w:rsidRDefault="00EF6E2E" w:rsidP="00EF6E2E">
      <w:pPr>
        <w:pStyle w:val="writingspacesregular"/>
      </w:pPr>
    </w:p>
    <w:p w14:paraId="4CB182A0" w14:textId="77777777" w:rsidR="00EF6E2E" w:rsidRDefault="00EF6E2E" w:rsidP="00EF6E2E">
      <w:pPr>
        <w:pStyle w:val="Question"/>
      </w:pPr>
      <w:r>
        <w:t>What challenges do you face living life according to the Spirit? How do you need the Holy Spirit’s help, and how can your group pray for you?</w:t>
      </w:r>
    </w:p>
    <w:p w14:paraId="50ED1ADA" w14:textId="77777777" w:rsidR="00EF6E2E" w:rsidRDefault="00EF6E2E" w:rsidP="00EF6E2E">
      <w:pPr>
        <w:pStyle w:val="writingspacesregular"/>
      </w:pPr>
    </w:p>
    <w:p w14:paraId="332BF829" w14:textId="77777777" w:rsidR="00EF6E2E" w:rsidRDefault="00EF6E2E" w:rsidP="00EF6E2E">
      <w:pPr>
        <w:pStyle w:val="Heading4"/>
      </w:pPr>
      <w:r>
        <w:t>Fifth Day: Read Romans 8:14-17.</w:t>
      </w:r>
    </w:p>
    <w:p w14:paraId="38DC0401" w14:textId="77777777" w:rsidR="00EF6E2E" w:rsidRDefault="00EF6E2E" w:rsidP="00EF6E2E">
      <w:pPr>
        <w:pStyle w:val="DaySummaryItal"/>
      </w:pPr>
      <w:r>
        <w:t xml:space="preserve">Paul </w:t>
      </w:r>
      <w:r w:rsidRPr="00EF6E2E">
        <w:t>explained</w:t>
      </w:r>
      <w:r>
        <w:t xml:space="preserve"> believers’ new status with God.</w:t>
      </w:r>
    </w:p>
    <w:p w14:paraId="6B925C4C" w14:textId="77777777" w:rsidR="00EF6E2E" w:rsidRDefault="00EF6E2E" w:rsidP="00EF6E2E">
      <w:pPr>
        <w:pStyle w:val="Question"/>
      </w:pPr>
      <w:r>
        <w:t>What is a believer’s new status with God, and why is this a cause for celebration?</w:t>
      </w:r>
    </w:p>
    <w:p w14:paraId="68EBC9D1" w14:textId="77777777" w:rsidR="00EF6E2E" w:rsidRDefault="00EF6E2E" w:rsidP="00EF6E2E">
      <w:pPr>
        <w:pStyle w:val="writingspacesregular"/>
      </w:pPr>
    </w:p>
    <w:p w14:paraId="2BEBCA22" w14:textId="77777777" w:rsidR="00EF6E2E" w:rsidRDefault="00EF6E2E" w:rsidP="00EF6E2E">
      <w:pPr>
        <w:pStyle w:val="Question"/>
      </w:pPr>
      <w:r>
        <w:t>a.</w:t>
      </w:r>
      <w:r>
        <w:tab/>
        <w:t xml:space="preserve">Read Matthew 6:7-8; 10:29-31; Romans 8:29; Hebrews 12:7-11; and 1 John 3:1-3. What are </w:t>
      </w:r>
    </w:p>
    <w:p w14:paraId="38AA3AA8" w14:textId="13024208" w:rsidR="00EF6E2E" w:rsidRDefault="00EF6E2E" w:rsidP="00EF6E2E">
      <w:pPr>
        <w:pStyle w:val="Question"/>
        <w:numPr>
          <w:ilvl w:val="0"/>
          <w:numId w:val="0"/>
        </w:numPr>
      </w:pPr>
      <w:r>
        <w:tab/>
      </w:r>
      <w:r>
        <w:tab/>
      </w:r>
      <w:r>
        <w:t>additional benefits of being God’s child?</w:t>
      </w:r>
    </w:p>
    <w:p w14:paraId="75990FCD" w14:textId="77777777" w:rsidR="00EF6E2E" w:rsidRDefault="00EF6E2E" w:rsidP="00EF6E2E">
      <w:pPr>
        <w:pStyle w:val="writingspacesregular"/>
      </w:pPr>
    </w:p>
    <w:p w14:paraId="0C002456" w14:textId="77777777" w:rsidR="00EF6E2E" w:rsidRDefault="00EF6E2E" w:rsidP="00EF6E2E">
      <w:pPr>
        <w:pStyle w:val="Pointb"/>
      </w:pPr>
      <w:r>
        <w:t>b.</w:t>
      </w:r>
      <w:r>
        <w:tab/>
        <w:t>If you are a believer, express how you have experienced these benefits.</w:t>
      </w:r>
    </w:p>
    <w:p w14:paraId="7C7EAA44" w14:textId="77777777" w:rsidR="00EF6E2E" w:rsidRDefault="00EF6E2E" w:rsidP="00EF6E2E">
      <w:pPr>
        <w:pStyle w:val="writingspacesregular"/>
      </w:pPr>
    </w:p>
    <w:p w14:paraId="2256E74B" w14:textId="77777777" w:rsidR="00EF6E2E" w:rsidRDefault="00EF6E2E" w:rsidP="00EF6E2E">
      <w:pPr>
        <w:pStyle w:val="Question"/>
      </w:pPr>
      <w:r>
        <w:t>How might these truths help you or others who doubt God’s fatherly love?</w:t>
      </w:r>
    </w:p>
    <w:p w14:paraId="7AF3F3FF" w14:textId="77777777" w:rsidR="00EF6E2E" w:rsidRDefault="00EF6E2E" w:rsidP="00EF6E2E">
      <w:pPr>
        <w:pStyle w:val="writingspacesregular"/>
      </w:pPr>
    </w:p>
    <w:p w14:paraId="7BE46FF9" w14:textId="77777777" w:rsidR="00EF6E2E" w:rsidRDefault="00EF6E2E" w:rsidP="00EF6E2E">
      <w:pPr>
        <w:pStyle w:val="Heading4"/>
      </w:pPr>
      <w:r>
        <w:t>Sixth Day: Review Romans 8:1-17.</w:t>
      </w:r>
    </w:p>
    <w:p w14:paraId="05A8AAB5" w14:textId="77777777" w:rsidR="00EF6E2E" w:rsidRDefault="00EF6E2E" w:rsidP="00EF6E2E">
      <w:pPr>
        <w:pStyle w:val="DaySummaryItal"/>
      </w:pPr>
      <w:r>
        <w:t>The Holy Spirit empowers God’s children to live holy lives.</w:t>
      </w:r>
    </w:p>
    <w:p w14:paraId="32A98FFC" w14:textId="77777777" w:rsidR="00EF6E2E" w:rsidRDefault="00EF6E2E" w:rsidP="00EF6E2E">
      <w:pPr>
        <w:pStyle w:val="Question"/>
      </w:pPr>
      <w:r>
        <w:t>What was most meaningful to you in this week’s passage, and why?</w:t>
      </w:r>
    </w:p>
    <w:p w14:paraId="2E059329" w14:textId="77777777" w:rsidR="00EF6E2E" w:rsidRDefault="00EF6E2E" w:rsidP="00EF6E2E">
      <w:pPr>
        <w:pStyle w:val="writingspacesregular"/>
      </w:pPr>
    </w:p>
    <w:p w14:paraId="609719C6" w14:textId="26EB52DA" w:rsidR="00EF6E2E" w:rsidRPr="005967D0" w:rsidRDefault="00EF6E2E" w:rsidP="00EF6E2E">
      <w:pPr>
        <w:pStyle w:val="DaySummaryItal"/>
        <w:sectPr w:rsidR="00EF6E2E"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8:1-17</w:t>
      </w:r>
    </w:p>
    <w:p w14:paraId="1FC4B6F2" w14:textId="77777777" w:rsidR="00F15B67" w:rsidRPr="005967D0" w:rsidRDefault="00F15B67" w:rsidP="00EF6E2E">
      <w:pPr>
        <w:pStyle w:val="writingspacesregular"/>
        <w:ind w:left="0"/>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749C5" w14:textId="77777777" w:rsidR="002A7758" w:rsidRDefault="002A7758">
      <w:r>
        <w:separator/>
      </w:r>
    </w:p>
    <w:p w14:paraId="7EB5B92B" w14:textId="77777777" w:rsidR="002A7758" w:rsidRDefault="002A7758"/>
  </w:endnote>
  <w:endnote w:type="continuationSeparator" w:id="0">
    <w:p w14:paraId="0128FFB2" w14:textId="77777777" w:rsidR="002A7758" w:rsidRDefault="002A7758">
      <w:r>
        <w:continuationSeparator/>
      </w:r>
    </w:p>
    <w:p w14:paraId="1CE60C82" w14:textId="77777777" w:rsidR="002A7758" w:rsidRDefault="002A7758"/>
  </w:endnote>
  <w:endnote w:type="continuationNotice" w:id="1">
    <w:p w14:paraId="3AFC57F9" w14:textId="77777777" w:rsidR="002A7758" w:rsidRDefault="002A77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0B0AB792"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EF6E2E">
                            <w:rPr>
                              <w:rFonts w:ascii="Roboto" w:hAnsi="Roboto"/>
                              <w:sz w:val="18"/>
                              <w:szCs w:val="18"/>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0B0AB792"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EF6E2E">
                      <w:rPr>
                        <w:rFonts w:ascii="Roboto" w:hAnsi="Roboto"/>
                        <w:sz w:val="18"/>
                        <w:szCs w:val="18"/>
                      </w:rPr>
                      <w:t>13</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F2B22" w14:textId="77777777" w:rsidR="002A7758" w:rsidRDefault="002A7758">
      <w:r>
        <w:separator/>
      </w:r>
    </w:p>
    <w:p w14:paraId="38B678C4" w14:textId="77777777" w:rsidR="002A7758" w:rsidRDefault="002A7758"/>
  </w:footnote>
  <w:footnote w:type="continuationSeparator" w:id="0">
    <w:p w14:paraId="0141E0FF" w14:textId="77777777" w:rsidR="002A7758" w:rsidRDefault="002A7758">
      <w:r>
        <w:continuationSeparator/>
      </w:r>
    </w:p>
    <w:p w14:paraId="57613774" w14:textId="77777777" w:rsidR="002A7758" w:rsidRDefault="002A7758"/>
  </w:footnote>
  <w:footnote w:type="continuationNotice" w:id="1">
    <w:p w14:paraId="5F153355" w14:textId="77777777" w:rsidR="002A7758" w:rsidRDefault="002A775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758"/>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1A09"/>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121B"/>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6E2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2.xml><?xml version="1.0" encoding="utf-8"?>
<ds:datastoreItem xmlns:ds="http://schemas.openxmlformats.org/officeDocument/2006/customXml" ds:itemID="{97270B03-360D-42BF-B648-4D702E809B17}"/>
</file>

<file path=customXml/itemProps3.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4.xml><?xml version="1.0" encoding="utf-8"?>
<ds:datastoreItem xmlns:ds="http://schemas.openxmlformats.org/officeDocument/2006/customXml" ds:itemID="{A48583BB-6239-4D9C-B616-0C58BCFCB2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498</Words>
  <Characters>2361</Characters>
  <Application>Microsoft Office Word</Application>
  <DocSecurity>0</DocSecurity>
  <Lines>90</Lines>
  <Paragraphs>68</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2026-03-24T20:50:00Z</dcterms:created>
  <dcterms:modified xsi:type="dcterms:W3CDTF">2026-04-07T17:31:00Z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