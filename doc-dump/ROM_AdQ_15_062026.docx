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53309A92">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029392A6" w:rsidR="005D26A6" w:rsidRPr="005967D0" w:rsidRDefault="005E4FEB" w:rsidP="000210BB">
                              <w:pPr>
                                <w:pStyle w:val="Title1"/>
                              </w:pPr>
                              <w:r>
                                <w:t>Secure in God’s Love</w:t>
                              </w:r>
                            </w:p>
                            <w:p w14:paraId="52A69CAA" w14:textId="77777777" w:rsidR="00586B6B" w:rsidRPr="00E20D85" w:rsidRDefault="00586B6B" w:rsidP="00E20D85"/>
                            <w:p w14:paraId="5CD51985" w14:textId="164C88B9" w:rsidR="00D756EC" w:rsidRDefault="005E4FEB" w:rsidP="00D756EC">
                              <w:pPr>
                                <w:pStyle w:val="ChapterRange"/>
                              </w:pPr>
                              <w:r>
                                <w:t>Romans 8:28-39</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2955948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5E4FEB">
                                <w:rPr>
                                  <w:rFonts w:ascii="Roboto" w:hAnsi="Roboto"/>
                                  <w:b/>
                                  <w:bCs/>
                                  <w14:numSpacing w14:val="proportional"/>
                                </w:rPr>
                                <w:t>15</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029392A6" w:rsidR="005D26A6" w:rsidRPr="005967D0" w:rsidRDefault="005E4FEB" w:rsidP="000210BB">
                        <w:pPr>
                          <w:pStyle w:val="Title1"/>
                        </w:pPr>
                        <w:r>
                          <w:t>Secure in God’s Love</w:t>
                        </w:r>
                      </w:p>
                      <w:p w14:paraId="52A69CAA" w14:textId="77777777" w:rsidR="00586B6B" w:rsidRPr="00E20D85" w:rsidRDefault="00586B6B" w:rsidP="00E20D85"/>
                      <w:p w14:paraId="5CD51985" w14:textId="164C88B9" w:rsidR="00D756EC" w:rsidRDefault="005E4FEB" w:rsidP="00D756EC">
                        <w:pPr>
                          <w:pStyle w:val="ChapterRange"/>
                        </w:pPr>
                        <w:r>
                          <w:t>Romans 8:28-39</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2955948C"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5E4FEB">
                          <w:rPr>
                            <w:rFonts w:ascii="Roboto" w:hAnsi="Roboto"/>
                            <w:b/>
                            <w:bCs/>
                            <w14:numSpacing w14:val="proportional"/>
                          </w:rPr>
                          <w:t>15</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5324410C"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1B2432D3" w:rsidR="00F15B67" w:rsidRPr="005967D0" w:rsidRDefault="002D77BB" w:rsidP="00E7406D">
      <w:pPr>
        <w:pStyle w:val="Heading1"/>
      </w:pPr>
      <w:r w:rsidRPr="005967D0">
        <w:t xml:space="preserve">Lesson </w:t>
      </w:r>
      <w:r w:rsidR="005E4FEB">
        <w:t>15</w:t>
      </w:r>
      <w:r w:rsidR="00A75A34">
        <w:t xml:space="preserve"> </w:t>
      </w:r>
      <w:r w:rsidRPr="00E7406D">
        <w:t>Questions</w:t>
      </w:r>
    </w:p>
    <w:p w14:paraId="406D19B3" w14:textId="0FF543A9" w:rsidR="00F15B67" w:rsidRPr="009E5329" w:rsidRDefault="002D77BB" w:rsidP="009E5329">
      <w:pPr>
        <w:pStyle w:val="Heading4"/>
      </w:pPr>
      <w:r w:rsidRPr="005967D0">
        <w:t xml:space="preserve">First Day: Read </w:t>
      </w:r>
      <w:r w:rsidR="0011071D">
        <w:t>the Lesson</w:t>
      </w:r>
      <w:r w:rsidR="009E5329">
        <w:t xml:space="preserve"> </w:t>
      </w:r>
      <w:r w:rsidR="005E4FEB">
        <w:t>14</w:t>
      </w:r>
      <w:r w:rsidR="00E74951" w:rsidRPr="005967D0">
        <w:t xml:space="preserve"> </w:t>
      </w:r>
      <w:r w:rsidRPr="005967D0">
        <w:t>Notes.</w:t>
      </w:r>
    </w:p>
    <w:p w14:paraId="0759243E" w14:textId="7165ABED" w:rsidR="00140872" w:rsidRDefault="00797736" w:rsidP="007C04C9">
      <w:pPr>
        <w:pStyle w:val="DaySummaryItal"/>
      </w:pPr>
      <w:r w:rsidRPr="005967D0">
        <w:t>The notes and lecture fortify the truth of the passage for understanding and application to daily life.</w:t>
      </w:r>
    </w:p>
    <w:p w14:paraId="7E7503BA" w14:textId="77777777" w:rsidR="005E4FEB" w:rsidRDefault="005E4FEB" w:rsidP="005E4FEB">
      <w:pPr>
        <w:pStyle w:val="Question"/>
      </w:pPr>
      <w:r>
        <w:t>How did the lecture impact how you view the suffering you face?</w:t>
      </w:r>
    </w:p>
    <w:p w14:paraId="6A1CFE44" w14:textId="77777777" w:rsidR="005E4FEB" w:rsidRDefault="005E4FEB" w:rsidP="005E4FEB">
      <w:pPr>
        <w:pStyle w:val="writingspacesregular"/>
      </w:pPr>
    </w:p>
    <w:p w14:paraId="75535A21" w14:textId="77777777" w:rsidR="005E4FEB" w:rsidRDefault="005E4FEB" w:rsidP="005E4FEB">
      <w:pPr>
        <w:pStyle w:val="Question"/>
      </w:pPr>
      <w:r>
        <w:t>What points in the notes offered you hope for today and the future?</w:t>
      </w:r>
    </w:p>
    <w:p w14:paraId="19B5A59E" w14:textId="77777777" w:rsidR="005E4FEB" w:rsidRDefault="005E4FEB" w:rsidP="005E4FEB">
      <w:pPr>
        <w:pStyle w:val="writingspacesregular"/>
      </w:pPr>
    </w:p>
    <w:p w14:paraId="689F5B03" w14:textId="77777777" w:rsidR="005E4FEB" w:rsidRDefault="005E4FEB" w:rsidP="006D5B47">
      <w:pPr>
        <w:pStyle w:val="Heading4"/>
      </w:pPr>
      <w:r>
        <w:t>Second Day: Read Romans 8:28.</w:t>
      </w:r>
    </w:p>
    <w:p w14:paraId="44738045" w14:textId="77777777" w:rsidR="005E4FEB" w:rsidRDefault="005E4FEB" w:rsidP="006D5B47">
      <w:pPr>
        <w:pStyle w:val="DaySummaryItal"/>
      </w:pPr>
      <w:r>
        <w:t>Paul revealed a great promise.</w:t>
      </w:r>
    </w:p>
    <w:p w14:paraId="1E0CAC6A" w14:textId="77777777" w:rsidR="005E4FEB" w:rsidRDefault="005E4FEB" w:rsidP="006D5B47">
      <w:pPr>
        <w:pStyle w:val="Question"/>
      </w:pPr>
      <w:r>
        <w:t>What did Paul say believers know, and what did he mean by “all things”?</w:t>
      </w:r>
    </w:p>
    <w:p w14:paraId="673F0DB6" w14:textId="77777777" w:rsidR="005E4FEB" w:rsidRDefault="005E4FEB" w:rsidP="005E4FEB">
      <w:pPr>
        <w:pStyle w:val="writingspacesregular"/>
      </w:pPr>
    </w:p>
    <w:p w14:paraId="78FDE996" w14:textId="77777777" w:rsidR="005E4FEB" w:rsidRDefault="005E4FEB" w:rsidP="006D5B47">
      <w:pPr>
        <w:pStyle w:val="Question"/>
      </w:pPr>
      <w:r>
        <w:t>a.</w:t>
      </w:r>
      <w:r>
        <w:tab/>
        <w:t>Write verse 28 in your own words. Share any assurances that arise within you as you write.</w:t>
      </w:r>
    </w:p>
    <w:p w14:paraId="3FF723F7" w14:textId="77777777" w:rsidR="005E4FEB" w:rsidRDefault="005E4FEB" w:rsidP="005E4FEB">
      <w:pPr>
        <w:pStyle w:val="writingspacesregular"/>
      </w:pPr>
    </w:p>
    <w:p w14:paraId="072B99F8" w14:textId="77777777" w:rsidR="005E4FEB" w:rsidRDefault="005E4FEB" w:rsidP="006D5B47">
      <w:pPr>
        <w:pStyle w:val="Pointb"/>
      </w:pPr>
      <w:r>
        <w:t>b.</w:t>
      </w:r>
      <w:r>
        <w:tab/>
        <w:t>What attributes of God are revealed in this verse? How does this comfort or challenge you?</w:t>
      </w:r>
    </w:p>
    <w:p w14:paraId="2EBE6D67" w14:textId="77777777" w:rsidR="005E4FEB" w:rsidRDefault="005E4FEB" w:rsidP="005E4FEB">
      <w:pPr>
        <w:pStyle w:val="writingspacesregular"/>
      </w:pPr>
    </w:p>
    <w:p w14:paraId="5A77C5A2" w14:textId="77777777" w:rsidR="005E4FEB" w:rsidRDefault="005E4FEB" w:rsidP="006D5B47">
      <w:pPr>
        <w:pStyle w:val="Question"/>
      </w:pPr>
      <w:r>
        <w:t>a.</w:t>
      </w:r>
      <w:r>
        <w:tab/>
        <w:t>How have you seen God’s truth in Romans 8:28 come to pass in life’s struggles?</w:t>
      </w:r>
    </w:p>
    <w:p w14:paraId="3FE5C10D" w14:textId="77777777" w:rsidR="005E4FEB" w:rsidRDefault="005E4FEB" w:rsidP="005E4FEB">
      <w:pPr>
        <w:pStyle w:val="writingspacesregular"/>
      </w:pPr>
    </w:p>
    <w:p w14:paraId="6C2BEA75" w14:textId="77777777" w:rsidR="005E4FEB" w:rsidRDefault="005E4FEB" w:rsidP="006D5B47">
      <w:pPr>
        <w:pStyle w:val="Pointb"/>
      </w:pPr>
      <w:r>
        <w:t>b.</w:t>
      </w:r>
      <w:r>
        <w:tab/>
        <w:t>When has God’s good been different than the good you hoped for, and how might you pray when God’s good feels hard to find?</w:t>
      </w:r>
    </w:p>
    <w:p w14:paraId="6BCE896E" w14:textId="77777777" w:rsidR="005E4FEB" w:rsidRDefault="005E4FEB" w:rsidP="005E4FEB">
      <w:pPr>
        <w:pStyle w:val="writingspacesregular"/>
      </w:pPr>
    </w:p>
    <w:p w14:paraId="6D7B359F" w14:textId="77777777" w:rsidR="005E4FEB" w:rsidRDefault="005E4FEB" w:rsidP="006D5B47">
      <w:pPr>
        <w:pStyle w:val="Heading4"/>
      </w:pPr>
      <w:r>
        <w:t>Third Day: Read Romans 8:29-30.</w:t>
      </w:r>
    </w:p>
    <w:p w14:paraId="2AC50DEC" w14:textId="77777777" w:rsidR="005E4FEB" w:rsidRDefault="005E4FEB" w:rsidP="006D5B47">
      <w:pPr>
        <w:pStyle w:val="DaySummaryItal"/>
      </w:pPr>
      <w:r>
        <w:t>Paul offered understanding regarding God’s sovereign purpose for His people.</w:t>
      </w:r>
    </w:p>
    <w:p w14:paraId="2AF1563C" w14:textId="77777777" w:rsidR="006D5B47" w:rsidRDefault="005E4FEB" w:rsidP="006D5B47">
      <w:pPr>
        <w:pStyle w:val="Question"/>
      </w:pPr>
      <w:r>
        <w:t>a.</w:t>
      </w:r>
      <w:r>
        <w:tab/>
        <w:t>Briefly explain the following concepts. (For help, see Matthew 11:28-30; John 6:37, 44; 10:1-</w:t>
      </w:r>
      <w:proofErr w:type="gramStart"/>
      <w:r>
        <w:t>5;</w:t>
      </w:r>
      <w:proofErr w:type="gramEnd"/>
      <w:r>
        <w:t xml:space="preserve"> </w:t>
      </w:r>
    </w:p>
    <w:p w14:paraId="64B3E5A2" w14:textId="4700A9B5" w:rsidR="005E4FEB" w:rsidRDefault="006D5B47" w:rsidP="006D5B47">
      <w:pPr>
        <w:pStyle w:val="Question"/>
        <w:numPr>
          <w:ilvl w:val="0"/>
          <w:numId w:val="0"/>
        </w:numPr>
        <w:ind w:left="360"/>
      </w:pPr>
      <w:r>
        <w:tab/>
      </w:r>
      <w:r>
        <w:tab/>
      </w:r>
      <w:r w:rsidR="005E4FEB">
        <w:t>11:25-44; Romans 1:6-7; 3:22-26; 8:17-21; Ephesians 1:4-5, 11; or other Bible passages.)</w:t>
      </w:r>
    </w:p>
    <w:p w14:paraId="647D5BF4" w14:textId="5108E2D7" w:rsidR="005E4FEB" w:rsidRDefault="006D5B47" w:rsidP="006D5B47">
      <w:pPr>
        <w:pStyle w:val="Pointb"/>
      </w:pPr>
      <w:r>
        <w:tab/>
      </w:r>
      <w:r w:rsidR="005E4FEB">
        <w:t>Foreknew</w:t>
      </w:r>
    </w:p>
    <w:p w14:paraId="383D9341" w14:textId="77777777" w:rsidR="005E4FEB" w:rsidRDefault="005E4FEB" w:rsidP="005E4FEB">
      <w:pPr>
        <w:pStyle w:val="writingspacesregular"/>
      </w:pPr>
    </w:p>
    <w:p w14:paraId="2D4708DE" w14:textId="27D5303B" w:rsidR="005E4FEB" w:rsidRDefault="006D5B47" w:rsidP="006D5B47">
      <w:pPr>
        <w:pStyle w:val="Pointb"/>
      </w:pPr>
      <w:r>
        <w:tab/>
      </w:r>
      <w:r w:rsidR="005E4FEB">
        <w:t>Predestined</w:t>
      </w:r>
    </w:p>
    <w:p w14:paraId="192C07D7" w14:textId="77777777" w:rsidR="005E4FEB" w:rsidRDefault="005E4FEB" w:rsidP="005E4FEB">
      <w:pPr>
        <w:pStyle w:val="writingspacesregular"/>
      </w:pPr>
    </w:p>
    <w:p w14:paraId="493578C1" w14:textId="35C43B77" w:rsidR="005E4FEB" w:rsidRDefault="006D5B47" w:rsidP="006D5B47">
      <w:pPr>
        <w:pStyle w:val="Pointb"/>
      </w:pPr>
      <w:r>
        <w:tab/>
      </w:r>
      <w:r w:rsidR="005E4FEB">
        <w:t>Called</w:t>
      </w:r>
    </w:p>
    <w:p w14:paraId="2366600D" w14:textId="77777777" w:rsidR="005E4FEB" w:rsidRDefault="005E4FEB" w:rsidP="005E4FEB">
      <w:pPr>
        <w:pStyle w:val="writingspacesregular"/>
      </w:pPr>
    </w:p>
    <w:p w14:paraId="297FA7B1" w14:textId="72B05DDF" w:rsidR="005E4FEB" w:rsidRDefault="006D5B47" w:rsidP="006D5B47">
      <w:pPr>
        <w:pStyle w:val="Pointb"/>
      </w:pPr>
      <w:r>
        <w:tab/>
      </w:r>
      <w:r w:rsidR="005E4FEB">
        <w:t>Justified</w:t>
      </w:r>
    </w:p>
    <w:p w14:paraId="21510A65" w14:textId="77777777" w:rsidR="005E4FEB" w:rsidRDefault="005E4FEB" w:rsidP="005E4FEB">
      <w:pPr>
        <w:pStyle w:val="writingspacesregular"/>
      </w:pPr>
    </w:p>
    <w:p w14:paraId="3D08770B" w14:textId="3BA4E04E" w:rsidR="005E4FEB" w:rsidRDefault="006D5B47" w:rsidP="006D5B47">
      <w:pPr>
        <w:pStyle w:val="Pointb"/>
      </w:pPr>
      <w:r>
        <w:tab/>
      </w:r>
      <w:r w:rsidR="005E4FEB">
        <w:t>Glorified</w:t>
      </w:r>
    </w:p>
    <w:p w14:paraId="08CBBD3D" w14:textId="77777777" w:rsidR="005E4FEB" w:rsidRDefault="005E4FEB" w:rsidP="005E4FEB">
      <w:pPr>
        <w:pStyle w:val="writingspacesregular"/>
      </w:pPr>
    </w:p>
    <w:p w14:paraId="517B208C" w14:textId="77777777" w:rsidR="005E4FEB" w:rsidRDefault="005E4FEB" w:rsidP="006D5B47">
      <w:pPr>
        <w:pStyle w:val="Pointb"/>
      </w:pPr>
      <w:r>
        <w:t>b.</w:t>
      </w:r>
      <w:r>
        <w:tab/>
        <w:t>What do verses 29-30 reveal about God, and why is this good news?</w:t>
      </w:r>
    </w:p>
    <w:p w14:paraId="517B208C" w14:textId="77777777" w:rsidR="005E4FEB" w:rsidRDefault="005E4FEB" w:rsidP="005E4FEB">
      <w:pPr>
        <w:pStyle w:val="writingspacesregular"/>
      </w:pPr>
    </w:p>
    <w:p w14:paraId="517B208C" w14:textId="77777777" w:rsidR="006D5B47" w:rsidRDefault="005E4FEB" w:rsidP="006D5B47">
      <w:pPr>
        <w:pStyle w:val="Question"/>
      </w:pPr>
      <w:r>
        <w:t>a.</w:t>
      </w:r>
      <w:r>
        <w:tab/>
        <w:t xml:space="preserve">What are some ways God works to conform His people to the image of His Son? (See also </w:t>
      </w:r>
    </w:p>
    <w:p w14:paraId="0B277147" w14:textId="3E944D69" w:rsidR="005E4FEB" w:rsidRDefault="006D5B47" w:rsidP="006D5B47">
      <w:pPr>
        <w:pStyle w:val="Question"/>
        <w:numPr>
          <w:ilvl w:val="0"/>
          <w:numId w:val="0"/>
        </w:numPr>
        <w:ind w:left="360"/>
      </w:pPr>
      <w:r>
        <w:tab/>
      </w:r>
      <w:r>
        <w:tab/>
      </w:r>
      <w:r w:rsidR="005E4FEB">
        <w:t>Romans 5:3-5; Ephesians 4:22-24; Philippians 2:13; 2 Timothy 3:12, 15-17; Hebrews 2:18; 5:7-</w:t>
      </w:r>
      <w:proofErr w:type="gramStart"/>
      <w:r w:rsidR="005E4FEB">
        <w:t>8;</w:t>
      </w:r>
      <w:proofErr w:type="gramEnd"/>
      <w:r w:rsidR="005E4FEB">
        <w:t xml:space="preserve"> </w:t>
      </w:r>
    </w:p>
    <w:p w14:paraId="0B277147" w14:textId="3E944D69" w:rsidR="005E4FEB" w:rsidRDefault="005E4FEB" w:rsidP="006D5B47">
      <w:pPr>
        <w:pStyle w:val="writingspacesregular"/>
        <w:ind w:left="720"/>
      </w:pPr>
      <w:r>
        <w:t>1 Peter 1:6-7; or other Bible passages.)</w:t>
      </w:r>
    </w:p>
    <w:p w14:paraId="03317967" w14:textId="77777777" w:rsidR="005E4FEB" w:rsidRDefault="005E4FEB" w:rsidP="005E4FEB">
      <w:pPr>
        <w:pStyle w:val="writingspacesregular"/>
      </w:pPr>
    </w:p>
    <w:p w14:paraId="1C0B1845" w14:textId="77777777" w:rsidR="005E4FEB" w:rsidRDefault="005E4FEB" w:rsidP="00642F95">
      <w:pPr>
        <w:pStyle w:val="Pointb"/>
      </w:pPr>
      <w:r>
        <w:t>b.</w:t>
      </w:r>
      <w:r>
        <w:tab/>
        <w:t>What might stand in the way of professing believers exhibiting Christlikeness in their daily lives?</w:t>
      </w:r>
    </w:p>
    <w:p w14:paraId="70AEDD37" w14:textId="77777777" w:rsidR="005E4FEB" w:rsidRDefault="005E4FEB" w:rsidP="005E4FEB">
      <w:pPr>
        <w:pStyle w:val="writingspacesregular"/>
      </w:pPr>
    </w:p>
    <w:p w14:paraId="7F698921" w14:textId="77777777" w:rsidR="005E4FEB" w:rsidRDefault="005E4FEB" w:rsidP="00642F95">
      <w:pPr>
        <w:pStyle w:val="Question"/>
      </w:pPr>
      <w:r>
        <w:t>How do you know God is at work in your life, making you more like Jesus?</w:t>
      </w:r>
    </w:p>
    <w:p w14:paraId="0EBEA476" w14:textId="77777777" w:rsidR="005E4FEB" w:rsidRDefault="005E4FEB" w:rsidP="005E4FEB">
      <w:pPr>
        <w:pStyle w:val="writingspacesregular"/>
      </w:pPr>
    </w:p>
    <w:p w14:paraId="42B804E1" w14:textId="77777777" w:rsidR="005E4FEB" w:rsidRDefault="005E4FEB" w:rsidP="00642F95">
      <w:pPr>
        <w:pStyle w:val="Heading4"/>
      </w:pPr>
      <w:r>
        <w:t xml:space="preserve">Fourth Day: Read Romans 8:31-35. </w:t>
      </w:r>
    </w:p>
    <w:p w14:paraId="28A0068E" w14:textId="77777777" w:rsidR="005E4FEB" w:rsidRDefault="005E4FEB" w:rsidP="00642F95">
      <w:pPr>
        <w:pStyle w:val="DaySummaryItal"/>
      </w:pPr>
      <w:r>
        <w:t>Paul offered questions and answers regarding the spiritual benefits God’s people experience through faith.</w:t>
      </w:r>
    </w:p>
    <w:p w14:paraId="1E282EC2" w14:textId="77777777" w:rsidR="005E4FEB" w:rsidRDefault="005E4FEB" w:rsidP="00642F95">
      <w:pPr>
        <w:pStyle w:val="Question"/>
      </w:pPr>
      <w:r>
        <w:t>a.</w:t>
      </w:r>
      <w:r>
        <w:tab/>
        <w:t>List the questions and answers given in verses 31-35. (See also verses 36-39.)</w:t>
      </w:r>
    </w:p>
    <w:p w14:paraId="069692A9" w14:textId="77777777" w:rsidR="005E4FEB" w:rsidRDefault="005E4FEB" w:rsidP="005E4FEB">
      <w:pPr>
        <w:pStyle w:val="writingspacesregular"/>
      </w:pPr>
    </w:p>
    <w:p w14:paraId="59850A20" w14:textId="77777777" w:rsidR="005E4FEB" w:rsidRDefault="005E4FEB" w:rsidP="00642F95">
      <w:pPr>
        <w:pStyle w:val="Pointb"/>
      </w:pPr>
      <w:r>
        <w:t>b.</w:t>
      </w:r>
      <w:r>
        <w:tab/>
        <w:t>What conclusions can be made based on what Paul wrote?</w:t>
      </w:r>
    </w:p>
    <w:p w14:paraId="5FE25852" w14:textId="77777777" w:rsidR="005E4FEB" w:rsidRDefault="005E4FEB" w:rsidP="005E4FEB">
      <w:pPr>
        <w:pStyle w:val="writingspacesregular"/>
      </w:pPr>
    </w:p>
    <w:p w14:paraId="096334CF" w14:textId="77777777" w:rsidR="005E4FEB" w:rsidRDefault="005E4FEB" w:rsidP="00642F95">
      <w:pPr>
        <w:pStyle w:val="Question"/>
      </w:pPr>
      <w:r>
        <w:t>How do Paul’s questions and answers challenge or encourage you?</w:t>
      </w:r>
    </w:p>
    <w:p w14:paraId="3DED95B5" w14:textId="77777777" w:rsidR="005E4FEB" w:rsidRDefault="005E4FEB" w:rsidP="005E4FEB">
      <w:pPr>
        <w:pStyle w:val="writingspacesregular"/>
      </w:pPr>
    </w:p>
    <w:p w14:paraId="5E95168C" w14:textId="77777777" w:rsidR="005E4FEB" w:rsidRDefault="005E4FEB" w:rsidP="00642F95">
      <w:pPr>
        <w:pStyle w:val="Heading4"/>
      </w:pPr>
      <w:r>
        <w:t>Fifth Day: Read Romans 8:35-39.</w:t>
      </w:r>
    </w:p>
    <w:p w14:paraId="188ED1E0" w14:textId="77777777" w:rsidR="005E4FEB" w:rsidRDefault="005E4FEB" w:rsidP="00642F95">
      <w:pPr>
        <w:pStyle w:val="DaySummaryItal"/>
      </w:pPr>
      <w:r>
        <w:t>Paul proclaimed nothing could separate God's people from His love.</w:t>
      </w:r>
    </w:p>
    <w:p w14:paraId="3A16501F" w14:textId="77777777" w:rsidR="005E4FEB" w:rsidRDefault="005E4FEB" w:rsidP="00642F95">
      <w:pPr>
        <w:pStyle w:val="Question"/>
      </w:pPr>
      <w:r>
        <w:t>Why might Paul have quoted Psalm 44:22 in answer to the question in verse 35? (See also John 16:33.)</w:t>
      </w:r>
    </w:p>
    <w:p w14:paraId="050C95A0" w14:textId="77777777" w:rsidR="005E4FEB" w:rsidRDefault="005E4FEB" w:rsidP="005E4FEB">
      <w:pPr>
        <w:pStyle w:val="writingspacesregular"/>
      </w:pPr>
    </w:p>
    <w:p w14:paraId="4ED4BEDD" w14:textId="77777777" w:rsidR="005E4FEB" w:rsidRDefault="005E4FEB" w:rsidP="00642F95">
      <w:pPr>
        <w:pStyle w:val="Question"/>
      </w:pPr>
      <w:r>
        <w:t>a.</w:t>
      </w:r>
      <w:r>
        <w:tab/>
        <w:t>How do “all these things” listed in verses 35-37 relate to “all things” in verses 28 and 32?</w:t>
      </w:r>
    </w:p>
    <w:p w14:paraId="52AB16C6" w14:textId="77777777" w:rsidR="005E4FEB" w:rsidRDefault="005E4FEB" w:rsidP="005E4FEB">
      <w:pPr>
        <w:pStyle w:val="writingspacesregular"/>
      </w:pPr>
    </w:p>
    <w:p w14:paraId="089598C1" w14:textId="77777777" w:rsidR="005E4FEB" w:rsidRDefault="005E4FEB" w:rsidP="00642F95">
      <w:pPr>
        <w:pStyle w:val="Pointb"/>
      </w:pPr>
      <w:r>
        <w:t>b.</w:t>
      </w:r>
      <w:r>
        <w:tab/>
        <w:t>In verse 37, what words did Paul use to describe believers, and who makes this possible?</w:t>
      </w:r>
    </w:p>
    <w:p w14:paraId="6E11CA06" w14:textId="77777777" w:rsidR="005E4FEB" w:rsidRDefault="005E4FEB" w:rsidP="005E4FEB">
      <w:pPr>
        <w:pStyle w:val="writingspacesregular"/>
      </w:pPr>
    </w:p>
    <w:p w14:paraId="3B8044F0" w14:textId="77777777" w:rsidR="005E4FEB" w:rsidRDefault="005E4FEB" w:rsidP="00642F95">
      <w:pPr>
        <w:pStyle w:val="Question"/>
      </w:pPr>
      <w:r>
        <w:t>Of what was Paul convinced in verses 38-39, and why?</w:t>
      </w:r>
    </w:p>
    <w:p w14:paraId="42E16F4C" w14:textId="77777777" w:rsidR="005E4FEB" w:rsidRDefault="005E4FEB" w:rsidP="005E4FEB">
      <w:pPr>
        <w:pStyle w:val="writingspacesregular"/>
      </w:pPr>
    </w:p>
    <w:p w14:paraId="5D7794B8" w14:textId="77777777" w:rsidR="005E4FEB" w:rsidRDefault="005E4FEB" w:rsidP="00642F95">
      <w:pPr>
        <w:pStyle w:val="Question"/>
      </w:pPr>
      <w:r>
        <w:t>List troubles, concerns, opposition, and fears that are present in your life today. Rewrite verses 38-39 as your statement of certain confidence in God’s love for you in Christ Jesus your Lord.</w:t>
      </w:r>
    </w:p>
    <w:p w14:paraId="4F913614" w14:textId="77777777" w:rsidR="005E4FEB" w:rsidRDefault="005E4FEB" w:rsidP="005E4FEB">
      <w:pPr>
        <w:pStyle w:val="writingspacesregular"/>
      </w:pPr>
    </w:p>
    <w:p w14:paraId="10D471F0" w14:textId="77777777" w:rsidR="005E4FEB" w:rsidRDefault="005E4FEB" w:rsidP="00642F95">
      <w:pPr>
        <w:pStyle w:val="Heading4"/>
      </w:pPr>
      <w:r>
        <w:t>Sixth Day: Review Romans 8:28-39.</w:t>
      </w:r>
    </w:p>
    <w:p w14:paraId="4123C167" w14:textId="77777777" w:rsidR="005E4FEB" w:rsidRDefault="005E4FEB" w:rsidP="00642F95">
      <w:pPr>
        <w:pStyle w:val="DaySummaryItal"/>
      </w:pPr>
      <w:r>
        <w:t>God’s people rest securely in His good purposes, salvation, and love.</w:t>
      </w:r>
    </w:p>
    <w:p w14:paraId="13BF759F" w14:textId="77777777" w:rsidR="005E4FEB" w:rsidRDefault="005E4FEB" w:rsidP="00642F95">
      <w:pPr>
        <w:pStyle w:val="Question"/>
      </w:pPr>
      <w:r>
        <w:t>What have you learned from this passage about your security in Christ, and how will you thank Him?</w:t>
      </w:r>
    </w:p>
    <w:p w14:paraId="33100923" w14:textId="77777777" w:rsidR="005E4FEB" w:rsidRDefault="005E4FEB" w:rsidP="005E4FEB">
      <w:pPr>
        <w:pStyle w:val="writingspacesregular"/>
      </w:pPr>
    </w:p>
    <w:p w14:paraId="609719C6" w14:textId="093B5C49" w:rsidR="005E4FEB" w:rsidRPr="005967D0" w:rsidRDefault="005E4FEB" w:rsidP="00642F95">
      <w:pPr>
        <w:pStyle w:val="DaySummaryItal"/>
        <w:sectPr w:rsidR="005E4FEB"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8:28-39</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9AB0" w14:textId="77777777" w:rsidR="00F257D1" w:rsidRDefault="00F257D1">
      <w:r>
        <w:separator/>
      </w:r>
    </w:p>
    <w:p w14:paraId="62631BBD" w14:textId="77777777" w:rsidR="00F257D1" w:rsidRDefault="00F257D1"/>
  </w:endnote>
  <w:endnote w:type="continuationSeparator" w:id="0">
    <w:p w14:paraId="2AA05285" w14:textId="77777777" w:rsidR="00F257D1" w:rsidRDefault="00F257D1">
      <w:r>
        <w:continuationSeparator/>
      </w:r>
    </w:p>
    <w:p w14:paraId="638A8318" w14:textId="77777777" w:rsidR="00F257D1" w:rsidRDefault="00F257D1"/>
  </w:endnote>
  <w:endnote w:type="continuationNotice" w:id="1">
    <w:p w14:paraId="0A17B243" w14:textId="77777777" w:rsidR="00F257D1" w:rsidRDefault="00F257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6F76175B"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642F95">
                            <w:rPr>
                              <w:rFonts w:ascii="Roboto" w:hAnsi="Roboto"/>
                              <w:sz w:val="18"/>
                              <w:szCs w:val="18"/>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6F76175B"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642F95">
                      <w:rPr>
                        <w:rFonts w:ascii="Roboto" w:hAnsi="Roboto"/>
                        <w:sz w:val="18"/>
                        <w:szCs w:val="18"/>
                      </w:rPr>
                      <w:t>15</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158B8" w14:textId="77777777" w:rsidR="00F257D1" w:rsidRDefault="00F257D1">
      <w:r>
        <w:separator/>
      </w:r>
    </w:p>
    <w:p w14:paraId="3A456E93" w14:textId="77777777" w:rsidR="00F257D1" w:rsidRDefault="00F257D1"/>
  </w:footnote>
  <w:footnote w:type="continuationSeparator" w:id="0">
    <w:p w14:paraId="378566D8" w14:textId="77777777" w:rsidR="00F257D1" w:rsidRDefault="00F257D1">
      <w:r>
        <w:continuationSeparator/>
      </w:r>
    </w:p>
    <w:p w14:paraId="13C745C9" w14:textId="77777777" w:rsidR="00F257D1" w:rsidRDefault="00F257D1"/>
  </w:footnote>
  <w:footnote w:type="continuationNotice" w:id="1">
    <w:p w14:paraId="78372EAA" w14:textId="77777777" w:rsidR="00F257D1" w:rsidRDefault="00F257D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B"/>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E4FEB"/>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2F95"/>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5B47"/>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57D1"/>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C7ACF9E8-A61A-4E34-9129-73428EDD8D1C}"/>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510</Words>
  <Characters>2416</Characters>
  <Application>Microsoft Office Word</Application>
  <DocSecurity>0</DocSecurity>
  <Lines>92</Lines>
  <Paragraphs>69</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2026-03-24T20:50:00Z</dcterms:created>
  <dcterms:modified xsi:type="dcterms:W3CDTF">2026-04-07T18:32:00Z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