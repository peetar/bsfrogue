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6F2E19BB">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7C6E9343" w:rsidR="005D26A6" w:rsidRPr="005967D0" w:rsidRDefault="00896297" w:rsidP="000210BB">
                              <w:pPr>
                                <w:pStyle w:val="Title1"/>
                              </w:pPr>
                              <w:r>
                                <w:t>Christian Unity</w:t>
                              </w:r>
                            </w:p>
                            <w:p w14:paraId="52A69CAA" w14:textId="77777777" w:rsidR="00586B6B" w:rsidRPr="00E20D85" w:rsidRDefault="00586B6B" w:rsidP="00E20D85"/>
                            <w:p w14:paraId="5CD51985" w14:textId="34E71C96" w:rsidR="00D756EC" w:rsidRDefault="00896297" w:rsidP="00D756EC">
                              <w:pPr>
                                <w:pStyle w:val="ChapterRange"/>
                              </w:pPr>
                              <w:r>
                                <w:t>Romans 15:1-13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0A475FAD"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896297">
                                <w:rPr>
                                  <w:rFonts w:ascii="Roboto" w:hAnsi="Roboto"/>
                                  <w:b/>
                                  <w:bCs/>
                                  <w14:numSpacing w14:val="proportional"/>
                                </w:rPr>
                                <w:t>26</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7C6E9343" w:rsidR="005D26A6" w:rsidRPr="005967D0" w:rsidRDefault="00896297" w:rsidP="000210BB">
                        <w:pPr>
                          <w:pStyle w:val="Title1"/>
                        </w:pPr>
                        <w:r>
                          <w:t>Christian Unity</w:t>
                        </w:r>
                      </w:p>
                      <w:p w14:paraId="52A69CAA" w14:textId="77777777" w:rsidR="00586B6B" w:rsidRPr="00E20D85" w:rsidRDefault="00586B6B" w:rsidP="00E20D85"/>
                      <w:p w14:paraId="5CD51985" w14:textId="34E71C96" w:rsidR="00D756EC" w:rsidRDefault="00896297" w:rsidP="00D756EC">
                        <w:pPr>
                          <w:pStyle w:val="ChapterRange"/>
                        </w:pPr>
                        <w:r>
                          <w:t>Romans 15:1-13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0A475FAD"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896297">
                          <w:rPr>
                            <w:rFonts w:ascii="Roboto" w:hAnsi="Roboto"/>
                            <w:b/>
                            <w:bCs/>
                            <w14:numSpacing w14:val="proportional"/>
                          </w:rPr>
                          <w:t>26</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3F542AA1"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4A04C639" w:rsidR="00F15B67" w:rsidRPr="005967D0" w:rsidRDefault="002D77BB" w:rsidP="00E7406D">
      <w:pPr>
        <w:pStyle w:val="Heading1"/>
      </w:pPr>
      <w:r w:rsidRPr="005967D0">
        <w:t xml:space="preserve">Lesson </w:t>
      </w:r>
      <w:r w:rsidR="00896297">
        <w:t>26</w:t>
      </w:r>
      <w:r w:rsidR="00A75A34">
        <w:t xml:space="preserve"> </w:t>
      </w:r>
      <w:r w:rsidRPr="00E7406D">
        <w:t>Questions</w:t>
      </w:r>
    </w:p>
    <w:p w14:paraId="406D19B3" w14:textId="57AB6B69" w:rsidR="00F15B67" w:rsidRPr="009E5329" w:rsidRDefault="002D77BB" w:rsidP="009E5329">
      <w:pPr>
        <w:pStyle w:val="Heading4"/>
      </w:pPr>
      <w:r w:rsidRPr="005967D0">
        <w:t xml:space="preserve">First Day: Read </w:t>
      </w:r>
      <w:r w:rsidR="0011071D">
        <w:t>the Lesson</w:t>
      </w:r>
      <w:r w:rsidR="009E5329">
        <w:t xml:space="preserve"> </w:t>
      </w:r>
      <w:r w:rsidR="00896297">
        <w:t>25</w:t>
      </w:r>
      <w:r w:rsidR="00E74951" w:rsidRPr="005967D0">
        <w:t xml:space="preserve"> </w:t>
      </w:r>
      <w:r w:rsidRPr="005967D0">
        <w:t>Notes.</w:t>
      </w:r>
      <w:r w:rsidR="009E5329">
        <w:t xml:space="preserve"> </w:t>
      </w:r>
    </w:p>
    <w:p w14:paraId="347FD0C7" w14:textId="37DBB2A4" w:rsidR="00896297" w:rsidRDefault="00797736" w:rsidP="00896297">
      <w:pPr>
        <w:pStyle w:val="DaySummaryItal"/>
      </w:pPr>
      <w:r w:rsidRPr="005967D0">
        <w:t>The notes and lecture fortify the truth of the passage for understanding and application to daily life.</w:t>
      </w:r>
    </w:p>
    <w:p w14:paraId="39B6E53E" w14:textId="77777777" w:rsidR="00896297" w:rsidRDefault="00896297" w:rsidP="00896297">
      <w:pPr>
        <w:pStyle w:val="Question"/>
      </w:pPr>
      <w:r>
        <w:t>How did the lecture help you understand God’s judgment of believers and unbelievers?</w:t>
      </w:r>
    </w:p>
    <w:p w14:paraId="3885610D" w14:textId="77777777" w:rsidR="00896297" w:rsidRDefault="00896297" w:rsidP="00896297">
      <w:pPr>
        <w:pStyle w:val="writingspacesregular"/>
      </w:pPr>
    </w:p>
    <w:p w14:paraId="6FE90E48" w14:textId="77777777" w:rsidR="00896297" w:rsidRDefault="00896297" w:rsidP="00896297">
      <w:pPr>
        <w:pStyle w:val="Question"/>
      </w:pPr>
      <w:r>
        <w:t>What did you find meaningful from the notes regarding disputable matters among believers?</w:t>
      </w:r>
    </w:p>
    <w:p w14:paraId="5AD5C2D6" w14:textId="77777777" w:rsidR="00896297" w:rsidRDefault="00896297" w:rsidP="00896297">
      <w:pPr>
        <w:pStyle w:val="writingspacesregular"/>
      </w:pPr>
    </w:p>
    <w:p w14:paraId="55A06E1F" w14:textId="77777777" w:rsidR="00896297" w:rsidRDefault="00896297" w:rsidP="00896297">
      <w:pPr>
        <w:pStyle w:val="Heading4"/>
      </w:pPr>
      <w:r>
        <w:t>Second Day: Read Romans 15:1-3.</w:t>
      </w:r>
    </w:p>
    <w:p w14:paraId="06AD8810" w14:textId="77777777" w:rsidR="00896297" w:rsidRDefault="00896297" w:rsidP="00896297">
      <w:pPr>
        <w:pStyle w:val="DaySummaryItal"/>
      </w:pPr>
      <w:r>
        <w:t>Paul assigned responsibilities to strong believers.</w:t>
      </w:r>
    </w:p>
    <w:p w14:paraId="4A497766" w14:textId="77777777" w:rsidR="00896297" w:rsidRDefault="00896297" w:rsidP="00896297">
      <w:pPr>
        <w:pStyle w:val="Question"/>
      </w:pPr>
      <w:r>
        <w:t>What responsibilities did Paul assign to strong believers, and why?</w:t>
      </w:r>
    </w:p>
    <w:p w14:paraId="7F76569F" w14:textId="77777777" w:rsidR="00896297" w:rsidRDefault="00896297" w:rsidP="00896297">
      <w:pPr>
        <w:pStyle w:val="writingspacesregular"/>
      </w:pPr>
    </w:p>
    <w:p w14:paraId="355B94F1" w14:textId="77777777" w:rsidR="00896297" w:rsidRDefault="00896297" w:rsidP="00896297">
      <w:pPr>
        <w:pStyle w:val="Question"/>
      </w:pPr>
      <w:r>
        <w:t>a.</w:t>
      </w:r>
      <w:r>
        <w:tab/>
        <w:t xml:space="preserve">How is Paul's description of pleasing one’s neighbors different from how we might think about </w:t>
      </w:r>
    </w:p>
    <w:p w14:paraId="79E61868" w14:textId="6985216A" w:rsidR="00896297" w:rsidRDefault="00896297" w:rsidP="00896297">
      <w:pPr>
        <w:pStyle w:val="Question"/>
        <w:numPr>
          <w:ilvl w:val="0"/>
          <w:numId w:val="0"/>
        </w:numPr>
      </w:pPr>
      <w:r>
        <w:tab/>
      </w:r>
      <w:r>
        <w:tab/>
      </w:r>
      <w:r>
        <w:t>people-pleasing today?</w:t>
      </w:r>
    </w:p>
    <w:p w14:paraId="0B43375C" w14:textId="77777777" w:rsidR="00896297" w:rsidRDefault="00896297" w:rsidP="00896297">
      <w:pPr>
        <w:pStyle w:val="writingspacesregular"/>
      </w:pPr>
    </w:p>
    <w:p w14:paraId="2CAF755A" w14:textId="77777777" w:rsidR="00896297" w:rsidRDefault="00896297" w:rsidP="00896297">
      <w:pPr>
        <w:pStyle w:val="Pointb"/>
      </w:pPr>
      <w:r>
        <w:t>b.</w:t>
      </w:r>
      <w:r>
        <w:tab/>
        <w:t>In verse 3, Paul quoted a prophecy about Jesus from Psalm 69. Read Psalm 69. How did Jesus model not living to please Himself?</w:t>
      </w:r>
    </w:p>
    <w:p w14:paraId="6235C89F" w14:textId="77777777" w:rsidR="00896297" w:rsidRDefault="00896297" w:rsidP="00896297">
      <w:pPr>
        <w:pStyle w:val="writingspacesregular"/>
      </w:pPr>
    </w:p>
    <w:p w14:paraId="445E6E2D" w14:textId="77777777" w:rsidR="00896297" w:rsidRDefault="00896297" w:rsidP="00896297">
      <w:pPr>
        <w:pStyle w:val="Question"/>
      </w:pPr>
      <w:r>
        <w:t>Describe situations in which you find it difficult to build others up or put them first.</w:t>
      </w:r>
    </w:p>
    <w:p w14:paraId="75B59C32" w14:textId="77777777" w:rsidR="00896297" w:rsidRDefault="00896297" w:rsidP="00896297">
      <w:pPr>
        <w:pStyle w:val="writingspacesregular"/>
      </w:pPr>
    </w:p>
    <w:p w14:paraId="533620ED" w14:textId="77777777" w:rsidR="00896297" w:rsidRDefault="00896297" w:rsidP="00896297">
      <w:pPr>
        <w:pStyle w:val="Heading4"/>
      </w:pPr>
      <w:r>
        <w:t>Third Day: Read Romans 15:4-6.</w:t>
      </w:r>
    </w:p>
    <w:p w14:paraId="5E99FA30" w14:textId="77777777" w:rsidR="00896297" w:rsidRDefault="00896297" w:rsidP="00896297">
      <w:pPr>
        <w:pStyle w:val="DaySummaryItal"/>
      </w:pPr>
      <w:r>
        <w:t>Paul spoke to Scripture’s important role in Christian unity.</w:t>
      </w:r>
    </w:p>
    <w:p w14:paraId="541FF853" w14:textId="77777777" w:rsidR="00896297" w:rsidRDefault="00896297" w:rsidP="00896297">
      <w:pPr>
        <w:pStyle w:val="Question"/>
      </w:pPr>
      <w:r>
        <w:t>a.</w:t>
      </w:r>
      <w:r>
        <w:tab/>
        <w:t>From verse 4, what benefits come from studying Scripture?</w:t>
      </w:r>
    </w:p>
    <w:p w14:paraId="69866FC7" w14:textId="77777777" w:rsidR="00896297" w:rsidRDefault="00896297" w:rsidP="00896297">
      <w:pPr>
        <w:pStyle w:val="writingspacesregular"/>
      </w:pPr>
    </w:p>
    <w:p w14:paraId="657B0726" w14:textId="77777777" w:rsidR="00896297" w:rsidRDefault="00896297" w:rsidP="00896297">
      <w:pPr>
        <w:pStyle w:val="Pointb"/>
      </w:pPr>
      <w:r>
        <w:t>b.</w:t>
      </w:r>
      <w:r>
        <w:tab/>
        <w:t>How have you experienced these or other benefits as you have studied Romans?</w:t>
      </w:r>
    </w:p>
    <w:p w14:paraId="3BCE1F30" w14:textId="77777777" w:rsidR="00896297" w:rsidRDefault="00896297" w:rsidP="00896297">
      <w:pPr>
        <w:pStyle w:val="writingspacesregular"/>
      </w:pPr>
    </w:p>
    <w:p w14:paraId="6D8F3ADE" w14:textId="77777777" w:rsidR="00896297" w:rsidRDefault="00896297" w:rsidP="00896297">
      <w:pPr>
        <w:pStyle w:val="Question"/>
      </w:pPr>
      <w:r>
        <w:t>What did Paul ask God to give to his readers, and what might the result be?</w:t>
      </w:r>
    </w:p>
    <w:p w14:paraId="2AD24CF6" w14:textId="77777777" w:rsidR="00896297" w:rsidRDefault="00896297" w:rsidP="00896297">
      <w:pPr>
        <w:pStyle w:val="writingspacesregular"/>
      </w:pPr>
    </w:p>
    <w:p w14:paraId="0211E074" w14:textId="77777777" w:rsidR="00896297" w:rsidRDefault="00896297" w:rsidP="00896297">
      <w:pPr>
        <w:pStyle w:val="Question"/>
      </w:pPr>
      <w:r>
        <w:t>a.</w:t>
      </w:r>
      <w:r>
        <w:tab/>
        <w:t xml:space="preserve">How does a spirit of unity differ from uniformity, and how does Christian unity glorify God? (See </w:t>
      </w:r>
    </w:p>
    <w:p w14:paraId="60DF4C03" w14:textId="5FE766A1" w:rsidR="00896297" w:rsidRDefault="00896297" w:rsidP="00896297">
      <w:pPr>
        <w:pStyle w:val="Question"/>
        <w:numPr>
          <w:ilvl w:val="0"/>
          <w:numId w:val="0"/>
        </w:numPr>
      </w:pPr>
      <w:r>
        <w:tab/>
      </w:r>
      <w:r>
        <w:tab/>
      </w:r>
      <w:proofErr w:type="gramStart"/>
      <w:r>
        <w:t>also</w:t>
      </w:r>
      <w:proofErr w:type="gramEnd"/>
      <w:r>
        <w:t xml:space="preserve"> Romans 14:13-18.)</w:t>
      </w:r>
    </w:p>
    <w:p w14:paraId="7173F657" w14:textId="77777777" w:rsidR="00896297" w:rsidRDefault="00896297" w:rsidP="00896297">
      <w:pPr>
        <w:pStyle w:val="writingspacesregular"/>
      </w:pPr>
    </w:p>
    <w:p w14:paraId="08BE4CFD" w14:textId="77777777" w:rsidR="00896297" w:rsidRDefault="00896297" w:rsidP="00896297">
      <w:pPr>
        <w:pStyle w:val="Pointb"/>
      </w:pPr>
      <w:r>
        <w:t>b.</w:t>
      </w:r>
      <w:r>
        <w:tab/>
        <w:t xml:space="preserve">What impact does Christian unity have on you, your church, or your relationships with other </w:t>
      </w:r>
      <w:r>
        <w:lastRenderedPageBreak/>
        <w:t>believers?</w:t>
      </w:r>
    </w:p>
    <w:p w14:paraId="079C3040" w14:textId="77777777" w:rsidR="00896297" w:rsidRDefault="00896297" w:rsidP="00896297">
      <w:pPr>
        <w:pStyle w:val="writingspacesregular"/>
      </w:pPr>
    </w:p>
    <w:p w14:paraId="0DF3AC6B" w14:textId="77777777" w:rsidR="00896297" w:rsidRDefault="00896297" w:rsidP="00896297">
      <w:pPr>
        <w:pStyle w:val="Heading4"/>
      </w:pPr>
      <w:r>
        <w:t>Fourth Day: Read Romans 15:7-12.</w:t>
      </w:r>
    </w:p>
    <w:p w14:paraId="582A3BF1" w14:textId="77777777" w:rsidR="00896297" w:rsidRDefault="00896297" w:rsidP="00896297">
      <w:pPr>
        <w:pStyle w:val="DaySummaryItal"/>
      </w:pPr>
      <w:r>
        <w:t>Paul spoke about acceptance of other believers.</w:t>
      </w:r>
    </w:p>
    <w:p w14:paraId="674A79CB" w14:textId="77777777" w:rsidR="00896297" w:rsidRDefault="00896297" w:rsidP="00896297">
      <w:pPr>
        <w:pStyle w:val="Question"/>
      </w:pPr>
      <w:r>
        <w:t>What did Paul command the Romans to do, and why?</w:t>
      </w:r>
    </w:p>
    <w:p w14:paraId="2F2F5A82" w14:textId="77777777" w:rsidR="00896297" w:rsidRDefault="00896297" w:rsidP="00896297">
      <w:pPr>
        <w:pStyle w:val="writingspacesregular"/>
      </w:pPr>
    </w:p>
    <w:p w14:paraId="46AFE712" w14:textId="77777777" w:rsidR="00896297" w:rsidRDefault="00896297" w:rsidP="00896297">
      <w:pPr>
        <w:pStyle w:val="Question"/>
      </w:pPr>
      <w:r>
        <w:t>What did Jesus do on behalf of God’s truth, and why is this important?</w:t>
      </w:r>
    </w:p>
    <w:p w14:paraId="65408011" w14:textId="77777777" w:rsidR="00896297" w:rsidRDefault="00896297" w:rsidP="00896297">
      <w:pPr>
        <w:pStyle w:val="writingspacesregular"/>
      </w:pPr>
    </w:p>
    <w:p w14:paraId="1AEDA857" w14:textId="77777777" w:rsidR="00896297" w:rsidRDefault="00896297" w:rsidP="00896297">
      <w:pPr>
        <w:pStyle w:val="Question"/>
      </w:pPr>
      <w:r>
        <w:t>a.</w:t>
      </w:r>
      <w:r>
        <w:tab/>
        <w:t xml:space="preserve">List the Old Testament passages Paul quoted in verses 9-12. (Check your Bible’s footnotes or </w:t>
      </w:r>
    </w:p>
    <w:p w14:paraId="767E06E8" w14:textId="7CA17FFD" w:rsidR="00896297" w:rsidRDefault="00896297" w:rsidP="00896297">
      <w:pPr>
        <w:pStyle w:val="Question"/>
        <w:numPr>
          <w:ilvl w:val="0"/>
          <w:numId w:val="0"/>
        </w:numPr>
      </w:pPr>
      <w:r>
        <w:tab/>
      </w:r>
      <w:r>
        <w:tab/>
      </w:r>
      <w:r>
        <w:t>cross-references to locate the Scripture references.) What do the passages have in common?</w:t>
      </w:r>
    </w:p>
    <w:p w14:paraId="5BDBE059" w14:textId="77777777" w:rsidR="00896297" w:rsidRDefault="00896297" w:rsidP="00896297">
      <w:pPr>
        <w:pStyle w:val="writingspacesregular"/>
      </w:pPr>
    </w:p>
    <w:p w14:paraId="1D3AB018" w14:textId="77777777" w:rsidR="00896297" w:rsidRDefault="00896297" w:rsidP="00896297">
      <w:pPr>
        <w:pStyle w:val="Pointb"/>
      </w:pPr>
      <w:r>
        <w:t>b.</w:t>
      </w:r>
      <w:r>
        <w:tab/>
        <w:t>Why would Paul use Old Testament passages to illustrate unity between Jews and Gentiles in Christ?</w:t>
      </w:r>
    </w:p>
    <w:p w14:paraId="6F824290" w14:textId="77777777" w:rsidR="00896297" w:rsidRDefault="00896297" w:rsidP="00896297">
      <w:pPr>
        <w:pStyle w:val="writingspacesregular"/>
      </w:pPr>
    </w:p>
    <w:p w14:paraId="734070D7" w14:textId="77777777" w:rsidR="00896297" w:rsidRDefault="00896297" w:rsidP="00896297">
      <w:pPr>
        <w:pStyle w:val="Question"/>
      </w:pPr>
      <w:r>
        <w:t>How might Paul’s words help when you struggle to find unity with other believers?</w:t>
      </w:r>
    </w:p>
    <w:p w14:paraId="0A35E2EB" w14:textId="77777777" w:rsidR="00896297" w:rsidRDefault="00896297" w:rsidP="00896297">
      <w:pPr>
        <w:pStyle w:val="writingspacesregular"/>
      </w:pPr>
    </w:p>
    <w:p w14:paraId="504EF9C2" w14:textId="77777777" w:rsidR="00896297" w:rsidRDefault="00896297" w:rsidP="00896297">
      <w:pPr>
        <w:pStyle w:val="Heading4"/>
      </w:pPr>
      <w:r>
        <w:t>Fifth Day: Read Romans 15:13.</w:t>
      </w:r>
    </w:p>
    <w:p w14:paraId="00D05DA6" w14:textId="77777777" w:rsidR="00896297" w:rsidRDefault="00896297" w:rsidP="00896297">
      <w:pPr>
        <w:pStyle w:val="DaySummaryItal"/>
      </w:pPr>
      <w:r w:rsidRPr="00896297">
        <w:t>Paul</w:t>
      </w:r>
      <w:r>
        <w:t xml:space="preserve"> spoke words of hope to His readers.</w:t>
      </w:r>
    </w:p>
    <w:p w14:paraId="738E35CB" w14:textId="77777777" w:rsidR="00896297" w:rsidRDefault="00896297" w:rsidP="00896297">
      <w:pPr>
        <w:pStyle w:val="Question"/>
      </w:pPr>
      <w:r>
        <w:t>a.</w:t>
      </w:r>
      <w:r>
        <w:tab/>
        <w:t>What is the relationship between trust and hope? (See also 1 Timothy 1:1; Hebrews 6:18-19; 11:</w:t>
      </w:r>
      <w:proofErr w:type="gramStart"/>
      <w:r>
        <w:t>1;</w:t>
      </w:r>
      <w:proofErr w:type="gramEnd"/>
      <w:r>
        <w:t xml:space="preserve"> </w:t>
      </w:r>
    </w:p>
    <w:p w14:paraId="54A5586F" w14:textId="21821864" w:rsidR="00896297" w:rsidRDefault="00896297" w:rsidP="00896297">
      <w:pPr>
        <w:pStyle w:val="Question"/>
        <w:numPr>
          <w:ilvl w:val="0"/>
          <w:numId w:val="0"/>
        </w:numPr>
      </w:pPr>
      <w:r>
        <w:tab/>
      </w:r>
      <w:r>
        <w:tab/>
      </w:r>
      <w:r>
        <w:t>or any other verses for help.)</w:t>
      </w:r>
    </w:p>
    <w:p w14:paraId="663E7DD4" w14:textId="77777777" w:rsidR="00896297" w:rsidRDefault="00896297" w:rsidP="00896297">
      <w:pPr>
        <w:pStyle w:val="writingspacesregular"/>
      </w:pPr>
    </w:p>
    <w:p w14:paraId="066E1BB7" w14:textId="77777777" w:rsidR="00896297" w:rsidRDefault="00896297" w:rsidP="00896297">
      <w:pPr>
        <w:pStyle w:val="Pointb"/>
      </w:pPr>
      <w:r>
        <w:t>b.</w:t>
      </w:r>
      <w:r>
        <w:tab/>
        <w:t>In what specific ways have you found God to be your source of hope?</w:t>
      </w:r>
    </w:p>
    <w:p w14:paraId="4929EBF5" w14:textId="77777777" w:rsidR="00896297" w:rsidRDefault="00896297" w:rsidP="00896297">
      <w:pPr>
        <w:pStyle w:val="writingspacesregular"/>
      </w:pPr>
    </w:p>
    <w:p w14:paraId="684E03D9" w14:textId="77777777" w:rsidR="00896297" w:rsidRDefault="00896297" w:rsidP="00896297">
      <w:pPr>
        <w:pStyle w:val="Question"/>
      </w:pPr>
      <w:r>
        <w:t>How is it possible for believers to overflow with hope?</w:t>
      </w:r>
    </w:p>
    <w:p w14:paraId="13F6809D" w14:textId="77777777" w:rsidR="00896297" w:rsidRDefault="00896297" w:rsidP="00896297">
      <w:pPr>
        <w:pStyle w:val="writingspacesregular"/>
      </w:pPr>
    </w:p>
    <w:p w14:paraId="72B0C646" w14:textId="77777777" w:rsidR="00896297" w:rsidRDefault="00896297" w:rsidP="00896297">
      <w:pPr>
        <w:pStyle w:val="Question"/>
      </w:pPr>
      <w:r>
        <w:t>Using Romans 15:13, write a prayer for yourself or someone you know who needs hope.</w:t>
      </w:r>
    </w:p>
    <w:p w14:paraId="02B350F6" w14:textId="77777777" w:rsidR="00896297" w:rsidRDefault="00896297" w:rsidP="00896297">
      <w:pPr>
        <w:pStyle w:val="writingspacesregular"/>
      </w:pPr>
    </w:p>
    <w:p w14:paraId="3435A5A4" w14:textId="77777777" w:rsidR="00896297" w:rsidRDefault="00896297" w:rsidP="00896297">
      <w:pPr>
        <w:pStyle w:val="Heading4"/>
      </w:pPr>
      <w:r>
        <w:t>Sixth Day: Review Romans 15:1-13.</w:t>
      </w:r>
    </w:p>
    <w:p w14:paraId="092047DF" w14:textId="77777777" w:rsidR="00896297" w:rsidRDefault="00896297" w:rsidP="00896297">
      <w:pPr>
        <w:pStyle w:val="DaySummaryItal"/>
      </w:pPr>
      <w:r>
        <w:t>God empowers believers to live in unity and hope as they follow Christ.</w:t>
      </w:r>
    </w:p>
    <w:p w14:paraId="3671DE79" w14:textId="77777777" w:rsidR="00896297" w:rsidRDefault="00896297" w:rsidP="00896297">
      <w:pPr>
        <w:pStyle w:val="Question"/>
      </w:pPr>
      <w:r>
        <w:t>What challenged or encouraged you regarding Christian unity and Christ’s example as you studied this passage, and how can your group pray for you?</w:t>
      </w:r>
    </w:p>
    <w:p w14:paraId="4970A518" w14:textId="77777777" w:rsidR="00896297" w:rsidRDefault="00896297" w:rsidP="00896297">
      <w:pPr>
        <w:pStyle w:val="writingspacesregular"/>
      </w:pPr>
    </w:p>
    <w:p w14:paraId="609719C6" w14:textId="017A5B18" w:rsidR="00896297" w:rsidRPr="005967D0" w:rsidRDefault="00896297" w:rsidP="00896297">
      <w:pPr>
        <w:pStyle w:val="DaySummaryItal"/>
        <w:sectPr w:rsidR="00896297"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 xml:space="preserve">Homiletics for Group </w:t>
      </w:r>
      <w:r w:rsidRPr="00896297">
        <w:t>and</w:t>
      </w:r>
      <w:r>
        <w:t xml:space="preserve"> Administrative Leaders: Romans 15:1-13</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CEA22" w14:textId="77777777" w:rsidR="00420310" w:rsidRDefault="00420310">
      <w:r>
        <w:separator/>
      </w:r>
    </w:p>
    <w:p w14:paraId="4E0F215F" w14:textId="77777777" w:rsidR="00420310" w:rsidRDefault="00420310"/>
  </w:endnote>
  <w:endnote w:type="continuationSeparator" w:id="0">
    <w:p w14:paraId="0F44E06B" w14:textId="77777777" w:rsidR="00420310" w:rsidRDefault="00420310">
      <w:r>
        <w:continuationSeparator/>
      </w:r>
    </w:p>
    <w:p w14:paraId="606232D3" w14:textId="77777777" w:rsidR="00420310" w:rsidRDefault="00420310"/>
  </w:endnote>
  <w:endnote w:type="continuationNotice" w:id="1">
    <w:p w14:paraId="0FB59AF4" w14:textId="77777777" w:rsidR="00420310" w:rsidRDefault="004203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2A7BF68B"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896297">
                            <w:rPr>
                              <w:rFonts w:ascii="Roboto" w:hAnsi="Roboto"/>
                              <w:sz w:val="18"/>
                              <w:szCs w:val="18"/>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2A7BF68B"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896297">
                      <w:rPr>
                        <w:rFonts w:ascii="Roboto" w:hAnsi="Roboto"/>
                        <w:sz w:val="18"/>
                        <w:szCs w:val="18"/>
                      </w:rPr>
                      <w:t>26</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893C6" w14:textId="77777777" w:rsidR="00420310" w:rsidRDefault="00420310">
      <w:r>
        <w:separator/>
      </w:r>
    </w:p>
    <w:p w14:paraId="68E9EAAC" w14:textId="77777777" w:rsidR="00420310" w:rsidRDefault="00420310"/>
  </w:footnote>
  <w:footnote w:type="continuationSeparator" w:id="0">
    <w:p w14:paraId="5D06C7E8" w14:textId="77777777" w:rsidR="00420310" w:rsidRDefault="00420310">
      <w:r>
        <w:continuationSeparator/>
      </w:r>
    </w:p>
    <w:p w14:paraId="682FFA34" w14:textId="77777777" w:rsidR="00420310" w:rsidRDefault="00420310"/>
  </w:footnote>
  <w:footnote w:type="continuationNotice" w:id="1">
    <w:p w14:paraId="4265C849" w14:textId="77777777" w:rsidR="00420310" w:rsidRDefault="0042031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118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3353"/>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0310"/>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96297"/>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747"/>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4C2"/>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2.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3.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4.xml><?xml version="1.0" encoding="utf-8"?>
<ds:datastoreItem xmlns:ds="http://schemas.openxmlformats.org/officeDocument/2006/customXml" ds:itemID="{935F763E-4D7C-4948-BFAB-6B16523ADB6A}"/>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472</Words>
  <Characters>2235</Characters>
  <Application>Microsoft Office Word</Application>
  <DocSecurity>0</DocSecurity>
  <Lines>85</Lines>
  <Paragraphs>64</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2026-03-24T20:51:00Z</dcterms:created>
  <dcterms:modified xsi:type="dcterms:W3CDTF">2026-04-08T15:32:00Z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