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551FF088">
                <wp:simplePos x="0" y="0"/>
                <wp:positionH relativeFrom="page">
                  <wp:posOffset>613458</wp:posOffset>
                </wp:positionH>
                <wp:positionV relativeFrom="page">
                  <wp:posOffset>544010</wp:posOffset>
                </wp:positionV>
                <wp:extent cx="6660515" cy="2609175"/>
                <wp:effectExtent l="0" t="0" r="6985" b="762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609175"/>
                          <a:chOff x="1191" y="940"/>
                          <a:chExt cx="10489" cy="2847"/>
                        </a:xfrm>
                      </wpg:grpSpPr>
                      <wps:wsp>
                        <wps:cNvPr id="56" name="docshape7"/>
                        <wps:cNvSpPr txBox="1">
                          <a:spLocks/>
                        </wps:cNvSpPr>
                        <wps:spPr bwMode="auto">
                          <a:xfrm>
                            <a:off x="1191" y="1571"/>
                            <a:ext cx="9194" cy="2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56E5BAAD" w:rsidR="005D26A6" w:rsidRPr="005967D0" w:rsidRDefault="00763448" w:rsidP="000210BB">
                              <w:pPr>
                                <w:pStyle w:val="Title1"/>
                              </w:pPr>
                              <w:r>
                                <w:t>The Gospel’s Impact in Rome and Corinth</w:t>
                              </w:r>
                            </w:p>
                            <w:p w14:paraId="52A69CAA" w14:textId="77777777" w:rsidR="00586B6B" w:rsidRPr="00E20D85" w:rsidRDefault="00586B6B" w:rsidP="00E20D85"/>
                            <w:p w14:paraId="5CD51985" w14:textId="0CE74A6B" w:rsidR="00D756EC" w:rsidRDefault="00763448" w:rsidP="00D756EC">
                              <w:pPr>
                                <w:pStyle w:val="ChapterRange"/>
                              </w:pPr>
                              <w:r>
                                <w:t>Romans 16</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3819C0FA"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763448">
                                <w:rPr>
                                  <w:rFonts w:ascii="Roboto" w:hAnsi="Roboto"/>
                                  <w:b/>
                                  <w:bCs/>
                                  <w14:numSpacing w14:val="proportional"/>
                                </w:rPr>
                                <w:t>28</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3pt;margin-top:42.85pt;width:524.45pt;height:205.45pt;z-index:-251658240;mso-position-horizontal-relative:page;mso-position-vertical-relative:page" coordorigin="1191,940" coordsize="10489,28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">
                <v:shapetype id="_x0000_t202" coordsize="21600,21600" o:spt="202" path="m,l,21600r21600,l21600,xe">
                  <v:stroke joinstyle="miter"/>
                  <v:path gradientshapeok="t" o:connecttype="rect"/>
                </v:shapetype>
                <v:shape id="docshape7" o:spid="_x0000_s1027" type="#_x0000_t202" style="position:absolute;left:1191;top:1571;width:9194;height:22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56E5BAAD" w:rsidR="005D26A6" w:rsidRPr="005967D0" w:rsidRDefault="00763448" w:rsidP="000210BB">
                        <w:pPr>
                          <w:pStyle w:val="Title1"/>
                        </w:pPr>
                        <w:r>
                          <w:t>The Gospel’s Impact in Rome and Corinth</w:t>
                        </w:r>
                      </w:p>
                      <w:p w14:paraId="52A69CAA" w14:textId="77777777" w:rsidR="00586B6B" w:rsidRPr="00E20D85" w:rsidRDefault="00586B6B" w:rsidP="00E20D85"/>
                      <w:p w14:paraId="5CD51985" w14:textId="0CE74A6B" w:rsidR="00D756EC" w:rsidRDefault="00763448" w:rsidP="00D756EC">
                        <w:pPr>
                          <w:pStyle w:val="ChapterRange"/>
                        </w:pPr>
                        <w:r>
                          <w:t>Romans 16</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3819C0FA"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763448">
                          <w:rPr>
                            <w:rFonts w:ascii="Roboto" w:hAnsi="Roboto"/>
                            <w:b/>
                            <w:bCs/>
                            <w14:numSpacing w14:val="proportional"/>
                          </w:rPr>
                          <w:t>28</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3540AC3B"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3DF7F23F" w:rsidR="00F15B67" w:rsidRPr="005967D0" w:rsidRDefault="002D77BB" w:rsidP="00E7406D">
      <w:pPr>
        <w:pStyle w:val="Heading1"/>
      </w:pPr>
      <w:r w:rsidRPr="005967D0">
        <w:t xml:space="preserve">Lesson </w:t>
      </w:r>
      <w:r w:rsidR="00763448">
        <w:t>28</w:t>
      </w:r>
      <w:r w:rsidR="00A75A34">
        <w:t xml:space="preserve"> </w:t>
      </w:r>
      <w:r w:rsidRPr="00E7406D">
        <w:t>Questions</w:t>
      </w:r>
    </w:p>
    <w:p w14:paraId="406D19B3" w14:textId="4ADBBCD1" w:rsidR="00F15B67" w:rsidRPr="009E5329" w:rsidRDefault="002D77BB" w:rsidP="009E5329">
      <w:pPr>
        <w:pStyle w:val="Heading4"/>
      </w:pPr>
      <w:r w:rsidRPr="005967D0">
        <w:t xml:space="preserve">First Day: Read </w:t>
      </w:r>
      <w:r w:rsidR="0011071D">
        <w:t>the Lesson</w:t>
      </w:r>
      <w:r w:rsidR="009E5329">
        <w:t xml:space="preserve"> </w:t>
      </w:r>
      <w:r w:rsidR="00763448">
        <w:t>27</w:t>
      </w:r>
      <w:r w:rsidR="00E74951" w:rsidRPr="005967D0">
        <w:t xml:space="preserve"> </w:t>
      </w:r>
      <w:r w:rsidRPr="005967D0">
        <w:t>Notes.</w:t>
      </w:r>
      <w:r w:rsidR="009E5329">
        <w:t xml:space="preserve"> </w:t>
      </w:r>
    </w:p>
    <w:p w14:paraId="347FD0C7" w14:textId="307BE0FE" w:rsidR="00763448" w:rsidRDefault="00797736" w:rsidP="00763448">
      <w:pPr>
        <w:pStyle w:val="DaySummaryItal"/>
      </w:pPr>
      <w:r w:rsidRPr="005967D0">
        <w:t>The notes and lecture fortify the truth of the passage for understanding and application to daily life.</w:t>
      </w:r>
    </w:p>
    <w:p w14:paraId="06B2121A" w14:textId="77777777" w:rsidR="00763448" w:rsidRDefault="00763448" w:rsidP="00763448">
      <w:pPr>
        <w:pStyle w:val="Question"/>
      </w:pPr>
      <w:r>
        <w:t>How did the lecture help clarify the role of works in a Christian’s life?</w:t>
      </w:r>
    </w:p>
    <w:p w14:paraId="786D22B1" w14:textId="77777777" w:rsidR="00763448" w:rsidRDefault="00763448" w:rsidP="00763448">
      <w:pPr>
        <w:pStyle w:val="writingspacesregular"/>
      </w:pPr>
    </w:p>
    <w:p w14:paraId="0DD8E9CC" w14:textId="77777777" w:rsidR="00763448" w:rsidRDefault="00763448" w:rsidP="00763448">
      <w:pPr>
        <w:pStyle w:val="Question"/>
      </w:pPr>
      <w:r>
        <w:t>How did the notes encourage you to join God in His gospel work?</w:t>
      </w:r>
    </w:p>
    <w:p w14:paraId="558DF693" w14:textId="77777777" w:rsidR="00763448" w:rsidRDefault="00763448" w:rsidP="00763448">
      <w:pPr>
        <w:pStyle w:val="writingspacesregular"/>
      </w:pPr>
    </w:p>
    <w:p w14:paraId="42393979" w14:textId="77777777" w:rsidR="00763448" w:rsidRDefault="00763448" w:rsidP="00763448">
      <w:pPr>
        <w:pStyle w:val="Heading4"/>
      </w:pPr>
      <w:r>
        <w:t>Second Day: Read Romans 16:1-16.</w:t>
      </w:r>
    </w:p>
    <w:p w14:paraId="285EA928" w14:textId="77777777" w:rsidR="00763448" w:rsidRDefault="00763448" w:rsidP="00763448">
      <w:pPr>
        <w:pStyle w:val="DaySummaryItal"/>
      </w:pPr>
      <w:r>
        <w:t>Paul greeted beloved believers in Rome.</w:t>
      </w:r>
    </w:p>
    <w:p w14:paraId="528C20F9" w14:textId="77777777" w:rsidR="00763448" w:rsidRDefault="00763448" w:rsidP="00763448">
      <w:pPr>
        <w:pStyle w:val="Question"/>
      </w:pPr>
      <w:r>
        <w:t>What repeated phrases did Paul use to describe the people he greeted? Why is this significant?</w:t>
      </w:r>
    </w:p>
    <w:p w14:paraId="64D9C832" w14:textId="77777777" w:rsidR="00763448" w:rsidRDefault="00763448" w:rsidP="00763448">
      <w:pPr>
        <w:pStyle w:val="writingspacesregular"/>
      </w:pPr>
    </w:p>
    <w:p w14:paraId="11E21AE8" w14:textId="77777777" w:rsidR="00763448" w:rsidRDefault="00763448" w:rsidP="00763448">
      <w:pPr>
        <w:pStyle w:val="Question"/>
      </w:pPr>
      <w:r>
        <w:t>What principles for Christian ministry does Paul’s list of greetings reveal?</w:t>
      </w:r>
    </w:p>
    <w:p w14:paraId="2A2EE99C" w14:textId="77777777" w:rsidR="00763448" w:rsidRDefault="00763448" w:rsidP="00763448">
      <w:pPr>
        <w:pStyle w:val="writingspacesregular"/>
      </w:pPr>
    </w:p>
    <w:p w14:paraId="64C4C968" w14:textId="77777777" w:rsidR="00763448" w:rsidRDefault="00763448" w:rsidP="00763448">
      <w:pPr>
        <w:pStyle w:val="Question"/>
      </w:pPr>
      <w:r>
        <w:t>a.</w:t>
      </w:r>
      <w:r>
        <w:tab/>
        <w:t>According to these verses, what were some ways people loved and supported Paul?</w:t>
      </w:r>
    </w:p>
    <w:p w14:paraId="6C6F7C69" w14:textId="77777777" w:rsidR="00763448" w:rsidRDefault="00763448" w:rsidP="00763448">
      <w:pPr>
        <w:pStyle w:val="writingspacesregular"/>
      </w:pPr>
    </w:p>
    <w:p w14:paraId="0C04BBFD" w14:textId="77777777" w:rsidR="00763448" w:rsidRDefault="00763448" w:rsidP="00763448">
      <w:pPr>
        <w:pStyle w:val="Pointb"/>
      </w:pPr>
      <w:r>
        <w:t>b.</w:t>
      </w:r>
      <w:r>
        <w:tab/>
        <w:t>How has God supported or provided for you through others? How have you expressed gratitude?</w:t>
      </w:r>
    </w:p>
    <w:p w14:paraId="2CAC8558" w14:textId="77777777" w:rsidR="00763448" w:rsidRDefault="00763448" w:rsidP="00763448">
      <w:pPr>
        <w:pStyle w:val="writingspacesregular"/>
      </w:pPr>
    </w:p>
    <w:p w14:paraId="71844FCA" w14:textId="77777777" w:rsidR="00763448" w:rsidRDefault="00763448" w:rsidP="00763448">
      <w:pPr>
        <w:pStyle w:val="Heading4"/>
      </w:pPr>
      <w:r>
        <w:t>Third Day: Read Romans 16:17-20.</w:t>
      </w:r>
    </w:p>
    <w:p w14:paraId="7BF5FBE1" w14:textId="77777777" w:rsidR="00763448" w:rsidRDefault="00763448" w:rsidP="00763448">
      <w:pPr>
        <w:pStyle w:val="DaySummaryItal"/>
      </w:pPr>
      <w:r>
        <w:t>Paul offered a warning to the believers in Rome.</w:t>
      </w:r>
    </w:p>
    <w:p w14:paraId="26CCDE8D" w14:textId="77777777" w:rsidR="00763448" w:rsidRDefault="00763448" w:rsidP="00763448">
      <w:pPr>
        <w:pStyle w:val="Question"/>
      </w:pPr>
      <w:r>
        <w:t>a.</w:t>
      </w:r>
      <w:r>
        <w:tab/>
        <w:t>What warning did Paul offer?</w:t>
      </w:r>
    </w:p>
    <w:p w14:paraId="1C828BC9" w14:textId="77777777" w:rsidR="00763448" w:rsidRDefault="00763448" w:rsidP="00763448">
      <w:pPr>
        <w:pStyle w:val="writingspacesregular"/>
      </w:pPr>
    </w:p>
    <w:p w14:paraId="57395936" w14:textId="77777777" w:rsidR="00763448" w:rsidRDefault="00763448" w:rsidP="00763448">
      <w:pPr>
        <w:pStyle w:val="Pointb"/>
      </w:pPr>
      <w:r>
        <w:t>b.</w:t>
      </w:r>
      <w:r>
        <w:tab/>
        <w:t>According to this passage, how can believers recognize divisive and deceptive people?</w:t>
      </w:r>
    </w:p>
    <w:p w14:paraId="4E20597D" w14:textId="77777777" w:rsidR="00763448" w:rsidRDefault="00763448" w:rsidP="00763448">
      <w:pPr>
        <w:pStyle w:val="writingspacesregular"/>
      </w:pPr>
    </w:p>
    <w:p w14:paraId="4A15E754" w14:textId="77777777" w:rsidR="00763448" w:rsidRDefault="00763448" w:rsidP="00763448">
      <w:pPr>
        <w:pStyle w:val="Pointb"/>
      </w:pPr>
      <w:r>
        <w:t>c.</w:t>
      </w:r>
      <w:r>
        <w:tab/>
        <w:t>How did Paul advise believers to respond to divisive and deceptive people?</w:t>
      </w:r>
    </w:p>
    <w:p w14:paraId="45584FF7" w14:textId="77777777" w:rsidR="00763448" w:rsidRDefault="00763448" w:rsidP="00763448">
      <w:pPr>
        <w:pStyle w:val="writingspacesregular"/>
      </w:pPr>
    </w:p>
    <w:p w14:paraId="68009763" w14:textId="77777777" w:rsidR="00763448" w:rsidRDefault="00763448" w:rsidP="00763448">
      <w:pPr>
        <w:pStyle w:val="Question"/>
      </w:pPr>
      <w:r>
        <w:t>Give examples of what it could look like to be “wise about what is good, and innocent about what is evil.” (See also Matthew 10:16; Romans 12:21; and other Scriptures you know.)</w:t>
      </w:r>
    </w:p>
    <w:p w14:paraId="79BC96F0" w14:textId="77777777" w:rsidR="00763448" w:rsidRDefault="00763448" w:rsidP="00763448">
      <w:pPr>
        <w:pStyle w:val="writingspacesregular"/>
      </w:pPr>
    </w:p>
    <w:p w14:paraId="52F77D8E" w14:textId="77777777" w:rsidR="00763448" w:rsidRDefault="00763448" w:rsidP="00763448">
      <w:pPr>
        <w:pStyle w:val="Question"/>
      </w:pPr>
      <w:r>
        <w:lastRenderedPageBreak/>
        <w:t>What assurances does Paul offer in verse 20? How do his assurances apply to a situation in your life?</w:t>
      </w:r>
    </w:p>
    <w:p w14:paraId="7B98A0E6" w14:textId="77777777" w:rsidR="00763448" w:rsidRDefault="00763448" w:rsidP="00763448">
      <w:pPr>
        <w:pStyle w:val="writingspacesregular"/>
      </w:pPr>
    </w:p>
    <w:p w14:paraId="2961A279" w14:textId="77777777" w:rsidR="00763448" w:rsidRDefault="00763448" w:rsidP="00763448">
      <w:pPr>
        <w:pStyle w:val="Heading4"/>
      </w:pPr>
      <w:r>
        <w:t>Fourth Day: Read Romans 16:21-23.</w:t>
      </w:r>
    </w:p>
    <w:p w14:paraId="21A2CCA8" w14:textId="77777777" w:rsidR="00763448" w:rsidRDefault="00763448" w:rsidP="00763448">
      <w:pPr>
        <w:pStyle w:val="DaySummaryItal"/>
      </w:pPr>
      <w:r>
        <w:t>Believers in Corinth greeted the believers in Rome.</w:t>
      </w:r>
    </w:p>
    <w:p w14:paraId="7D92148E" w14:textId="77777777" w:rsidR="00763448" w:rsidRDefault="00763448" w:rsidP="00763448">
      <w:pPr>
        <w:pStyle w:val="Question"/>
      </w:pPr>
      <w:r>
        <w:t>Who were the people with Paul, and what do you learn about them in these verses?</w:t>
      </w:r>
    </w:p>
    <w:p w14:paraId="682B8F62" w14:textId="77777777" w:rsidR="00763448" w:rsidRDefault="00763448" w:rsidP="00763448">
      <w:pPr>
        <w:pStyle w:val="writingspacesregular"/>
      </w:pPr>
    </w:p>
    <w:p w14:paraId="6A288FEB" w14:textId="77777777" w:rsidR="00763448" w:rsidRDefault="00763448" w:rsidP="00763448">
      <w:pPr>
        <w:pStyle w:val="Question"/>
      </w:pPr>
      <w:r>
        <w:t>What does this list teach you about the value of relationships in life and Christian ministry?</w:t>
      </w:r>
    </w:p>
    <w:p w14:paraId="31262B19" w14:textId="77777777" w:rsidR="00763448" w:rsidRDefault="00763448" w:rsidP="00763448">
      <w:pPr>
        <w:pStyle w:val="writingspacesregular"/>
      </w:pPr>
    </w:p>
    <w:p w14:paraId="20503A2C" w14:textId="77777777" w:rsidR="00763448" w:rsidRDefault="00763448" w:rsidP="00763448">
      <w:pPr>
        <w:pStyle w:val="Question"/>
      </w:pPr>
      <w:r>
        <w:t>How might God be prompting you to support your church with your gifts, resources, or position of influence?</w:t>
      </w:r>
    </w:p>
    <w:p w14:paraId="40D46687" w14:textId="77777777" w:rsidR="00763448" w:rsidRDefault="00763448" w:rsidP="00763448">
      <w:pPr>
        <w:pStyle w:val="writingspacesregular"/>
      </w:pPr>
    </w:p>
    <w:p w14:paraId="2F6E19E4" w14:textId="77777777" w:rsidR="00763448" w:rsidRDefault="00763448" w:rsidP="00763448">
      <w:pPr>
        <w:pStyle w:val="Heading4"/>
      </w:pPr>
      <w:r>
        <w:t>Fifth Day: Read Romans 16:24-27.</w:t>
      </w:r>
    </w:p>
    <w:p w14:paraId="2DE4194B" w14:textId="77777777" w:rsidR="00763448" w:rsidRDefault="00763448" w:rsidP="00763448">
      <w:pPr>
        <w:pStyle w:val="DaySummaryItal"/>
      </w:pPr>
      <w:r>
        <w:t>Paul gave glory to God forever through Jesus Christ.</w:t>
      </w:r>
    </w:p>
    <w:p w14:paraId="22AB2771" w14:textId="77777777" w:rsidR="00763448" w:rsidRDefault="00763448" w:rsidP="00763448">
      <w:pPr>
        <w:pStyle w:val="Question"/>
      </w:pPr>
      <w:r>
        <w:t>In your own words, summarize the gospel message Paul proclaimed about Jesus Christ in the book of Romans.</w:t>
      </w:r>
    </w:p>
    <w:p w14:paraId="1B14E1AF" w14:textId="77777777" w:rsidR="00763448" w:rsidRDefault="00763448" w:rsidP="00763448">
      <w:pPr>
        <w:pStyle w:val="writingspacesregular"/>
      </w:pPr>
    </w:p>
    <w:p w14:paraId="0B22C2EE" w14:textId="77777777" w:rsidR="00763448" w:rsidRDefault="00763448" w:rsidP="00763448">
      <w:pPr>
        <w:pStyle w:val="Question"/>
      </w:pPr>
      <w:r>
        <w:t>What is the mystery Paul referred to in verse 25? (See also Ephesians 3:2-6; Colossians 1:27.)</w:t>
      </w:r>
    </w:p>
    <w:p w14:paraId="4F9CDB75" w14:textId="77777777" w:rsidR="00763448" w:rsidRDefault="00763448" w:rsidP="00763448">
      <w:pPr>
        <w:pStyle w:val="writingspacesregular"/>
      </w:pPr>
    </w:p>
    <w:p w14:paraId="4F9BFDC8" w14:textId="77777777" w:rsidR="00763448" w:rsidRDefault="00763448" w:rsidP="00763448">
      <w:pPr>
        <w:pStyle w:val="Question"/>
      </w:pPr>
      <w:r>
        <w:t>Give glory to God by writing down what you learned about His character and plans through this study.</w:t>
      </w:r>
    </w:p>
    <w:p w14:paraId="2E63B92D" w14:textId="77777777" w:rsidR="00763448" w:rsidRDefault="00763448" w:rsidP="00763448">
      <w:pPr>
        <w:pStyle w:val="writingspacesregular"/>
      </w:pPr>
    </w:p>
    <w:p w14:paraId="42C3ACD1" w14:textId="77777777" w:rsidR="00763448" w:rsidRDefault="00763448" w:rsidP="00763448">
      <w:pPr>
        <w:pStyle w:val="Heading4"/>
      </w:pPr>
      <w:r>
        <w:t>Sixth Day: Review Romans 16.</w:t>
      </w:r>
    </w:p>
    <w:p w14:paraId="67C9B3FA" w14:textId="77777777" w:rsidR="00763448" w:rsidRDefault="00763448" w:rsidP="00763448">
      <w:pPr>
        <w:pStyle w:val="DaySummaryItal"/>
      </w:pPr>
      <w:r>
        <w:t>Godly relationships reflect the transformative power of the gospel.</w:t>
      </w:r>
    </w:p>
    <w:p w14:paraId="400A66CC" w14:textId="77777777" w:rsidR="00763448" w:rsidRDefault="00763448" w:rsidP="00763448">
      <w:pPr>
        <w:pStyle w:val="Question"/>
      </w:pPr>
      <w:r>
        <w:t xml:space="preserve">How have the truths of the gospel in Romans impacted your relationships with others and with the Lord? </w:t>
      </w:r>
    </w:p>
    <w:p w14:paraId="6A1665F1" w14:textId="77777777" w:rsidR="00763448" w:rsidRDefault="00763448" w:rsidP="00763448">
      <w:pPr>
        <w:pStyle w:val="writingspacesregular"/>
      </w:pPr>
    </w:p>
    <w:p w14:paraId="609719C6" w14:textId="7851B37A" w:rsidR="00763448" w:rsidRPr="005967D0" w:rsidRDefault="00763448" w:rsidP="00763448">
      <w:pPr>
        <w:pStyle w:val="DaySummaryItal"/>
        <w:sectPr w:rsidR="00763448"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16</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41F42" w14:textId="77777777" w:rsidR="00571280" w:rsidRDefault="00571280">
      <w:r>
        <w:separator/>
      </w:r>
    </w:p>
    <w:p w14:paraId="55B01233" w14:textId="77777777" w:rsidR="00571280" w:rsidRDefault="00571280"/>
  </w:endnote>
  <w:endnote w:type="continuationSeparator" w:id="0">
    <w:p w14:paraId="2E5E749B" w14:textId="77777777" w:rsidR="00571280" w:rsidRDefault="00571280">
      <w:r>
        <w:continuationSeparator/>
      </w:r>
    </w:p>
    <w:p w14:paraId="78AC36B9" w14:textId="77777777" w:rsidR="00571280" w:rsidRDefault="00571280"/>
  </w:endnote>
  <w:endnote w:type="continuationNotice" w:id="1">
    <w:p w14:paraId="2DA0D4DD" w14:textId="77777777" w:rsidR="00571280" w:rsidRDefault="005712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6AD6D4EE"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763448">
                            <w:rPr>
                              <w:rFonts w:ascii="Roboto" w:hAnsi="Roboto"/>
                              <w:sz w:val="18"/>
                              <w:szCs w:val="18"/>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6AD6D4EE"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763448">
                      <w:rPr>
                        <w:rFonts w:ascii="Roboto" w:hAnsi="Roboto"/>
                        <w:sz w:val="18"/>
                        <w:szCs w:val="18"/>
                      </w:rPr>
                      <w:t>28</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CDF37" w14:textId="77777777" w:rsidR="00571280" w:rsidRDefault="00571280">
      <w:r>
        <w:separator/>
      </w:r>
    </w:p>
    <w:p w14:paraId="403C3C50" w14:textId="77777777" w:rsidR="00571280" w:rsidRDefault="00571280"/>
  </w:footnote>
  <w:footnote w:type="continuationSeparator" w:id="0">
    <w:p w14:paraId="4E738AE2" w14:textId="77777777" w:rsidR="00571280" w:rsidRDefault="00571280">
      <w:r>
        <w:continuationSeparator/>
      </w:r>
    </w:p>
    <w:p w14:paraId="41A3DC57" w14:textId="77777777" w:rsidR="00571280" w:rsidRDefault="00571280"/>
  </w:footnote>
  <w:footnote w:type="continuationNotice" w:id="1">
    <w:p w14:paraId="6FFDD498" w14:textId="77777777" w:rsidR="00571280" w:rsidRDefault="0057128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15E1"/>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118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27A69"/>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712"/>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3353"/>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280"/>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4CD8"/>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3448"/>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C2AEC"/>
    <w:rsid w:val="009D4058"/>
    <w:rsid w:val="009D467E"/>
    <w:rsid w:val="009D5C23"/>
    <w:rsid w:val="009D68BA"/>
    <w:rsid w:val="009D7E40"/>
    <w:rsid w:val="009E0299"/>
    <w:rsid w:val="009E0747"/>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3453"/>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DF7883"/>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252E"/>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2.xml><?xml version="1.0" encoding="utf-8"?>
<ds:datastoreItem xmlns:ds="http://schemas.openxmlformats.org/officeDocument/2006/customXml" ds:itemID="{D10706E5-C992-4BE6-AA6B-CBC1B801197B}"/>
</file>

<file path=customXml/itemProps3.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4.xml><?xml version="1.0" encoding="utf-8"?>
<ds:datastoreItem xmlns:ds="http://schemas.openxmlformats.org/officeDocument/2006/customXml" ds:itemID="{A48583BB-6239-4D9C-B616-0C58BCFCB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405</Words>
  <Characters>1920</Characters>
  <Application>Microsoft Office Word</Application>
  <DocSecurity>0</DocSecurity>
  <Lines>73</Lines>
  <Paragraphs>55</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2026-03-24T20:52:00Z</dcterms:created>
  <dcterms:modified xsi:type="dcterms:W3CDTF">2026-04-08T15:52:00Z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