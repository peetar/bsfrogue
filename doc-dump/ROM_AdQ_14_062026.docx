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20E9C822">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7DE58B8B" w:rsidR="005D26A6" w:rsidRPr="005967D0" w:rsidRDefault="00D97092" w:rsidP="000210BB">
                              <w:pPr>
                                <w:pStyle w:val="Title1"/>
                              </w:pPr>
                              <w:r>
                                <w:t>Suffering and Glory</w:t>
                              </w:r>
                            </w:p>
                            <w:p w14:paraId="52A69CAA" w14:textId="77777777" w:rsidR="00586B6B" w:rsidRPr="00E20D85" w:rsidRDefault="00586B6B" w:rsidP="00E20D85"/>
                            <w:p w14:paraId="5CD51985" w14:textId="3DDB4045" w:rsidR="00D756EC" w:rsidRDefault="00D97092" w:rsidP="00D756EC">
                              <w:pPr>
                                <w:pStyle w:val="ChapterRange"/>
                              </w:pPr>
                              <w:r>
                                <w:t>Romans 8:18-27</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79829061"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D97092">
                                <w:rPr>
                                  <w:rFonts w:ascii="Roboto" w:hAnsi="Roboto"/>
                                  <w:b/>
                                  <w:bCs/>
                                  <w14:numSpacing w14:val="proportional"/>
                                </w:rPr>
                                <w:t>14</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7DE58B8B" w:rsidR="005D26A6" w:rsidRPr="005967D0" w:rsidRDefault="00D97092" w:rsidP="000210BB">
                        <w:pPr>
                          <w:pStyle w:val="Title1"/>
                        </w:pPr>
                        <w:r>
                          <w:t>Suffering and Glory</w:t>
                        </w:r>
                      </w:p>
                      <w:p w14:paraId="52A69CAA" w14:textId="77777777" w:rsidR="00586B6B" w:rsidRPr="00E20D85" w:rsidRDefault="00586B6B" w:rsidP="00E20D85"/>
                      <w:p w14:paraId="5CD51985" w14:textId="3DDB4045" w:rsidR="00D756EC" w:rsidRDefault="00D97092" w:rsidP="00D756EC">
                        <w:pPr>
                          <w:pStyle w:val="ChapterRange"/>
                        </w:pPr>
                        <w:r>
                          <w:t>Romans 8:18-27</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79829061"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D97092">
                          <w:rPr>
                            <w:rFonts w:ascii="Roboto" w:hAnsi="Roboto"/>
                            <w:b/>
                            <w:bCs/>
                            <w14:numSpacing w14:val="proportional"/>
                          </w:rPr>
                          <w:t>14</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07A6A13B"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78EFEBF1" w:rsidR="00F15B67" w:rsidRPr="005967D0" w:rsidRDefault="002D77BB" w:rsidP="00E7406D">
      <w:pPr>
        <w:pStyle w:val="Heading1"/>
      </w:pPr>
      <w:r w:rsidRPr="005967D0">
        <w:t xml:space="preserve">Lesson </w:t>
      </w:r>
      <w:r w:rsidR="00D97092">
        <w:t>14</w:t>
      </w:r>
      <w:r w:rsidR="00A75A34">
        <w:t xml:space="preserve"> </w:t>
      </w:r>
      <w:r w:rsidRPr="00E7406D">
        <w:t>Questions</w:t>
      </w:r>
    </w:p>
    <w:p w14:paraId="406D19B3" w14:textId="28E61204" w:rsidR="00F15B67" w:rsidRPr="009E5329" w:rsidRDefault="002D77BB" w:rsidP="009E5329">
      <w:pPr>
        <w:pStyle w:val="Heading4"/>
      </w:pPr>
      <w:r w:rsidRPr="005967D0">
        <w:t xml:space="preserve">First Day: Read </w:t>
      </w:r>
      <w:r w:rsidR="0011071D">
        <w:t>the Lesson</w:t>
      </w:r>
      <w:r w:rsidR="009E5329">
        <w:t xml:space="preserve"> </w:t>
      </w:r>
      <w:r w:rsidR="00D97092">
        <w:t>13</w:t>
      </w:r>
      <w:r w:rsidR="00E74951" w:rsidRPr="005967D0">
        <w:t xml:space="preserve"> </w:t>
      </w:r>
      <w:r w:rsidRPr="005967D0">
        <w:t>Notes.</w:t>
      </w:r>
    </w:p>
    <w:p w14:paraId="347FD0C7" w14:textId="4491884A" w:rsidR="00D97092" w:rsidRDefault="00797736" w:rsidP="00D97092">
      <w:pPr>
        <w:pStyle w:val="DaySummaryItal"/>
      </w:pPr>
      <w:r w:rsidRPr="005967D0">
        <w:t>The notes and lecture fortify the truth of the passage for understanding and application to daily life.</w:t>
      </w:r>
    </w:p>
    <w:p w14:paraId="2C8078E5" w14:textId="77777777" w:rsidR="00D97092" w:rsidRDefault="00D97092" w:rsidP="00D97092">
      <w:pPr>
        <w:pStyle w:val="Question"/>
      </w:pPr>
      <w:r>
        <w:t>What truth from the lecture did you find most encouraging or uplifting?</w:t>
      </w:r>
    </w:p>
    <w:p w14:paraId="57AAC0EE" w14:textId="77777777" w:rsidR="00D97092" w:rsidRDefault="00D97092" w:rsidP="00D97092">
      <w:pPr>
        <w:pStyle w:val="writingspacesregular"/>
      </w:pPr>
    </w:p>
    <w:p w14:paraId="4CB85F33" w14:textId="77777777" w:rsidR="00D97092" w:rsidRDefault="00D97092" w:rsidP="00D97092">
      <w:pPr>
        <w:pStyle w:val="Question"/>
      </w:pPr>
      <w:r>
        <w:t>Which application from the notes stood out to you, and why?</w:t>
      </w:r>
    </w:p>
    <w:p w14:paraId="58290137" w14:textId="77777777" w:rsidR="00D97092" w:rsidRDefault="00D97092" w:rsidP="00D97092">
      <w:pPr>
        <w:pStyle w:val="writingspacesregular"/>
      </w:pPr>
    </w:p>
    <w:p w14:paraId="38208514" w14:textId="77777777" w:rsidR="00D97092" w:rsidRDefault="00D97092" w:rsidP="00D97092">
      <w:pPr>
        <w:pStyle w:val="Heading4"/>
      </w:pPr>
      <w:r>
        <w:t>Second Day: Read Romans 8:18.</w:t>
      </w:r>
    </w:p>
    <w:p w14:paraId="529E31E5" w14:textId="77777777" w:rsidR="00D97092" w:rsidRDefault="00D97092" w:rsidP="00D97092">
      <w:pPr>
        <w:pStyle w:val="DaySummaryItal"/>
      </w:pPr>
      <w:r>
        <w:t>Paul compared suffering with glory.</w:t>
      </w:r>
    </w:p>
    <w:p w14:paraId="19ED1208" w14:textId="77777777" w:rsidR="00D97092" w:rsidRDefault="00D97092" w:rsidP="00D97092">
      <w:pPr>
        <w:pStyle w:val="Question"/>
      </w:pPr>
      <w:r>
        <w:t>What was Paul’s experience with and attitude toward suffering, and how does this affect your understanding of suffering? (See also Romans 5:3-5; 2 Corinthians 4:7-18; 6:4-10; 11:23-28.)</w:t>
      </w:r>
    </w:p>
    <w:p w14:paraId="36D98FB4" w14:textId="77777777" w:rsidR="00D97092" w:rsidRDefault="00D97092" w:rsidP="00D97092">
      <w:pPr>
        <w:pStyle w:val="writingspacesregular"/>
      </w:pPr>
    </w:p>
    <w:p w14:paraId="536ABB37" w14:textId="77777777" w:rsidR="00D97092" w:rsidRDefault="00D97092" w:rsidP="00D97092">
      <w:pPr>
        <w:pStyle w:val="Question"/>
      </w:pPr>
      <w:r>
        <w:t>a.</w:t>
      </w:r>
      <w:r>
        <w:tab/>
        <w:t>To what did Paul compare our suffering, and what was his conclusion?</w:t>
      </w:r>
    </w:p>
    <w:p w14:paraId="409D0A1E" w14:textId="77777777" w:rsidR="00D97092" w:rsidRDefault="00D97092" w:rsidP="00D97092">
      <w:pPr>
        <w:pStyle w:val="writingspacesregular"/>
      </w:pPr>
    </w:p>
    <w:p w14:paraId="6399F245" w14:textId="77777777" w:rsidR="00D97092" w:rsidRDefault="00D97092" w:rsidP="00D97092">
      <w:pPr>
        <w:pStyle w:val="Pointb"/>
      </w:pPr>
      <w:r>
        <w:t>b.</w:t>
      </w:r>
      <w:r>
        <w:tab/>
        <w:t>In your own words, define glory. Give various aspects of a believer’s glory from the following verses: 2 Corinthians 3:18; Philippians 3:20-21; Colossians 1:27; 2 Thessalonians 2:13-14; Hebrews 2:10-14; Revelation 19:1-8; 22:3.</w:t>
      </w:r>
    </w:p>
    <w:p w14:paraId="23F024F3" w14:textId="77777777" w:rsidR="00D97092" w:rsidRDefault="00D97092" w:rsidP="00D97092">
      <w:pPr>
        <w:pStyle w:val="writingspacesregular"/>
      </w:pPr>
    </w:p>
    <w:p w14:paraId="4EC6369F" w14:textId="77777777" w:rsidR="00D97092" w:rsidRDefault="00D97092" w:rsidP="00D97092">
      <w:pPr>
        <w:pStyle w:val="Question"/>
      </w:pPr>
      <w:r>
        <w:t>Describe the relationship between suffering and glory. (See also Romans 8:17.) What hope does this bring to you, your church, and God’s people worldwide?</w:t>
      </w:r>
    </w:p>
    <w:p w14:paraId="252A6262" w14:textId="77777777" w:rsidR="00D97092" w:rsidRDefault="00D97092" w:rsidP="00D97092">
      <w:pPr>
        <w:pStyle w:val="writingspacesregular"/>
      </w:pPr>
    </w:p>
    <w:p w14:paraId="660CFD4D" w14:textId="77777777" w:rsidR="00D97092" w:rsidRDefault="00D97092" w:rsidP="00D97092">
      <w:pPr>
        <w:pStyle w:val="Heading4"/>
      </w:pPr>
      <w:r>
        <w:t>Third Day: Read Romans 8:19-22.</w:t>
      </w:r>
    </w:p>
    <w:p w14:paraId="1B5E598D" w14:textId="77777777" w:rsidR="00D97092" w:rsidRDefault="00D97092" w:rsidP="00D97092">
      <w:pPr>
        <w:pStyle w:val="DaySummaryItal"/>
      </w:pPr>
      <w:r>
        <w:t>Creation groans in frustration and bondage.</w:t>
      </w:r>
    </w:p>
    <w:p w14:paraId="0D9E4341" w14:textId="77777777" w:rsidR="00D97092" w:rsidRDefault="00D97092" w:rsidP="00D97092">
      <w:pPr>
        <w:pStyle w:val="Question"/>
      </w:pPr>
      <w:r>
        <w:t xml:space="preserve">To what did Paul refer when </w:t>
      </w:r>
      <w:proofErr w:type="gramStart"/>
      <w:r>
        <w:t>he</w:t>
      </w:r>
      <w:proofErr w:type="gramEnd"/>
      <w:r>
        <w:t xml:space="preserve"> spoke of creation? Who subjected creation to frustration, and how? (See also Genesis 3:17-19.)</w:t>
      </w:r>
    </w:p>
    <w:p w14:paraId="0B86BD9A" w14:textId="77777777" w:rsidR="00D97092" w:rsidRDefault="00D97092" w:rsidP="00D97092">
      <w:pPr>
        <w:pStyle w:val="writingspacesregular"/>
      </w:pPr>
    </w:p>
    <w:p w14:paraId="4B247E22" w14:textId="6E48FA24" w:rsidR="00D97092" w:rsidRDefault="00D97092" w:rsidP="00D97092">
      <w:pPr>
        <w:pStyle w:val="Question"/>
      </w:pPr>
      <w:r>
        <w:t>How do you see creation frustrated and in decay today? (See also Genesis 1:27–2:3.)</w:t>
      </w:r>
    </w:p>
    <w:p w14:paraId="4B247E22" w14:textId="6E48FA24" w:rsidR="00D97092" w:rsidRDefault="00D97092" w:rsidP="00D97092">
      <w:pPr>
        <w:pStyle w:val="writingspacesregular"/>
      </w:pPr>
    </w:p>
    <w:p w14:paraId="4B247E22" w14:textId="6E48FA24" w:rsidR="00D97092" w:rsidRDefault="00D97092" w:rsidP="00D97092">
      <w:pPr>
        <w:pStyle w:val="Question"/>
      </w:pPr>
      <w:r>
        <w:t>When and how will creation be fully restored, and what longings does this stir up in you? (See also 2 Peter 3:10-13; Revelation 20:11–21:1; and other verses you may know.)</w:t>
      </w:r>
    </w:p>
    <w:p w14:paraId="5207B93D" w14:textId="77777777" w:rsidR="00D97092" w:rsidRDefault="00D97092" w:rsidP="00D97092">
      <w:pPr>
        <w:pStyle w:val="writingspacesregular"/>
      </w:pPr>
    </w:p>
    <w:p w14:paraId="0D5A3FAA" w14:textId="77777777" w:rsidR="00D97092" w:rsidRDefault="00D97092" w:rsidP="00D97092">
      <w:pPr>
        <w:pStyle w:val="Question"/>
      </w:pPr>
      <w:r>
        <w:lastRenderedPageBreak/>
        <w:t>According to Paul, how does creation groan? Why do you think he used this illustration?</w:t>
      </w:r>
    </w:p>
    <w:p w14:paraId="5A4922D1" w14:textId="77777777" w:rsidR="00D97092" w:rsidRDefault="00D97092" w:rsidP="00D97092">
      <w:pPr>
        <w:pStyle w:val="writingspacesregular"/>
      </w:pPr>
    </w:p>
    <w:p w14:paraId="42C97F65" w14:textId="77777777" w:rsidR="00D97092" w:rsidRDefault="00D97092" w:rsidP="00D97092">
      <w:pPr>
        <w:pStyle w:val="Heading4"/>
      </w:pPr>
      <w:r>
        <w:t>Fourth Day: Read Romans 8:23-25.</w:t>
      </w:r>
    </w:p>
    <w:p w14:paraId="47292CDE" w14:textId="77777777" w:rsidR="00D97092" w:rsidRDefault="00D97092" w:rsidP="00D97092">
      <w:pPr>
        <w:pStyle w:val="DaySummaryItal"/>
      </w:pPr>
      <w:r>
        <w:t>God’s people groan.</w:t>
      </w:r>
    </w:p>
    <w:p w14:paraId="11AB1F10" w14:textId="77777777" w:rsidR="00D97092" w:rsidRDefault="00D97092" w:rsidP="00D97092">
      <w:pPr>
        <w:pStyle w:val="Question"/>
      </w:pPr>
      <w:r>
        <w:t>a.</w:t>
      </w:r>
      <w:r>
        <w:tab/>
        <w:t>For what do God’s people groan, and why?</w:t>
      </w:r>
    </w:p>
    <w:p w14:paraId="6CD35731" w14:textId="77777777" w:rsidR="00D97092" w:rsidRDefault="00D97092" w:rsidP="00D97092">
      <w:pPr>
        <w:pStyle w:val="writingspacesregular"/>
      </w:pPr>
    </w:p>
    <w:p w14:paraId="02C4DD5A" w14:textId="77777777" w:rsidR="00D97092" w:rsidRDefault="00D97092" w:rsidP="00D97092">
      <w:pPr>
        <w:pStyle w:val="Pointb"/>
      </w:pPr>
      <w:r>
        <w:t>b.</w:t>
      </w:r>
      <w:r>
        <w:tab/>
        <w:t>How are God’s people to wait, and what might this groaning and waiting look like in a believer’s life?</w:t>
      </w:r>
    </w:p>
    <w:p w14:paraId="556C8469" w14:textId="77777777" w:rsidR="00D97092" w:rsidRDefault="00D97092" w:rsidP="00D97092">
      <w:pPr>
        <w:pStyle w:val="writingspacesregular"/>
      </w:pPr>
    </w:p>
    <w:p w14:paraId="3F208B43" w14:textId="77777777" w:rsidR="00D97092" w:rsidRDefault="00D97092" w:rsidP="00D97092">
      <w:pPr>
        <w:pStyle w:val="Pointb"/>
      </w:pPr>
      <w:r>
        <w:t>c.</w:t>
      </w:r>
      <w:r>
        <w:tab/>
        <w:t>For what do you wait and hope, and why?</w:t>
      </w:r>
    </w:p>
    <w:p w14:paraId="5E8B4F06" w14:textId="77777777" w:rsidR="00D97092" w:rsidRDefault="00D97092" w:rsidP="00D97092">
      <w:pPr>
        <w:pStyle w:val="writingspacesregular"/>
      </w:pPr>
    </w:p>
    <w:p w14:paraId="2163702C" w14:textId="77777777" w:rsidR="00D97092" w:rsidRDefault="00D97092" w:rsidP="00D97092">
      <w:pPr>
        <w:pStyle w:val="Question"/>
      </w:pPr>
      <w:r>
        <w:t>When you groan in waiting, what biblical attitudes and actions might strengthen you and encourage other believers? (See also 2 Corinthians 4:16-18; James 1:2-4; 1 Peter 1:6-7; Revelation 21:1-5; and other Scriptures you may know.)</w:t>
      </w:r>
    </w:p>
    <w:p w14:paraId="7ED31D66" w14:textId="77777777" w:rsidR="00D97092" w:rsidRDefault="00D97092" w:rsidP="00D97092">
      <w:pPr>
        <w:pStyle w:val="writingspacesregular"/>
      </w:pPr>
    </w:p>
    <w:p w14:paraId="041BD4F5" w14:textId="359A0D6B" w:rsidR="00D97092" w:rsidRDefault="00D97092" w:rsidP="00D97092">
      <w:pPr>
        <w:pStyle w:val="Heading4"/>
      </w:pPr>
      <w:r>
        <w:t>Fifth Day: Read Romans 8:26-27.</w:t>
      </w:r>
    </w:p>
    <w:p w14:paraId="041BD4F5" w14:textId="359A0D6B" w:rsidR="00D97092" w:rsidRDefault="00D97092" w:rsidP="00D97092">
      <w:pPr>
        <w:pStyle w:val="DaySummaryItal"/>
      </w:pPr>
      <w:r>
        <w:t>The Holy Spirit groans.</w:t>
      </w:r>
    </w:p>
    <w:p w14:paraId="041BD4F5" w14:textId="359A0D6B" w:rsidR="00D97092" w:rsidRDefault="00D97092" w:rsidP="00D97092">
      <w:pPr>
        <w:pStyle w:val="Question"/>
      </w:pPr>
      <w:r>
        <w:t>How are the Holy Spirit’s groans different from the groans of creation and God’s people? How are they similar?</w:t>
      </w:r>
    </w:p>
    <w:p w14:paraId="3AC57B11" w14:textId="77777777" w:rsidR="00D97092" w:rsidRDefault="00D97092" w:rsidP="00D97092">
      <w:pPr>
        <w:pStyle w:val="writingspacesregular"/>
      </w:pPr>
    </w:p>
    <w:p w14:paraId="450F20A1" w14:textId="77777777" w:rsidR="00D97092" w:rsidRDefault="00D97092" w:rsidP="00D97092">
      <w:pPr>
        <w:pStyle w:val="Question"/>
      </w:pPr>
      <w:r>
        <w:t>a.</w:t>
      </w:r>
      <w:r>
        <w:tab/>
        <w:t>What is meant by “the Spirit intercedes for God’s people in accordance with the will of God”?</w:t>
      </w:r>
    </w:p>
    <w:p w14:paraId="70639814" w14:textId="77777777" w:rsidR="00D97092" w:rsidRDefault="00D97092" w:rsidP="00D97092">
      <w:pPr>
        <w:pStyle w:val="writingspacesregular"/>
      </w:pPr>
    </w:p>
    <w:p w14:paraId="37CE1E11" w14:textId="77777777" w:rsidR="00D97092" w:rsidRDefault="00D97092" w:rsidP="00D97092">
      <w:pPr>
        <w:pStyle w:val="Pointb"/>
      </w:pPr>
      <w:r>
        <w:t>b.</w:t>
      </w:r>
      <w:r>
        <w:tab/>
        <w:t>How does the Holy Spirit work in a believer’s life? (See also Luke 12:11-12; Acts 1:8; 16:6-10; 20:22; Ephesians 4:3-4; 6:17; 1 Corinthians 2:12; and other Scriptures you may know.)</w:t>
      </w:r>
    </w:p>
    <w:p w14:paraId="7964541B" w14:textId="77777777" w:rsidR="00D97092" w:rsidRDefault="00D97092" w:rsidP="00D97092">
      <w:pPr>
        <w:pStyle w:val="writingspacesregular"/>
      </w:pPr>
    </w:p>
    <w:p w14:paraId="18FB7929" w14:textId="77777777" w:rsidR="00D97092" w:rsidRDefault="00D97092" w:rsidP="00D97092">
      <w:pPr>
        <w:pStyle w:val="Question"/>
      </w:pPr>
      <w:r>
        <w:t>What does it mean to you that the Holy Spirit intercedes on your behalf, and how have you seen Him at work in your life?</w:t>
      </w:r>
    </w:p>
    <w:p w14:paraId="0263DC36" w14:textId="77777777" w:rsidR="00D97092" w:rsidRDefault="00D97092" w:rsidP="00D97092">
      <w:pPr>
        <w:pStyle w:val="writingspacesregular"/>
      </w:pPr>
    </w:p>
    <w:p w14:paraId="4C03AD94" w14:textId="77777777" w:rsidR="00D97092" w:rsidRDefault="00D97092" w:rsidP="00D97092">
      <w:pPr>
        <w:pStyle w:val="Heading4"/>
      </w:pPr>
      <w:r>
        <w:t>Sixth Day: Review Romans 8:18-27.</w:t>
      </w:r>
    </w:p>
    <w:p w14:paraId="4426D5D1" w14:textId="77777777" w:rsidR="00D97092" w:rsidRDefault="00D97092" w:rsidP="00D97092">
      <w:pPr>
        <w:pStyle w:val="DaySummaryItal"/>
      </w:pPr>
      <w:r>
        <w:t>Believers eagerly await God’s promised eternal glory.</w:t>
      </w:r>
    </w:p>
    <w:p w14:paraId="20E5959C" w14:textId="77777777" w:rsidR="00D97092" w:rsidRDefault="00D97092" w:rsidP="00D97092">
      <w:pPr>
        <w:pStyle w:val="Question"/>
      </w:pPr>
      <w:r>
        <w:t>As you consider the groans of suffering and God’s revealed glory, what hope do these verses offer that you can carry with you?</w:t>
      </w:r>
    </w:p>
    <w:p w14:paraId="22A93D9E" w14:textId="77777777" w:rsidR="00D97092" w:rsidRDefault="00D97092" w:rsidP="00D97092">
      <w:pPr>
        <w:pStyle w:val="writingspacesregular"/>
      </w:pPr>
    </w:p>
    <w:p w14:paraId="609719C6" w14:textId="51AD95DD" w:rsidR="00D97092" w:rsidRPr="005967D0" w:rsidRDefault="00D97092" w:rsidP="00D97092">
      <w:pPr>
        <w:pStyle w:val="DaySummaryItal"/>
        <w:sectPr w:rsidR="00D9709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8:18-27</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7EED" w14:textId="77777777" w:rsidR="00084522" w:rsidRDefault="00084522">
      <w:r>
        <w:separator/>
      </w:r>
    </w:p>
    <w:p w14:paraId="450E031E" w14:textId="77777777" w:rsidR="00084522" w:rsidRDefault="00084522"/>
  </w:endnote>
  <w:endnote w:type="continuationSeparator" w:id="0">
    <w:p w14:paraId="520DC833" w14:textId="77777777" w:rsidR="00084522" w:rsidRDefault="00084522">
      <w:r>
        <w:continuationSeparator/>
      </w:r>
    </w:p>
    <w:p w14:paraId="75C63679" w14:textId="77777777" w:rsidR="00084522" w:rsidRDefault="00084522"/>
  </w:endnote>
  <w:endnote w:type="continuationNotice" w:id="1">
    <w:p w14:paraId="2C01013F" w14:textId="77777777" w:rsidR="00084522" w:rsidRDefault="000845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1E710474"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D97092">
                            <w:rPr>
                              <w:rFonts w:ascii="Roboto" w:hAnsi="Roboto"/>
                              <w:sz w:val="18"/>
                              <w:szCs w:val="18"/>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1E710474"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D97092">
                      <w:rPr>
                        <w:rFonts w:ascii="Roboto" w:hAnsi="Roboto"/>
                        <w:sz w:val="18"/>
                        <w:szCs w:val="18"/>
                      </w:rPr>
                      <w:t>14</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A54AE" w14:textId="77777777" w:rsidR="00084522" w:rsidRDefault="00084522">
      <w:r>
        <w:separator/>
      </w:r>
    </w:p>
    <w:p w14:paraId="6D6F801C" w14:textId="77777777" w:rsidR="00084522" w:rsidRDefault="00084522"/>
  </w:footnote>
  <w:footnote w:type="continuationSeparator" w:id="0">
    <w:p w14:paraId="37C70D2E" w14:textId="77777777" w:rsidR="00084522" w:rsidRDefault="00084522">
      <w:r>
        <w:continuationSeparator/>
      </w:r>
    </w:p>
    <w:p w14:paraId="6A51717A" w14:textId="77777777" w:rsidR="00084522" w:rsidRDefault="00084522"/>
  </w:footnote>
  <w:footnote w:type="continuationNotice" w:id="1">
    <w:p w14:paraId="03FA0271" w14:textId="77777777" w:rsidR="00084522" w:rsidRDefault="0008452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4522"/>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63F2F"/>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121B"/>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97092"/>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8FA6278B-B795-4028-98C0-D51A3EC79BD2}"/>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505</Words>
  <Characters>2393</Characters>
  <Application>Microsoft Office Word</Application>
  <DocSecurity>0</DocSecurity>
  <Lines>92</Lines>
  <Paragraphs>68</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2026-03-24T20:50:00Z</dcterms:created>
  <dcterms:modified xsi:type="dcterms:W3CDTF">2026-04-07T17:38:00Z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